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B279BD" w:rsidRDefault="00B279BD" w:rsidP="00B279BD"/>
    <w:p w:rsidR="004472C4" w:rsidRDefault="00FA4128">
      <w:pPr>
        <w:pStyle w:val="TDC1"/>
        <w:rPr>
          <w:rFonts w:eastAsiaTheme="minorEastAsia"/>
          <w:b w:val="0"/>
          <w:lang w:eastAsia="es-ES"/>
        </w:rPr>
      </w:pPr>
      <w:r>
        <w:rPr>
          <w:b w:val="0"/>
        </w:rPr>
        <w:fldChar w:fldCharType="begin"/>
      </w:r>
      <w:r>
        <w:rPr>
          <w:b w:val="0"/>
        </w:rPr>
        <w:instrText xml:space="preserve"> TOC \o "1-6" \h \z \u </w:instrText>
      </w:r>
      <w:r>
        <w:rPr>
          <w:b w:val="0"/>
        </w:rPr>
        <w:fldChar w:fldCharType="separate"/>
      </w:r>
      <w:hyperlink w:anchor="_Toc4588269" w:history="1">
        <w:r w:rsidR="004472C4" w:rsidRPr="001E1E81">
          <w:rPr>
            <w:rStyle w:val="Hipervnculo"/>
          </w:rPr>
          <w:t>Introducción</w:t>
        </w:r>
        <w:r w:rsidR="004472C4">
          <w:rPr>
            <w:webHidden/>
          </w:rPr>
          <w:tab/>
        </w:r>
        <w:r w:rsidR="004472C4">
          <w:rPr>
            <w:webHidden/>
          </w:rPr>
          <w:fldChar w:fldCharType="begin"/>
        </w:r>
        <w:r w:rsidR="004472C4">
          <w:rPr>
            <w:webHidden/>
          </w:rPr>
          <w:instrText xml:space="preserve"> PAGEREF _Toc4588269 \h </w:instrText>
        </w:r>
        <w:r w:rsidR="004472C4">
          <w:rPr>
            <w:webHidden/>
          </w:rPr>
        </w:r>
        <w:r w:rsidR="004472C4">
          <w:rPr>
            <w:webHidden/>
          </w:rPr>
          <w:fldChar w:fldCharType="separate"/>
        </w:r>
        <w:r w:rsidR="004472C4">
          <w:rPr>
            <w:webHidden/>
          </w:rPr>
          <w:t>1</w:t>
        </w:r>
        <w:r w:rsidR="004472C4">
          <w:rPr>
            <w:webHidden/>
          </w:rPr>
          <w:fldChar w:fldCharType="end"/>
        </w:r>
      </w:hyperlink>
    </w:p>
    <w:p w:rsidR="004472C4" w:rsidRDefault="00057F5C">
      <w:pPr>
        <w:pStyle w:val="TDC2"/>
        <w:tabs>
          <w:tab w:val="right" w:leader="dot" w:pos="8493"/>
        </w:tabs>
        <w:rPr>
          <w:rFonts w:eastAsiaTheme="minorEastAsia"/>
          <w:noProof/>
          <w:lang w:eastAsia="es-ES"/>
        </w:rPr>
      </w:pPr>
      <w:hyperlink w:anchor="_Toc4588270" w:history="1">
        <w:r w:rsidR="004472C4" w:rsidRPr="001E1E81">
          <w:rPr>
            <w:rStyle w:val="Hipervnculo"/>
            <w:noProof/>
          </w:rPr>
          <w:t>Presentación y Motivación del Trabajo</w:t>
        </w:r>
        <w:r w:rsidR="004472C4">
          <w:rPr>
            <w:noProof/>
            <w:webHidden/>
          </w:rPr>
          <w:tab/>
        </w:r>
        <w:r w:rsidR="004472C4">
          <w:rPr>
            <w:noProof/>
            <w:webHidden/>
          </w:rPr>
          <w:fldChar w:fldCharType="begin"/>
        </w:r>
        <w:r w:rsidR="004472C4">
          <w:rPr>
            <w:noProof/>
            <w:webHidden/>
          </w:rPr>
          <w:instrText xml:space="preserve"> PAGEREF _Toc4588270 \h </w:instrText>
        </w:r>
        <w:r w:rsidR="004472C4">
          <w:rPr>
            <w:noProof/>
            <w:webHidden/>
          </w:rPr>
        </w:r>
        <w:r w:rsidR="004472C4">
          <w:rPr>
            <w:noProof/>
            <w:webHidden/>
          </w:rPr>
          <w:fldChar w:fldCharType="separate"/>
        </w:r>
        <w:r w:rsidR="004472C4">
          <w:rPr>
            <w:noProof/>
            <w:webHidden/>
          </w:rPr>
          <w:t>1</w:t>
        </w:r>
        <w:r w:rsidR="004472C4">
          <w:rPr>
            <w:noProof/>
            <w:webHidden/>
          </w:rPr>
          <w:fldChar w:fldCharType="end"/>
        </w:r>
      </w:hyperlink>
    </w:p>
    <w:p w:rsidR="004472C4" w:rsidRDefault="00057F5C">
      <w:pPr>
        <w:pStyle w:val="TDC2"/>
        <w:tabs>
          <w:tab w:val="right" w:leader="dot" w:pos="8493"/>
        </w:tabs>
        <w:rPr>
          <w:rStyle w:val="Hipervnculo"/>
          <w:noProof/>
        </w:rPr>
      </w:pPr>
      <w:hyperlink w:anchor="_Toc4588271" w:history="1">
        <w:r w:rsidR="004472C4" w:rsidRPr="001E1E81">
          <w:rPr>
            <w:rStyle w:val="Hipervnculo"/>
            <w:noProof/>
          </w:rPr>
          <w:t>Estado del Arte</w:t>
        </w:r>
        <w:r w:rsidR="004472C4">
          <w:rPr>
            <w:noProof/>
            <w:webHidden/>
          </w:rPr>
          <w:tab/>
        </w:r>
        <w:r w:rsidR="004472C4">
          <w:rPr>
            <w:noProof/>
            <w:webHidden/>
          </w:rPr>
          <w:fldChar w:fldCharType="begin"/>
        </w:r>
        <w:r w:rsidR="004472C4">
          <w:rPr>
            <w:noProof/>
            <w:webHidden/>
          </w:rPr>
          <w:instrText xml:space="preserve"> PAGEREF _Toc4588271 \h </w:instrText>
        </w:r>
        <w:r w:rsidR="004472C4">
          <w:rPr>
            <w:noProof/>
            <w:webHidden/>
          </w:rPr>
        </w:r>
        <w:r w:rsidR="004472C4">
          <w:rPr>
            <w:noProof/>
            <w:webHidden/>
          </w:rPr>
          <w:fldChar w:fldCharType="separate"/>
        </w:r>
        <w:r w:rsidR="004472C4">
          <w:rPr>
            <w:noProof/>
            <w:webHidden/>
          </w:rPr>
          <w:t>2</w:t>
        </w:r>
        <w:r w:rsidR="004472C4">
          <w:rPr>
            <w:noProof/>
            <w:webHidden/>
          </w:rPr>
          <w:fldChar w:fldCharType="end"/>
        </w:r>
      </w:hyperlink>
    </w:p>
    <w:p w:rsidR="004472C4" w:rsidRPr="004472C4" w:rsidRDefault="004472C4" w:rsidP="004472C4"/>
    <w:p w:rsidR="004472C4" w:rsidRDefault="00057F5C">
      <w:pPr>
        <w:pStyle w:val="TDC1"/>
        <w:rPr>
          <w:rFonts w:eastAsiaTheme="minorEastAsia"/>
          <w:b w:val="0"/>
          <w:lang w:eastAsia="es-ES"/>
        </w:rPr>
      </w:pPr>
      <w:hyperlink w:anchor="_Toc4588272" w:history="1">
        <w:r w:rsidR="004472C4" w:rsidRPr="001E1E81">
          <w:rPr>
            <w:rStyle w:val="Hipervnculo"/>
          </w:rPr>
          <w:t>1.</w:t>
        </w:r>
        <w:r w:rsidR="004472C4">
          <w:rPr>
            <w:rFonts w:eastAsiaTheme="minorEastAsia"/>
            <w:b w:val="0"/>
            <w:lang w:eastAsia="es-ES"/>
          </w:rPr>
          <w:tab/>
        </w:r>
        <w:r w:rsidR="004472C4" w:rsidRPr="001E1E81">
          <w:rPr>
            <w:rStyle w:val="Hipervnculo"/>
          </w:rPr>
          <w:t>Capítulo 1: Fundamentos de Psicología</w:t>
        </w:r>
        <w:r w:rsidR="004472C4">
          <w:rPr>
            <w:webHidden/>
          </w:rPr>
          <w:tab/>
        </w:r>
        <w:r w:rsidR="004472C4">
          <w:rPr>
            <w:webHidden/>
          </w:rPr>
          <w:fldChar w:fldCharType="begin"/>
        </w:r>
        <w:r w:rsidR="004472C4">
          <w:rPr>
            <w:webHidden/>
          </w:rPr>
          <w:instrText xml:space="preserve"> PAGEREF _Toc4588272 \h </w:instrText>
        </w:r>
        <w:r w:rsidR="004472C4">
          <w:rPr>
            <w:webHidden/>
          </w:rPr>
        </w:r>
        <w:r w:rsidR="004472C4">
          <w:rPr>
            <w:webHidden/>
          </w:rPr>
          <w:fldChar w:fldCharType="separate"/>
        </w:r>
        <w:r w:rsidR="004472C4">
          <w:rPr>
            <w:webHidden/>
          </w:rPr>
          <w:t>5</w:t>
        </w:r>
        <w:r w:rsidR="004472C4">
          <w:rPr>
            <w:webHidden/>
          </w:rPr>
          <w:fldChar w:fldCharType="end"/>
        </w:r>
      </w:hyperlink>
    </w:p>
    <w:p w:rsidR="004472C4" w:rsidRDefault="00057F5C">
      <w:pPr>
        <w:pStyle w:val="TDC2"/>
        <w:tabs>
          <w:tab w:val="left" w:pos="1100"/>
          <w:tab w:val="right" w:leader="dot" w:pos="8493"/>
        </w:tabs>
        <w:rPr>
          <w:rFonts w:eastAsiaTheme="minorEastAsia"/>
          <w:noProof/>
          <w:lang w:eastAsia="es-ES"/>
        </w:rPr>
      </w:pPr>
      <w:hyperlink w:anchor="_Toc4588273" w:history="1">
        <w:r w:rsidR="004472C4" w:rsidRPr="001E1E81">
          <w:rPr>
            <w:rStyle w:val="Hipervnculo"/>
            <w:noProof/>
          </w:rPr>
          <w:t>1.1</w:t>
        </w:r>
        <w:r w:rsidR="004472C4">
          <w:rPr>
            <w:rFonts w:eastAsiaTheme="minorEastAsia"/>
            <w:noProof/>
            <w:lang w:eastAsia="es-ES"/>
          </w:rPr>
          <w:tab/>
        </w:r>
        <w:r w:rsidR="004472C4" w:rsidRPr="001E1E81">
          <w:rPr>
            <w:rStyle w:val="Hipervnculo"/>
            <w:noProof/>
          </w:rPr>
          <w:t>La Psicología Conductista</w:t>
        </w:r>
        <w:r w:rsidR="004472C4">
          <w:rPr>
            <w:noProof/>
            <w:webHidden/>
          </w:rPr>
          <w:tab/>
        </w:r>
        <w:r w:rsidR="004472C4">
          <w:rPr>
            <w:noProof/>
            <w:webHidden/>
          </w:rPr>
          <w:fldChar w:fldCharType="begin"/>
        </w:r>
        <w:r w:rsidR="004472C4">
          <w:rPr>
            <w:noProof/>
            <w:webHidden/>
          </w:rPr>
          <w:instrText xml:space="preserve"> PAGEREF _Toc4588273 \h </w:instrText>
        </w:r>
        <w:r w:rsidR="004472C4">
          <w:rPr>
            <w:noProof/>
            <w:webHidden/>
          </w:rPr>
        </w:r>
        <w:r w:rsidR="004472C4">
          <w:rPr>
            <w:noProof/>
            <w:webHidden/>
          </w:rPr>
          <w:fldChar w:fldCharType="separate"/>
        </w:r>
        <w:r w:rsidR="004472C4">
          <w:rPr>
            <w:noProof/>
            <w:webHidden/>
          </w:rPr>
          <w:t>6</w:t>
        </w:r>
        <w:r w:rsidR="004472C4">
          <w:rPr>
            <w:noProof/>
            <w:webHidden/>
          </w:rPr>
          <w:fldChar w:fldCharType="end"/>
        </w:r>
      </w:hyperlink>
    </w:p>
    <w:p w:rsidR="004472C4" w:rsidRDefault="00057F5C">
      <w:pPr>
        <w:pStyle w:val="TDC2"/>
        <w:tabs>
          <w:tab w:val="left" w:pos="1100"/>
          <w:tab w:val="right" w:leader="dot" w:pos="8493"/>
        </w:tabs>
        <w:rPr>
          <w:rFonts w:eastAsiaTheme="minorEastAsia"/>
          <w:noProof/>
          <w:lang w:eastAsia="es-ES"/>
        </w:rPr>
      </w:pPr>
      <w:hyperlink w:anchor="_Toc4588274" w:history="1">
        <w:r w:rsidR="004472C4" w:rsidRPr="001E1E81">
          <w:rPr>
            <w:rStyle w:val="Hipervnculo"/>
            <w:noProof/>
          </w:rPr>
          <w:t>1.2</w:t>
        </w:r>
        <w:r w:rsidR="004472C4">
          <w:rPr>
            <w:rFonts w:eastAsiaTheme="minorEastAsia"/>
            <w:noProof/>
            <w:lang w:eastAsia="es-ES"/>
          </w:rPr>
          <w:tab/>
        </w:r>
        <w:r w:rsidR="004472C4" w:rsidRPr="001E1E81">
          <w:rPr>
            <w:rStyle w:val="Hipervnculo"/>
            <w:noProof/>
          </w:rPr>
          <w:t>La Psicología Cognitiva</w:t>
        </w:r>
        <w:r w:rsidR="004472C4">
          <w:rPr>
            <w:noProof/>
            <w:webHidden/>
          </w:rPr>
          <w:tab/>
        </w:r>
        <w:r w:rsidR="004472C4">
          <w:rPr>
            <w:noProof/>
            <w:webHidden/>
          </w:rPr>
          <w:fldChar w:fldCharType="begin"/>
        </w:r>
        <w:r w:rsidR="004472C4">
          <w:rPr>
            <w:noProof/>
            <w:webHidden/>
          </w:rPr>
          <w:instrText xml:space="preserve"> PAGEREF _Toc4588274 \h </w:instrText>
        </w:r>
        <w:r w:rsidR="004472C4">
          <w:rPr>
            <w:noProof/>
            <w:webHidden/>
          </w:rPr>
        </w:r>
        <w:r w:rsidR="004472C4">
          <w:rPr>
            <w:noProof/>
            <w:webHidden/>
          </w:rPr>
          <w:fldChar w:fldCharType="separate"/>
        </w:r>
        <w:r w:rsidR="004472C4">
          <w:rPr>
            <w:noProof/>
            <w:webHidden/>
          </w:rPr>
          <w:t>7</w:t>
        </w:r>
        <w:r w:rsidR="004472C4">
          <w:rPr>
            <w:noProof/>
            <w:webHidden/>
          </w:rPr>
          <w:fldChar w:fldCharType="end"/>
        </w:r>
      </w:hyperlink>
    </w:p>
    <w:p w:rsidR="004472C4" w:rsidRDefault="00057F5C">
      <w:pPr>
        <w:pStyle w:val="TDC2"/>
        <w:tabs>
          <w:tab w:val="left" w:pos="1100"/>
          <w:tab w:val="right" w:leader="dot" w:pos="8493"/>
        </w:tabs>
        <w:rPr>
          <w:rFonts w:eastAsiaTheme="minorEastAsia"/>
          <w:noProof/>
          <w:lang w:eastAsia="es-ES"/>
        </w:rPr>
      </w:pPr>
      <w:hyperlink w:anchor="_Toc4588275" w:history="1">
        <w:r w:rsidR="004472C4" w:rsidRPr="001E1E81">
          <w:rPr>
            <w:rStyle w:val="Hipervnculo"/>
            <w:noProof/>
          </w:rPr>
          <w:t>1.3</w:t>
        </w:r>
        <w:r w:rsidR="004472C4">
          <w:rPr>
            <w:rFonts w:eastAsiaTheme="minorEastAsia"/>
            <w:noProof/>
            <w:lang w:eastAsia="es-ES"/>
          </w:rPr>
          <w:tab/>
        </w:r>
        <w:r w:rsidR="004472C4" w:rsidRPr="001E1E81">
          <w:rPr>
            <w:rStyle w:val="Hipervnculo"/>
            <w:noProof/>
          </w:rPr>
          <w:t>La Psicología Cognitivo-Conductual</w:t>
        </w:r>
        <w:r w:rsidR="004472C4">
          <w:rPr>
            <w:noProof/>
            <w:webHidden/>
          </w:rPr>
          <w:tab/>
        </w:r>
        <w:r w:rsidR="004472C4">
          <w:rPr>
            <w:noProof/>
            <w:webHidden/>
          </w:rPr>
          <w:fldChar w:fldCharType="begin"/>
        </w:r>
        <w:r w:rsidR="004472C4">
          <w:rPr>
            <w:noProof/>
            <w:webHidden/>
          </w:rPr>
          <w:instrText xml:space="preserve"> PAGEREF _Toc4588275 \h </w:instrText>
        </w:r>
        <w:r w:rsidR="004472C4">
          <w:rPr>
            <w:noProof/>
            <w:webHidden/>
          </w:rPr>
        </w:r>
        <w:r w:rsidR="004472C4">
          <w:rPr>
            <w:noProof/>
            <w:webHidden/>
          </w:rPr>
          <w:fldChar w:fldCharType="separate"/>
        </w:r>
        <w:r w:rsidR="004472C4">
          <w:rPr>
            <w:noProof/>
            <w:webHidden/>
          </w:rPr>
          <w:t>11</w:t>
        </w:r>
        <w:r w:rsidR="004472C4">
          <w:rPr>
            <w:noProof/>
            <w:webHidden/>
          </w:rPr>
          <w:fldChar w:fldCharType="end"/>
        </w:r>
      </w:hyperlink>
    </w:p>
    <w:p w:rsidR="004472C4" w:rsidRDefault="00057F5C">
      <w:pPr>
        <w:pStyle w:val="TDC2"/>
        <w:tabs>
          <w:tab w:val="left" w:pos="1100"/>
          <w:tab w:val="right" w:leader="dot" w:pos="8493"/>
        </w:tabs>
        <w:rPr>
          <w:rFonts w:eastAsiaTheme="minorEastAsia"/>
          <w:noProof/>
          <w:lang w:eastAsia="es-ES"/>
        </w:rPr>
      </w:pPr>
      <w:hyperlink w:anchor="_Toc4588276" w:history="1">
        <w:r w:rsidR="004472C4" w:rsidRPr="001E1E81">
          <w:rPr>
            <w:rStyle w:val="Hipervnculo"/>
            <w:noProof/>
          </w:rPr>
          <w:t>1.4</w:t>
        </w:r>
        <w:r w:rsidR="004472C4">
          <w:rPr>
            <w:rFonts w:eastAsiaTheme="minorEastAsia"/>
            <w:noProof/>
            <w:lang w:eastAsia="es-ES"/>
          </w:rPr>
          <w:tab/>
        </w:r>
        <w:r w:rsidR="004472C4" w:rsidRPr="001E1E81">
          <w:rPr>
            <w:rStyle w:val="Hipervnculo"/>
            <w:noProof/>
          </w:rPr>
          <w:t>Los Trastornos Psicológicos y la Psicopatología</w:t>
        </w:r>
        <w:r w:rsidR="004472C4">
          <w:rPr>
            <w:noProof/>
            <w:webHidden/>
          </w:rPr>
          <w:tab/>
        </w:r>
        <w:r w:rsidR="004472C4">
          <w:rPr>
            <w:noProof/>
            <w:webHidden/>
          </w:rPr>
          <w:fldChar w:fldCharType="begin"/>
        </w:r>
        <w:r w:rsidR="004472C4">
          <w:rPr>
            <w:noProof/>
            <w:webHidden/>
          </w:rPr>
          <w:instrText xml:space="preserve"> PAGEREF _Toc4588276 \h </w:instrText>
        </w:r>
        <w:r w:rsidR="004472C4">
          <w:rPr>
            <w:noProof/>
            <w:webHidden/>
          </w:rPr>
        </w:r>
        <w:r w:rsidR="004472C4">
          <w:rPr>
            <w:noProof/>
            <w:webHidden/>
          </w:rPr>
          <w:fldChar w:fldCharType="separate"/>
        </w:r>
        <w:r w:rsidR="004472C4">
          <w:rPr>
            <w:noProof/>
            <w:webHidden/>
          </w:rPr>
          <w:t>13</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277" w:history="1">
        <w:r w:rsidR="004472C4" w:rsidRPr="001E1E81">
          <w:rPr>
            <w:rStyle w:val="Hipervnculo"/>
            <w:noProof/>
          </w:rPr>
          <w:t>1.4.1</w:t>
        </w:r>
        <w:r w:rsidR="004472C4">
          <w:rPr>
            <w:rFonts w:eastAsiaTheme="minorEastAsia"/>
            <w:noProof/>
            <w:lang w:eastAsia="es-ES"/>
          </w:rPr>
          <w:tab/>
        </w:r>
        <w:r w:rsidR="004472C4" w:rsidRPr="001E1E81">
          <w:rPr>
            <w:rStyle w:val="Hipervnculo"/>
            <w:noProof/>
          </w:rPr>
          <w:t>Los trastornos psicológicos</w:t>
        </w:r>
        <w:r w:rsidR="004472C4">
          <w:rPr>
            <w:noProof/>
            <w:webHidden/>
          </w:rPr>
          <w:tab/>
        </w:r>
        <w:r w:rsidR="004472C4">
          <w:rPr>
            <w:noProof/>
            <w:webHidden/>
          </w:rPr>
          <w:fldChar w:fldCharType="begin"/>
        </w:r>
        <w:r w:rsidR="004472C4">
          <w:rPr>
            <w:noProof/>
            <w:webHidden/>
          </w:rPr>
          <w:instrText xml:space="preserve"> PAGEREF _Toc4588277 \h </w:instrText>
        </w:r>
        <w:r w:rsidR="004472C4">
          <w:rPr>
            <w:noProof/>
            <w:webHidden/>
          </w:rPr>
        </w:r>
        <w:r w:rsidR="004472C4">
          <w:rPr>
            <w:noProof/>
            <w:webHidden/>
          </w:rPr>
          <w:fldChar w:fldCharType="separate"/>
        </w:r>
        <w:r w:rsidR="004472C4">
          <w:rPr>
            <w:noProof/>
            <w:webHidden/>
          </w:rPr>
          <w:t>13</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278" w:history="1">
        <w:r w:rsidR="004472C4" w:rsidRPr="001E1E81">
          <w:rPr>
            <w:rStyle w:val="Hipervnculo"/>
            <w:noProof/>
          </w:rPr>
          <w:t>1.4.1.1</w:t>
        </w:r>
        <w:r w:rsidR="004472C4">
          <w:rPr>
            <w:rFonts w:eastAsiaTheme="minorEastAsia"/>
            <w:noProof/>
            <w:lang w:eastAsia="es-ES"/>
          </w:rPr>
          <w:tab/>
        </w:r>
        <w:r w:rsidR="004472C4" w:rsidRPr="001E1E81">
          <w:rPr>
            <w:rStyle w:val="Hipervnculo"/>
            <w:noProof/>
          </w:rPr>
          <w:t>Trastornos infantiles</w:t>
        </w:r>
        <w:r w:rsidR="004472C4">
          <w:rPr>
            <w:noProof/>
            <w:webHidden/>
          </w:rPr>
          <w:tab/>
        </w:r>
        <w:r w:rsidR="004472C4">
          <w:rPr>
            <w:noProof/>
            <w:webHidden/>
          </w:rPr>
          <w:fldChar w:fldCharType="begin"/>
        </w:r>
        <w:r w:rsidR="004472C4">
          <w:rPr>
            <w:noProof/>
            <w:webHidden/>
          </w:rPr>
          <w:instrText xml:space="preserve"> PAGEREF _Toc4588278 \h </w:instrText>
        </w:r>
        <w:r w:rsidR="004472C4">
          <w:rPr>
            <w:noProof/>
            <w:webHidden/>
          </w:rPr>
        </w:r>
        <w:r w:rsidR="004472C4">
          <w:rPr>
            <w:noProof/>
            <w:webHidden/>
          </w:rPr>
          <w:fldChar w:fldCharType="separate"/>
        </w:r>
        <w:r w:rsidR="004472C4">
          <w:rPr>
            <w:noProof/>
            <w:webHidden/>
          </w:rPr>
          <w:t>14</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279" w:history="1">
        <w:r w:rsidR="004472C4" w:rsidRPr="001E1E81">
          <w:rPr>
            <w:rStyle w:val="Hipervnculo"/>
            <w:noProof/>
          </w:rPr>
          <w:t>1.4.1.2</w:t>
        </w:r>
        <w:r w:rsidR="004472C4">
          <w:rPr>
            <w:rFonts w:eastAsiaTheme="minorEastAsia"/>
            <w:noProof/>
            <w:lang w:eastAsia="es-ES"/>
          </w:rPr>
          <w:tab/>
        </w:r>
        <w:r w:rsidR="004472C4" w:rsidRPr="001E1E81">
          <w:rPr>
            <w:rStyle w:val="Hipervnculo"/>
            <w:noProof/>
          </w:rPr>
          <w:t>Trastornos de ansiedad</w:t>
        </w:r>
        <w:r w:rsidR="004472C4">
          <w:rPr>
            <w:noProof/>
            <w:webHidden/>
          </w:rPr>
          <w:tab/>
        </w:r>
        <w:r w:rsidR="004472C4">
          <w:rPr>
            <w:noProof/>
            <w:webHidden/>
          </w:rPr>
          <w:fldChar w:fldCharType="begin"/>
        </w:r>
        <w:r w:rsidR="004472C4">
          <w:rPr>
            <w:noProof/>
            <w:webHidden/>
          </w:rPr>
          <w:instrText xml:space="preserve"> PAGEREF _Toc4588279 \h </w:instrText>
        </w:r>
        <w:r w:rsidR="004472C4">
          <w:rPr>
            <w:noProof/>
            <w:webHidden/>
          </w:rPr>
        </w:r>
        <w:r w:rsidR="004472C4">
          <w:rPr>
            <w:noProof/>
            <w:webHidden/>
          </w:rPr>
          <w:fldChar w:fldCharType="separate"/>
        </w:r>
        <w:r w:rsidR="004472C4">
          <w:rPr>
            <w:noProof/>
            <w:webHidden/>
          </w:rPr>
          <w:t>14</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280" w:history="1">
        <w:r w:rsidR="004472C4" w:rsidRPr="001E1E81">
          <w:rPr>
            <w:rStyle w:val="Hipervnculo"/>
            <w:noProof/>
          </w:rPr>
          <w:t>1.4.1.2.1</w:t>
        </w:r>
        <w:r w:rsidR="004472C4">
          <w:rPr>
            <w:rFonts w:eastAsiaTheme="minorEastAsia"/>
            <w:noProof/>
            <w:lang w:eastAsia="es-ES"/>
          </w:rPr>
          <w:tab/>
        </w:r>
        <w:r w:rsidR="004472C4" w:rsidRPr="001E1E81">
          <w:rPr>
            <w:rStyle w:val="Hipervnculo"/>
            <w:noProof/>
          </w:rPr>
          <w:t>Trastorno Obsesivo Compulsivo</w:t>
        </w:r>
        <w:r w:rsidR="004472C4">
          <w:rPr>
            <w:noProof/>
            <w:webHidden/>
          </w:rPr>
          <w:tab/>
        </w:r>
        <w:r w:rsidR="004472C4">
          <w:rPr>
            <w:noProof/>
            <w:webHidden/>
          </w:rPr>
          <w:fldChar w:fldCharType="begin"/>
        </w:r>
        <w:r w:rsidR="004472C4">
          <w:rPr>
            <w:noProof/>
            <w:webHidden/>
          </w:rPr>
          <w:instrText xml:space="preserve"> PAGEREF _Toc4588280 \h </w:instrText>
        </w:r>
        <w:r w:rsidR="004472C4">
          <w:rPr>
            <w:noProof/>
            <w:webHidden/>
          </w:rPr>
        </w:r>
        <w:r w:rsidR="004472C4">
          <w:rPr>
            <w:noProof/>
            <w:webHidden/>
          </w:rPr>
          <w:fldChar w:fldCharType="separate"/>
        </w:r>
        <w:r w:rsidR="004472C4">
          <w:rPr>
            <w:noProof/>
            <w:webHidden/>
          </w:rPr>
          <w:t>15</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281" w:history="1">
        <w:r w:rsidR="004472C4" w:rsidRPr="001E1E81">
          <w:rPr>
            <w:rStyle w:val="Hipervnculo"/>
            <w:noProof/>
          </w:rPr>
          <w:t>1.4.1.3</w:t>
        </w:r>
        <w:r w:rsidR="004472C4">
          <w:rPr>
            <w:rFonts w:eastAsiaTheme="minorEastAsia"/>
            <w:noProof/>
            <w:lang w:eastAsia="es-ES"/>
          </w:rPr>
          <w:tab/>
        </w:r>
        <w:r w:rsidR="004472C4" w:rsidRPr="001E1E81">
          <w:rPr>
            <w:rStyle w:val="Hipervnculo"/>
            <w:noProof/>
          </w:rPr>
          <w:t>Trastornos del estado de ánimo</w:t>
        </w:r>
        <w:r w:rsidR="004472C4">
          <w:rPr>
            <w:noProof/>
            <w:webHidden/>
          </w:rPr>
          <w:tab/>
        </w:r>
        <w:r w:rsidR="004472C4">
          <w:rPr>
            <w:noProof/>
            <w:webHidden/>
          </w:rPr>
          <w:fldChar w:fldCharType="begin"/>
        </w:r>
        <w:r w:rsidR="004472C4">
          <w:rPr>
            <w:noProof/>
            <w:webHidden/>
          </w:rPr>
          <w:instrText xml:space="preserve"> PAGEREF _Toc4588281 \h </w:instrText>
        </w:r>
        <w:r w:rsidR="004472C4">
          <w:rPr>
            <w:noProof/>
            <w:webHidden/>
          </w:rPr>
        </w:r>
        <w:r w:rsidR="004472C4">
          <w:rPr>
            <w:noProof/>
            <w:webHidden/>
          </w:rPr>
          <w:fldChar w:fldCharType="separate"/>
        </w:r>
        <w:r w:rsidR="004472C4">
          <w:rPr>
            <w:noProof/>
            <w:webHidden/>
          </w:rPr>
          <w:t>15</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282" w:history="1">
        <w:r w:rsidR="004472C4" w:rsidRPr="001E1E81">
          <w:rPr>
            <w:rStyle w:val="Hipervnculo"/>
            <w:noProof/>
          </w:rPr>
          <w:t>1.4.1.3.1</w:t>
        </w:r>
        <w:r w:rsidR="004472C4">
          <w:rPr>
            <w:rFonts w:eastAsiaTheme="minorEastAsia"/>
            <w:noProof/>
            <w:lang w:eastAsia="es-ES"/>
          </w:rPr>
          <w:tab/>
        </w:r>
        <w:r w:rsidR="004472C4" w:rsidRPr="001E1E81">
          <w:rPr>
            <w:rStyle w:val="Hipervnculo"/>
            <w:noProof/>
          </w:rPr>
          <w:t>Trastornos Depresivos</w:t>
        </w:r>
        <w:r w:rsidR="004472C4">
          <w:rPr>
            <w:noProof/>
            <w:webHidden/>
          </w:rPr>
          <w:tab/>
        </w:r>
        <w:r w:rsidR="004472C4">
          <w:rPr>
            <w:noProof/>
            <w:webHidden/>
          </w:rPr>
          <w:fldChar w:fldCharType="begin"/>
        </w:r>
        <w:r w:rsidR="004472C4">
          <w:rPr>
            <w:noProof/>
            <w:webHidden/>
          </w:rPr>
          <w:instrText xml:space="preserve"> PAGEREF _Toc4588282 \h </w:instrText>
        </w:r>
        <w:r w:rsidR="004472C4">
          <w:rPr>
            <w:noProof/>
            <w:webHidden/>
          </w:rPr>
        </w:r>
        <w:r w:rsidR="004472C4">
          <w:rPr>
            <w:noProof/>
            <w:webHidden/>
          </w:rPr>
          <w:fldChar w:fldCharType="separate"/>
        </w:r>
        <w:r w:rsidR="004472C4">
          <w:rPr>
            <w:noProof/>
            <w:webHidden/>
          </w:rPr>
          <w:t>15</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283" w:history="1">
        <w:r w:rsidR="004472C4" w:rsidRPr="001E1E81">
          <w:rPr>
            <w:rStyle w:val="Hipervnculo"/>
            <w:noProof/>
          </w:rPr>
          <w:t>1.4.1.4</w:t>
        </w:r>
        <w:r w:rsidR="004472C4">
          <w:rPr>
            <w:rFonts w:eastAsiaTheme="minorEastAsia"/>
            <w:noProof/>
            <w:lang w:eastAsia="es-ES"/>
          </w:rPr>
          <w:tab/>
        </w:r>
        <w:r w:rsidR="004472C4" w:rsidRPr="001E1E81">
          <w:rPr>
            <w:rStyle w:val="Hipervnculo"/>
            <w:noProof/>
          </w:rPr>
          <w:t>Trastornos sexuales</w:t>
        </w:r>
        <w:r w:rsidR="004472C4">
          <w:rPr>
            <w:noProof/>
            <w:webHidden/>
          </w:rPr>
          <w:tab/>
        </w:r>
        <w:r w:rsidR="004472C4">
          <w:rPr>
            <w:noProof/>
            <w:webHidden/>
          </w:rPr>
          <w:fldChar w:fldCharType="begin"/>
        </w:r>
        <w:r w:rsidR="004472C4">
          <w:rPr>
            <w:noProof/>
            <w:webHidden/>
          </w:rPr>
          <w:instrText xml:space="preserve"> PAGEREF _Toc4588283 \h </w:instrText>
        </w:r>
        <w:r w:rsidR="004472C4">
          <w:rPr>
            <w:noProof/>
            <w:webHidden/>
          </w:rPr>
        </w:r>
        <w:r w:rsidR="004472C4">
          <w:rPr>
            <w:noProof/>
            <w:webHidden/>
          </w:rPr>
          <w:fldChar w:fldCharType="separate"/>
        </w:r>
        <w:r w:rsidR="004472C4">
          <w:rPr>
            <w:noProof/>
            <w:webHidden/>
          </w:rPr>
          <w:t>15</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284" w:history="1">
        <w:r w:rsidR="004472C4" w:rsidRPr="001E1E81">
          <w:rPr>
            <w:rStyle w:val="Hipervnculo"/>
            <w:noProof/>
          </w:rPr>
          <w:t>1.4.1.5</w:t>
        </w:r>
        <w:r w:rsidR="004472C4">
          <w:rPr>
            <w:rFonts w:eastAsiaTheme="minorEastAsia"/>
            <w:noProof/>
            <w:lang w:eastAsia="es-ES"/>
          </w:rPr>
          <w:tab/>
        </w:r>
        <w:r w:rsidR="004472C4" w:rsidRPr="001E1E81">
          <w:rPr>
            <w:rStyle w:val="Hipervnculo"/>
            <w:noProof/>
          </w:rPr>
          <w:t>Trastornos de la conducta alimentaria</w:t>
        </w:r>
        <w:r w:rsidR="004472C4">
          <w:rPr>
            <w:noProof/>
            <w:webHidden/>
          </w:rPr>
          <w:tab/>
        </w:r>
        <w:r w:rsidR="004472C4">
          <w:rPr>
            <w:noProof/>
            <w:webHidden/>
          </w:rPr>
          <w:fldChar w:fldCharType="begin"/>
        </w:r>
        <w:r w:rsidR="004472C4">
          <w:rPr>
            <w:noProof/>
            <w:webHidden/>
          </w:rPr>
          <w:instrText xml:space="preserve"> PAGEREF _Toc4588284 \h </w:instrText>
        </w:r>
        <w:r w:rsidR="004472C4">
          <w:rPr>
            <w:noProof/>
            <w:webHidden/>
          </w:rPr>
        </w:r>
        <w:r w:rsidR="004472C4">
          <w:rPr>
            <w:noProof/>
            <w:webHidden/>
          </w:rPr>
          <w:fldChar w:fldCharType="separate"/>
        </w:r>
        <w:r w:rsidR="004472C4">
          <w:rPr>
            <w:noProof/>
            <w:webHidden/>
          </w:rPr>
          <w:t>16</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285" w:history="1">
        <w:r w:rsidR="004472C4" w:rsidRPr="001E1E81">
          <w:rPr>
            <w:rStyle w:val="Hipervnculo"/>
            <w:noProof/>
          </w:rPr>
          <w:t>1.4.1.6</w:t>
        </w:r>
        <w:r w:rsidR="004472C4">
          <w:rPr>
            <w:rFonts w:eastAsiaTheme="minorEastAsia"/>
            <w:noProof/>
            <w:lang w:eastAsia="es-ES"/>
          </w:rPr>
          <w:tab/>
        </w:r>
        <w:r w:rsidR="004472C4" w:rsidRPr="001E1E81">
          <w:rPr>
            <w:rStyle w:val="Hipervnculo"/>
            <w:noProof/>
          </w:rPr>
          <w:t>Trastornos de la personalidad</w:t>
        </w:r>
        <w:r w:rsidR="004472C4">
          <w:rPr>
            <w:noProof/>
            <w:webHidden/>
          </w:rPr>
          <w:tab/>
        </w:r>
        <w:r w:rsidR="004472C4">
          <w:rPr>
            <w:noProof/>
            <w:webHidden/>
          </w:rPr>
          <w:fldChar w:fldCharType="begin"/>
        </w:r>
        <w:r w:rsidR="004472C4">
          <w:rPr>
            <w:noProof/>
            <w:webHidden/>
          </w:rPr>
          <w:instrText xml:space="preserve"> PAGEREF _Toc4588285 \h </w:instrText>
        </w:r>
        <w:r w:rsidR="004472C4">
          <w:rPr>
            <w:noProof/>
            <w:webHidden/>
          </w:rPr>
        </w:r>
        <w:r w:rsidR="004472C4">
          <w:rPr>
            <w:noProof/>
            <w:webHidden/>
          </w:rPr>
          <w:fldChar w:fldCharType="separate"/>
        </w:r>
        <w:r w:rsidR="004472C4">
          <w:rPr>
            <w:noProof/>
            <w:webHidden/>
          </w:rPr>
          <w:t>16</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286" w:history="1">
        <w:r w:rsidR="004472C4" w:rsidRPr="001E1E81">
          <w:rPr>
            <w:rStyle w:val="Hipervnculo"/>
            <w:noProof/>
          </w:rPr>
          <w:t>1.4.2</w:t>
        </w:r>
        <w:r w:rsidR="004472C4">
          <w:rPr>
            <w:rFonts w:eastAsiaTheme="minorEastAsia"/>
            <w:noProof/>
            <w:lang w:eastAsia="es-ES"/>
          </w:rPr>
          <w:tab/>
        </w:r>
        <w:r w:rsidR="004472C4" w:rsidRPr="001E1E81">
          <w:rPr>
            <w:rStyle w:val="Hipervnculo"/>
            <w:noProof/>
          </w:rPr>
          <w:t>En este trabajo: Grupos de trastornos psicológicos</w:t>
        </w:r>
        <w:r w:rsidR="004472C4">
          <w:rPr>
            <w:noProof/>
            <w:webHidden/>
          </w:rPr>
          <w:tab/>
        </w:r>
        <w:r w:rsidR="004472C4">
          <w:rPr>
            <w:noProof/>
            <w:webHidden/>
          </w:rPr>
          <w:fldChar w:fldCharType="begin"/>
        </w:r>
        <w:r w:rsidR="004472C4">
          <w:rPr>
            <w:noProof/>
            <w:webHidden/>
          </w:rPr>
          <w:instrText xml:space="preserve"> PAGEREF _Toc4588286 \h </w:instrText>
        </w:r>
        <w:r w:rsidR="004472C4">
          <w:rPr>
            <w:noProof/>
            <w:webHidden/>
          </w:rPr>
        </w:r>
        <w:r w:rsidR="004472C4">
          <w:rPr>
            <w:noProof/>
            <w:webHidden/>
          </w:rPr>
          <w:fldChar w:fldCharType="separate"/>
        </w:r>
        <w:r w:rsidR="004472C4">
          <w:rPr>
            <w:noProof/>
            <w:webHidden/>
          </w:rPr>
          <w:t>16</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287" w:history="1">
        <w:r w:rsidR="004472C4" w:rsidRPr="001E1E81">
          <w:rPr>
            <w:rStyle w:val="Hipervnculo"/>
            <w:noProof/>
          </w:rPr>
          <w:t>1.4.3</w:t>
        </w:r>
        <w:r w:rsidR="004472C4">
          <w:rPr>
            <w:rFonts w:eastAsiaTheme="minorEastAsia"/>
            <w:noProof/>
            <w:lang w:eastAsia="es-ES"/>
          </w:rPr>
          <w:tab/>
        </w:r>
        <w:r w:rsidR="004472C4" w:rsidRPr="001E1E81">
          <w:rPr>
            <w:rStyle w:val="Hipervnculo"/>
            <w:noProof/>
          </w:rPr>
          <w:t>Distorsiones de la percepción de la realidad: Las distorsiones cognitivas</w:t>
        </w:r>
        <w:r w:rsidR="004472C4">
          <w:rPr>
            <w:noProof/>
            <w:webHidden/>
          </w:rPr>
          <w:tab/>
        </w:r>
        <w:r w:rsidR="004472C4">
          <w:rPr>
            <w:noProof/>
            <w:webHidden/>
          </w:rPr>
          <w:fldChar w:fldCharType="begin"/>
        </w:r>
        <w:r w:rsidR="004472C4">
          <w:rPr>
            <w:noProof/>
            <w:webHidden/>
          </w:rPr>
          <w:instrText xml:space="preserve"> PAGEREF _Toc4588287 \h </w:instrText>
        </w:r>
        <w:r w:rsidR="004472C4">
          <w:rPr>
            <w:noProof/>
            <w:webHidden/>
          </w:rPr>
        </w:r>
        <w:r w:rsidR="004472C4">
          <w:rPr>
            <w:noProof/>
            <w:webHidden/>
          </w:rPr>
          <w:fldChar w:fldCharType="separate"/>
        </w:r>
        <w:r w:rsidR="004472C4">
          <w:rPr>
            <w:noProof/>
            <w:webHidden/>
          </w:rPr>
          <w:t>17</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288" w:history="1">
        <w:r w:rsidR="004472C4" w:rsidRPr="001E1E81">
          <w:rPr>
            <w:rStyle w:val="Hipervnculo"/>
            <w:noProof/>
          </w:rPr>
          <w:t>1.4.4</w:t>
        </w:r>
        <w:r w:rsidR="004472C4">
          <w:rPr>
            <w:rFonts w:eastAsiaTheme="minorEastAsia"/>
            <w:noProof/>
            <w:lang w:eastAsia="es-ES"/>
          </w:rPr>
          <w:tab/>
        </w:r>
        <w:r w:rsidR="004472C4" w:rsidRPr="001E1E81">
          <w:rPr>
            <w:rStyle w:val="Hipervnculo"/>
            <w:noProof/>
          </w:rPr>
          <w:t>En este trabajo: Distorsiones cognitivas usadas</w:t>
        </w:r>
        <w:r w:rsidR="004472C4">
          <w:rPr>
            <w:noProof/>
            <w:webHidden/>
          </w:rPr>
          <w:tab/>
        </w:r>
        <w:r w:rsidR="004472C4">
          <w:rPr>
            <w:noProof/>
            <w:webHidden/>
          </w:rPr>
          <w:fldChar w:fldCharType="begin"/>
        </w:r>
        <w:r w:rsidR="004472C4">
          <w:rPr>
            <w:noProof/>
            <w:webHidden/>
          </w:rPr>
          <w:instrText xml:space="preserve"> PAGEREF _Toc4588288 \h </w:instrText>
        </w:r>
        <w:r w:rsidR="004472C4">
          <w:rPr>
            <w:noProof/>
            <w:webHidden/>
          </w:rPr>
        </w:r>
        <w:r w:rsidR="004472C4">
          <w:rPr>
            <w:noProof/>
            <w:webHidden/>
          </w:rPr>
          <w:fldChar w:fldCharType="separate"/>
        </w:r>
        <w:r w:rsidR="004472C4">
          <w:rPr>
            <w:noProof/>
            <w:webHidden/>
          </w:rPr>
          <w:t>20</w:t>
        </w:r>
        <w:r w:rsidR="004472C4">
          <w:rPr>
            <w:noProof/>
            <w:webHidden/>
          </w:rPr>
          <w:fldChar w:fldCharType="end"/>
        </w:r>
      </w:hyperlink>
    </w:p>
    <w:p w:rsidR="004472C4" w:rsidRDefault="00057F5C">
      <w:pPr>
        <w:pStyle w:val="TDC4"/>
        <w:tabs>
          <w:tab w:val="left" w:pos="1777"/>
          <w:tab w:val="right" w:leader="dot" w:pos="8493"/>
        </w:tabs>
        <w:rPr>
          <w:rStyle w:val="Hipervnculo"/>
          <w:noProof/>
        </w:rPr>
      </w:pPr>
      <w:hyperlink w:anchor="_Toc4588289" w:history="1">
        <w:r w:rsidR="004472C4" w:rsidRPr="001E1E81">
          <w:rPr>
            <w:rStyle w:val="Hipervnculo"/>
            <w:noProof/>
          </w:rPr>
          <w:t>1.4.4.1</w:t>
        </w:r>
        <w:r w:rsidR="004472C4">
          <w:rPr>
            <w:rFonts w:eastAsiaTheme="minorEastAsia"/>
            <w:noProof/>
            <w:lang w:eastAsia="es-ES"/>
          </w:rPr>
          <w:tab/>
        </w:r>
        <w:r w:rsidR="004472C4" w:rsidRPr="001E1E81">
          <w:rPr>
            <w:rStyle w:val="Hipervnculo"/>
            <w:noProof/>
          </w:rPr>
          <w:t>En este trabajo: Otras variables usadas</w:t>
        </w:r>
        <w:r w:rsidR="004472C4">
          <w:rPr>
            <w:noProof/>
            <w:webHidden/>
          </w:rPr>
          <w:tab/>
        </w:r>
        <w:r w:rsidR="004472C4">
          <w:rPr>
            <w:noProof/>
            <w:webHidden/>
          </w:rPr>
          <w:fldChar w:fldCharType="begin"/>
        </w:r>
        <w:r w:rsidR="004472C4">
          <w:rPr>
            <w:noProof/>
            <w:webHidden/>
          </w:rPr>
          <w:instrText xml:space="preserve"> PAGEREF _Toc4588289 \h </w:instrText>
        </w:r>
        <w:r w:rsidR="004472C4">
          <w:rPr>
            <w:noProof/>
            <w:webHidden/>
          </w:rPr>
        </w:r>
        <w:r w:rsidR="004472C4">
          <w:rPr>
            <w:noProof/>
            <w:webHidden/>
          </w:rPr>
          <w:fldChar w:fldCharType="separate"/>
        </w:r>
        <w:r w:rsidR="004472C4">
          <w:rPr>
            <w:noProof/>
            <w:webHidden/>
          </w:rPr>
          <w:t>21</w:t>
        </w:r>
        <w:r w:rsidR="004472C4">
          <w:rPr>
            <w:noProof/>
            <w:webHidden/>
          </w:rPr>
          <w:fldChar w:fldCharType="end"/>
        </w:r>
      </w:hyperlink>
    </w:p>
    <w:p w:rsidR="004472C4" w:rsidRPr="004472C4" w:rsidRDefault="004472C4" w:rsidP="004472C4"/>
    <w:p w:rsidR="004472C4" w:rsidRDefault="00057F5C">
      <w:pPr>
        <w:pStyle w:val="TDC1"/>
        <w:rPr>
          <w:rFonts w:eastAsiaTheme="minorEastAsia"/>
          <w:b w:val="0"/>
          <w:lang w:eastAsia="es-ES"/>
        </w:rPr>
      </w:pPr>
      <w:hyperlink w:anchor="_Toc4588290" w:history="1">
        <w:r w:rsidR="004472C4" w:rsidRPr="001E1E81">
          <w:rPr>
            <w:rStyle w:val="Hipervnculo"/>
          </w:rPr>
          <w:t>2.</w:t>
        </w:r>
        <w:r w:rsidR="004472C4">
          <w:rPr>
            <w:rFonts w:eastAsiaTheme="minorEastAsia"/>
            <w:b w:val="0"/>
            <w:lang w:eastAsia="es-ES"/>
          </w:rPr>
          <w:tab/>
        </w:r>
        <w:r w:rsidR="004472C4" w:rsidRPr="001E1E81">
          <w:rPr>
            <w:rStyle w:val="Hipervnculo"/>
          </w:rPr>
          <w:t>Capítulo 2: Data Science</w:t>
        </w:r>
        <w:r w:rsidR="004472C4">
          <w:rPr>
            <w:webHidden/>
          </w:rPr>
          <w:tab/>
        </w:r>
        <w:r w:rsidR="004472C4">
          <w:rPr>
            <w:webHidden/>
          </w:rPr>
          <w:fldChar w:fldCharType="begin"/>
        </w:r>
        <w:r w:rsidR="004472C4">
          <w:rPr>
            <w:webHidden/>
          </w:rPr>
          <w:instrText xml:space="preserve"> PAGEREF _Toc4588290 \h </w:instrText>
        </w:r>
        <w:r w:rsidR="004472C4">
          <w:rPr>
            <w:webHidden/>
          </w:rPr>
        </w:r>
        <w:r w:rsidR="004472C4">
          <w:rPr>
            <w:webHidden/>
          </w:rPr>
          <w:fldChar w:fldCharType="separate"/>
        </w:r>
        <w:r w:rsidR="004472C4">
          <w:rPr>
            <w:webHidden/>
          </w:rPr>
          <w:t>23</w:t>
        </w:r>
        <w:r w:rsidR="004472C4">
          <w:rPr>
            <w:webHidden/>
          </w:rPr>
          <w:fldChar w:fldCharType="end"/>
        </w:r>
      </w:hyperlink>
    </w:p>
    <w:p w:rsidR="004472C4" w:rsidRDefault="00057F5C">
      <w:pPr>
        <w:pStyle w:val="TDC2"/>
        <w:tabs>
          <w:tab w:val="left" w:pos="1100"/>
          <w:tab w:val="right" w:leader="dot" w:pos="8493"/>
        </w:tabs>
        <w:rPr>
          <w:rFonts w:eastAsiaTheme="minorEastAsia"/>
          <w:noProof/>
          <w:lang w:eastAsia="es-ES"/>
        </w:rPr>
      </w:pPr>
      <w:hyperlink w:anchor="_Toc4588291" w:history="1">
        <w:r w:rsidR="004472C4" w:rsidRPr="001E1E81">
          <w:rPr>
            <w:rStyle w:val="Hipervnculo"/>
            <w:noProof/>
          </w:rPr>
          <w:t>2.1</w:t>
        </w:r>
        <w:r w:rsidR="004472C4">
          <w:rPr>
            <w:rFonts w:eastAsiaTheme="minorEastAsia"/>
            <w:noProof/>
            <w:lang w:eastAsia="es-ES"/>
          </w:rPr>
          <w:tab/>
        </w:r>
        <w:r w:rsidR="004472C4" w:rsidRPr="001E1E81">
          <w:rPr>
            <w:rStyle w:val="Hipervnculo"/>
            <w:noProof/>
          </w:rPr>
          <w:t>Data Mining Vs Machine Learning Vs Data Science Vs Big Data</w:t>
        </w:r>
        <w:r w:rsidR="004472C4">
          <w:rPr>
            <w:noProof/>
            <w:webHidden/>
          </w:rPr>
          <w:tab/>
        </w:r>
        <w:r w:rsidR="004472C4">
          <w:rPr>
            <w:noProof/>
            <w:webHidden/>
          </w:rPr>
          <w:fldChar w:fldCharType="begin"/>
        </w:r>
        <w:r w:rsidR="004472C4">
          <w:rPr>
            <w:noProof/>
            <w:webHidden/>
          </w:rPr>
          <w:instrText xml:space="preserve"> PAGEREF _Toc4588291 \h </w:instrText>
        </w:r>
        <w:r w:rsidR="004472C4">
          <w:rPr>
            <w:noProof/>
            <w:webHidden/>
          </w:rPr>
        </w:r>
        <w:r w:rsidR="004472C4">
          <w:rPr>
            <w:noProof/>
            <w:webHidden/>
          </w:rPr>
          <w:fldChar w:fldCharType="separate"/>
        </w:r>
        <w:r w:rsidR="004472C4">
          <w:rPr>
            <w:noProof/>
            <w:webHidden/>
          </w:rPr>
          <w:t>23</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292" w:history="1">
        <w:r w:rsidR="004472C4" w:rsidRPr="001E1E81">
          <w:rPr>
            <w:rStyle w:val="Hipervnculo"/>
            <w:noProof/>
          </w:rPr>
          <w:t>2.1.1</w:t>
        </w:r>
        <w:r w:rsidR="004472C4">
          <w:rPr>
            <w:rFonts w:eastAsiaTheme="minorEastAsia"/>
            <w:noProof/>
            <w:lang w:eastAsia="es-ES"/>
          </w:rPr>
          <w:tab/>
        </w:r>
        <w:r w:rsidR="004472C4" w:rsidRPr="001E1E81">
          <w:rPr>
            <w:rStyle w:val="Hipervnculo"/>
            <w:noProof/>
          </w:rPr>
          <w:t>Data Mining</w:t>
        </w:r>
        <w:r w:rsidR="004472C4">
          <w:rPr>
            <w:noProof/>
            <w:webHidden/>
          </w:rPr>
          <w:tab/>
        </w:r>
        <w:r w:rsidR="004472C4">
          <w:rPr>
            <w:noProof/>
            <w:webHidden/>
          </w:rPr>
          <w:fldChar w:fldCharType="begin"/>
        </w:r>
        <w:r w:rsidR="004472C4">
          <w:rPr>
            <w:noProof/>
            <w:webHidden/>
          </w:rPr>
          <w:instrText xml:space="preserve"> PAGEREF _Toc4588292 \h </w:instrText>
        </w:r>
        <w:r w:rsidR="004472C4">
          <w:rPr>
            <w:noProof/>
            <w:webHidden/>
          </w:rPr>
        </w:r>
        <w:r w:rsidR="004472C4">
          <w:rPr>
            <w:noProof/>
            <w:webHidden/>
          </w:rPr>
          <w:fldChar w:fldCharType="separate"/>
        </w:r>
        <w:r w:rsidR="004472C4">
          <w:rPr>
            <w:noProof/>
            <w:webHidden/>
          </w:rPr>
          <w:t>23</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293" w:history="1">
        <w:r w:rsidR="004472C4" w:rsidRPr="001E1E81">
          <w:rPr>
            <w:rStyle w:val="Hipervnculo"/>
            <w:noProof/>
          </w:rPr>
          <w:t>2.1.2</w:t>
        </w:r>
        <w:r w:rsidR="004472C4">
          <w:rPr>
            <w:rFonts w:eastAsiaTheme="minorEastAsia"/>
            <w:noProof/>
            <w:lang w:eastAsia="es-ES"/>
          </w:rPr>
          <w:tab/>
        </w:r>
        <w:r w:rsidR="004472C4" w:rsidRPr="001E1E81">
          <w:rPr>
            <w:rStyle w:val="Hipervnculo"/>
            <w:noProof/>
          </w:rPr>
          <w:t>Machine Learning</w:t>
        </w:r>
        <w:r w:rsidR="004472C4">
          <w:rPr>
            <w:noProof/>
            <w:webHidden/>
          </w:rPr>
          <w:tab/>
        </w:r>
        <w:r w:rsidR="004472C4">
          <w:rPr>
            <w:noProof/>
            <w:webHidden/>
          </w:rPr>
          <w:fldChar w:fldCharType="begin"/>
        </w:r>
        <w:r w:rsidR="004472C4">
          <w:rPr>
            <w:noProof/>
            <w:webHidden/>
          </w:rPr>
          <w:instrText xml:space="preserve"> PAGEREF _Toc4588293 \h </w:instrText>
        </w:r>
        <w:r w:rsidR="004472C4">
          <w:rPr>
            <w:noProof/>
            <w:webHidden/>
          </w:rPr>
        </w:r>
        <w:r w:rsidR="004472C4">
          <w:rPr>
            <w:noProof/>
            <w:webHidden/>
          </w:rPr>
          <w:fldChar w:fldCharType="separate"/>
        </w:r>
        <w:r w:rsidR="004472C4">
          <w:rPr>
            <w:noProof/>
            <w:webHidden/>
          </w:rPr>
          <w:t>25</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294" w:history="1">
        <w:r w:rsidR="004472C4" w:rsidRPr="001E1E81">
          <w:rPr>
            <w:rStyle w:val="Hipervnculo"/>
            <w:noProof/>
          </w:rPr>
          <w:t>2.1.3</w:t>
        </w:r>
        <w:r w:rsidR="004472C4">
          <w:rPr>
            <w:rFonts w:eastAsiaTheme="minorEastAsia"/>
            <w:noProof/>
            <w:lang w:eastAsia="es-ES"/>
          </w:rPr>
          <w:tab/>
        </w:r>
        <w:r w:rsidR="004472C4" w:rsidRPr="001E1E81">
          <w:rPr>
            <w:rStyle w:val="Hipervnculo"/>
            <w:noProof/>
          </w:rPr>
          <w:t>Data Science</w:t>
        </w:r>
        <w:r w:rsidR="004472C4">
          <w:rPr>
            <w:noProof/>
            <w:webHidden/>
          </w:rPr>
          <w:tab/>
        </w:r>
        <w:r w:rsidR="004472C4">
          <w:rPr>
            <w:noProof/>
            <w:webHidden/>
          </w:rPr>
          <w:fldChar w:fldCharType="begin"/>
        </w:r>
        <w:r w:rsidR="004472C4">
          <w:rPr>
            <w:noProof/>
            <w:webHidden/>
          </w:rPr>
          <w:instrText xml:space="preserve"> PAGEREF _Toc4588294 \h </w:instrText>
        </w:r>
        <w:r w:rsidR="004472C4">
          <w:rPr>
            <w:noProof/>
            <w:webHidden/>
          </w:rPr>
        </w:r>
        <w:r w:rsidR="004472C4">
          <w:rPr>
            <w:noProof/>
            <w:webHidden/>
          </w:rPr>
          <w:fldChar w:fldCharType="separate"/>
        </w:r>
        <w:r w:rsidR="004472C4">
          <w:rPr>
            <w:noProof/>
            <w:webHidden/>
          </w:rPr>
          <w:t>26</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295" w:history="1">
        <w:r w:rsidR="004472C4" w:rsidRPr="001E1E81">
          <w:rPr>
            <w:rStyle w:val="Hipervnculo"/>
            <w:noProof/>
          </w:rPr>
          <w:t>2.1.4</w:t>
        </w:r>
        <w:r w:rsidR="004472C4">
          <w:rPr>
            <w:rFonts w:eastAsiaTheme="minorEastAsia"/>
            <w:noProof/>
            <w:lang w:eastAsia="es-ES"/>
          </w:rPr>
          <w:tab/>
        </w:r>
        <w:r w:rsidR="004472C4" w:rsidRPr="001E1E81">
          <w:rPr>
            <w:rStyle w:val="Hipervnculo"/>
            <w:noProof/>
          </w:rPr>
          <w:t>Big Data</w:t>
        </w:r>
        <w:r w:rsidR="004472C4">
          <w:rPr>
            <w:noProof/>
            <w:webHidden/>
          </w:rPr>
          <w:tab/>
        </w:r>
        <w:r w:rsidR="004472C4">
          <w:rPr>
            <w:noProof/>
            <w:webHidden/>
          </w:rPr>
          <w:fldChar w:fldCharType="begin"/>
        </w:r>
        <w:r w:rsidR="004472C4">
          <w:rPr>
            <w:noProof/>
            <w:webHidden/>
          </w:rPr>
          <w:instrText xml:space="preserve"> PAGEREF _Toc4588295 \h </w:instrText>
        </w:r>
        <w:r w:rsidR="004472C4">
          <w:rPr>
            <w:noProof/>
            <w:webHidden/>
          </w:rPr>
        </w:r>
        <w:r w:rsidR="004472C4">
          <w:rPr>
            <w:noProof/>
            <w:webHidden/>
          </w:rPr>
          <w:fldChar w:fldCharType="separate"/>
        </w:r>
        <w:r w:rsidR="004472C4">
          <w:rPr>
            <w:noProof/>
            <w:webHidden/>
          </w:rPr>
          <w:t>26</w:t>
        </w:r>
        <w:r w:rsidR="004472C4">
          <w:rPr>
            <w:noProof/>
            <w:webHidden/>
          </w:rPr>
          <w:fldChar w:fldCharType="end"/>
        </w:r>
      </w:hyperlink>
    </w:p>
    <w:p w:rsidR="004472C4" w:rsidRDefault="00057F5C">
      <w:pPr>
        <w:pStyle w:val="TDC2"/>
        <w:tabs>
          <w:tab w:val="left" w:pos="1100"/>
          <w:tab w:val="right" w:leader="dot" w:pos="8493"/>
        </w:tabs>
        <w:rPr>
          <w:rFonts w:eastAsiaTheme="minorEastAsia"/>
          <w:noProof/>
          <w:lang w:eastAsia="es-ES"/>
        </w:rPr>
      </w:pPr>
      <w:hyperlink w:anchor="_Toc4588296" w:history="1">
        <w:r w:rsidR="004472C4" w:rsidRPr="001E1E81">
          <w:rPr>
            <w:rStyle w:val="Hipervnculo"/>
            <w:noProof/>
          </w:rPr>
          <w:t>2.2</w:t>
        </w:r>
        <w:r w:rsidR="004472C4">
          <w:rPr>
            <w:rFonts w:eastAsiaTheme="minorEastAsia"/>
            <w:noProof/>
            <w:lang w:eastAsia="es-ES"/>
          </w:rPr>
          <w:tab/>
        </w:r>
        <w:r w:rsidR="004472C4" w:rsidRPr="001E1E81">
          <w:rPr>
            <w:rStyle w:val="Hipervnculo"/>
            <w:noProof/>
          </w:rPr>
          <w:t>Antes de hacer Data Mining</w:t>
        </w:r>
        <w:r w:rsidR="004472C4">
          <w:rPr>
            <w:noProof/>
            <w:webHidden/>
          </w:rPr>
          <w:tab/>
        </w:r>
        <w:r w:rsidR="004472C4">
          <w:rPr>
            <w:noProof/>
            <w:webHidden/>
          </w:rPr>
          <w:fldChar w:fldCharType="begin"/>
        </w:r>
        <w:r w:rsidR="004472C4">
          <w:rPr>
            <w:noProof/>
            <w:webHidden/>
          </w:rPr>
          <w:instrText xml:space="preserve"> PAGEREF _Toc4588296 \h </w:instrText>
        </w:r>
        <w:r w:rsidR="004472C4">
          <w:rPr>
            <w:noProof/>
            <w:webHidden/>
          </w:rPr>
        </w:r>
        <w:r w:rsidR="004472C4">
          <w:rPr>
            <w:noProof/>
            <w:webHidden/>
          </w:rPr>
          <w:fldChar w:fldCharType="separate"/>
        </w:r>
        <w:r w:rsidR="004472C4">
          <w:rPr>
            <w:noProof/>
            <w:webHidden/>
          </w:rPr>
          <w:t>28</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297" w:history="1">
        <w:r w:rsidR="004472C4" w:rsidRPr="001E1E81">
          <w:rPr>
            <w:rStyle w:val="Hipervnculo"/>
            <w:noProof/>
          </w:rPr>
          <w:t>2.2.1</w:t>
        </w:r>
        <w:r w:rsidR="004472C4">
          <w:rPr>
            <w:rFonts w:eastAsiaTheme="minorEastAsia"/>
            <w:noProof/>
            <w:lang w:eastAsia="es-ES"/>
          </w:rPr>
          <w:tab/>
        </w:r>
        <w:r w:rsidR="004472C4" w:rsidRPr="001E1E81">
          <w:rPr>
            <w:rStyle w:val="Hipervnculo"/>
            <w:noProof/>
          </w:rPr>
          <w:t>En este trabajo: Obtención de los datos</w:t>
        </w:r>
        <w:r w:rsidR="004472C4">
          <w:rPr>
            <w:noProof/>
            <w:webHidden/>
          </w:rPr>
          <w:tab/>
        </w:r>
        <w:r w:rsidR="004472C4">
          <w:rPr>
            <w:noProof/>
            <w:webHidden/>
          </w:rPr>
          <w:fldChar w:fldCharType="begin"/>
        </w:r>
        <w:r w:rsidR="004472C4">
          <w:rPr>
            <w:noProof/>
            <w:webHidden/>
          </w:rPr>
          <w:instrText xml:space="preserve"> PAGEREF _Toc4588297 \h </w:instrText>
        </w:r>
        <w:r w:rsidR="004472C4">
          <w:rPr>
            <w:noProof/>
            <w:webHidden/>
          </w:rPr>
        </w:r>
        <w:r w:rsidR="004472C4">
          <w:rPr>
            <w:noProof/>
            <w:webHidden/>
          </w:rPr>
          <w:fldChar w:fldCharType="separate"/>
        </w:r>
        <w:r w:rsidR="004472C4">
          <w:rPr>
            <w:noProof/>
            <w:webHidden/>
          </w:rPr>
          <w:t>29</w:t>
        </w:r>
        <w:r w:rsidR="004472C4">
          <w:rPr>
            <w:noProof/>
            <w:webHidden/>
          </w:rPr>
          <w:fldChar w:fldCharType="end"/>
        </w:r>
      </w:hyperlink>
    </w:p>
    <w:p w:rsidR="004472C4" w:rsidRDefault="00057F5C">
      <w:pPr>
        <w:pStyle w:val="TDC2"/>
        <w:tabs>
          <w:tab w:val="left" w:pos="1100"/>
          <w:tab w:val="right" w:leader="dot" w:pos="8493"/>
        </w:tabs>
        <w:rPr>
          <w:rFonts w:eastAsiaTheme="minorEastAsia"/>
          <w:noProof/>
          <w:lang w:eastAsia="es-ES"/>
        </w:rPr>
      </w:pPr>
      <w:hyperlink w:anchor="_Toc4588298" w:history="1">
        <w:r w:rsidR="004472C4" w:rsidRPr="001E1E81">
          <w:rPr>
            <w:rStyle w:val="Hipervnculo"/>
            <w:noProof/>
          </w:rPr>
          <w:t>2.3</w:t>
        </w:r>
        <w:r w:rsidR="004472C4">
          <w:rPr>
            <w:rFonts w:eastAsiaTheme="minorEastAsia"/>
            <w:noProof/>
            <w:lang w:eastAsia="es-ES"/>
          </w:rPr>
          <w:tab/>
        </w:r>
        <w:r w:rsidR="004472C4" w:rsidRPr="001E1E81">
          <w:rPr>
            <w:rStyle w:val="Hipervnculo"/>
            <w:noProof/>
          </w:rPr>
          <w:t>Data Mining</w:t>
        </w:r>
        <w:r w:rsidR="004472C4">
          <w:rPr>
            <w:noProof/>
            <w:webHidden/>
          </w:rPr>
          <w:tab/>
        </w:r>
        <w:r w:rsidR="004472C4">
          <w:rPr>
            <w:noProof/>
            <w:webHidden/>
          </w:rPr>
          <w:fldChar w:fldCharType="begin"/>
        </w:r>
        <w:r w:rsidR="004472C4">
          <w:rPr>
            <w:noProof/>
            <w:webHidden/>
          </w:rPr>
          <w:instrText xml:space="preserve"> PAGEREF _Toc4588298 \h </w:instrText>
        </w:r>
        <w:r w:rsidR="004472C4">
          <w:rPr>
            <w:noProof/>
            <w:webHidden/>
          </w:rPr>
        </w:r>
        <w:r w:rsidR="004472C4">
          <w:rPr>
            <w:noProof/>
            <w:webHidden/>
          </w:rPr>
          <w:fldChar w:fldCharType="separate"/>
        </w:r>
        <w:r w:rsidR="004472C4">
          <w:rPr>
            <w:noProof/>
            <w:webHidden/>
          </w:rPr>
          <w:t>29</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299" w:history="1">
        <w:r w:rsidR="004472C4" w:rsidRPr="001E1E81">
          <w:rPr>
            <w:rStyle w:val="Hipervnculo"/>
            <w:noProof/>
          </w:rPr>
          <w:t>2.3.1</w:t>
        </w:r>
        <w:r w:rsidR="004472C4">
          <w:rPr>
            <w:rFonts w:eastAsiaTheme="minorEastAsia"/>
            <w:noProof/>
            <w:lang w:eastAsia="es-ES"/>
          </w:rPr>
          <w:tab/>
        </w:r>
        <w:r w:rsidR="004472C4" w:rsidRPr="001E1E81">
          <w:rPr>
            <w:rStyle w:val="Hipervnculo"/>
            <w:noProof/>
          </w:rPr>
          <w:t>Pasos previos y preparación de los datos</w:t>
        </w:r>
        <w:r w:rsidR="004472C4">
          <w:rPr>
            <w:noProof/>
            <w:webHidden/>
          </w:rPr>
          <w:tab/>
        </w:r>
        <w:r w:rsidR="004472C4">
          <w:rPr>
            <w:noProof/>
            <w:webHidden/>
          </w:rPr>
          <w:fldChar w:fldCharType="begin"/>
        </w:r>
        <w:r w:rsidR="004472C4">
          <w:rPr>
            <w:noProof/>
            <w:webHidden/>
          </w:rPr>
          <w:instrText xml:space="preserve"> PAGEREF _Toc4588299 \h </w:instrText>
        </w:r>
        <w:r w:rsidR="004472C4">
          <w:rPr>
            <w:noProof/>
            <w:webHidden/>
          </w:rPr>
        </w:r>
        <w:r w:rsidR="004472C4">
          <w:rPr>
            <w:noProof/>
            <w:webHidden/>
          </w:rPr>
          <w:fldChar w:fldCharType="separate"/>
        </w:r>
        <w:r w:rsidR="004472C4">
          <w:rPr>
            <w:noProof/>
            <w:webHidden/>
          </w:rPr>
          <w:t>29</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300" w:history="1">
        <w:r w:rsidR="004472C4" w:rsidRPr="001E1E81">
          <w:rPr>
            <w:rStyle w:val="Hipervnculo"/>
            <w:noProof/>
          </w:rPr>
          <w:t>2.3.2</w:t>
        </w:r>
        <w:r w:rsidR="004472C4">
          <w:rPr>
            <w:rFonts w:eastAsiaTheme="minorEastAsia"/>
            <w:noProof/>
            <w:lang w:eastAsia="es-ES"/>
          </w:rPr>
          <w:tab/>
        </w:r>
        <w:r w:rsidR="004472C4" w:rsidRPr="001E1E81">
          <w:rPr>
            <w:rStyle w:val="Hipervnculo"/>
            <w:noProof/>
          </w:rPr>
          <w:t>En este trabajo: Preparación de los datos</w:t>
        </w:r>
        <w:r w:rsidR="004472C4">
          <w:rPr>
            <w:noProof/>
            <w:webHidden/>
          </w:rPr>
          <w:tab/>
        </w:r>
        <w:r w:rsidR="004472C4">
          <w:rPr>
            <w:noProof/>
            <w:webHidden/>
          </w:rPr>
          <w:fldChar w:fldCharType="begin"/>
        </w:r>
        <w:r w:rsidR="004472C4">
          <w:rPr>
            <w:noProof/>
            <w:webHidden/>
          </w:rPr>
          <w:instrText xml:space="preserve"> PAGEREF _Toc4588300 \h </w:instrText>
        </w:r>
        <w:r w:rsidR="004472C4">
          <w:rPr>
            <w:noProof/>
            <w:webHidden/>
          </w:rPr>
        </w:r>
        <w:r w:rsidR="004472C4">
          <w:rPr>
            <w:noProof/>
            <w:webHidden/>
          </w:rPr>
          <w:fldChar w:fldCharType="separate"/>
        </w:r>
        <w:r w:rsidR="004472C4">
          <w:rPr>
            <w:noProof/>
            <w:webHidden/>
          </w:rPr>
          <w:t>35</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301" w:history="1">
        <w:r w:rsidR="004472C4" w:rsidRPr="001E1E81">
          <w:rPr>
            <w:rStyle w:val="Hipervnculo"/>
            <w:noProof/>
          </w:rPr>
          <w:t>2.3.3</w:t>
        </w:r>
        <w:r w:rsidR="004472C4">
          <w:rPr>
            <w:rFonts w:eastAsiaTheme="minorEastAsia"/>
            <w:noProof/>
            <w:lang w:eastAsia="es-ES"/>
          </w:rPr>
          <w:tab/>
        </w:r>
        <w:r w:rsidR="004472C4" w:rsidRPr="001E1E81">
          <w:rPr>
            <w:rStyle w:val="Hipervnculo"/>
            <w:noProof/>
          </w:rPr>
          <w:t>Análisis Exploratorio o Descriptivo</w:t>
        </w:r>
        <w:r w:rsidR="004472C4">
          <w:rPr>
            <w:noProof/>
            <w:webHidden/>
          </w:rPr>
          <w:tab/>
        </w:r>
        <w:r w:rsidR="004472C4">
          <w:rPr>
            <w:noProof/>
            <w:webHidden/>
          </w:rPr>
          <w:fldChar w:fldCharType="begin"/>
        </w:r>
        <w:r w:rsidR="004472C4">
          <w:rPr>
            <w:noProof/>
            <w:webHidden/>
          </w:rPr>
          <w:instrText xml:space="preserve"> PAGEREF _Toc4588301 \h </w:instrText>
        </w:r>
        <w:r w:rsidR="004472C4">
          <w:rPr>
            <w:noProof/>
            <w:webHidden/>
          </w:rPr>
        </w:r>
        <w:r w:rsidR="004472C4">
          <w:rPr>
            <w:noProof/>
            <w:webHidden/>
          </w:rPr>
          <w:fldChar w:fldCharType="separate"/>
        </w:r>
        <w:r w:rsidR="004472C4">
          <w:rPr>
            <w:noProof/>
            <w:webHidden/>
          </w:rPr>
          <w:t>36</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302" w:history="1">
        <w:r w:rsidR="004472C4" w:rsidRPr="001E1E81">
          <w:rPr>
            <w:rStyle w:val="Hipervnculo"/>
            <w:noProof/>
          </w:rPr>
          <w:t>2.3.3.1</w:t>
        </w:r>
        <w:r w:rsidR="004472C4">
          <w:rPr>
            <w:rFonts w:eastAsiaTheme="minorEastAsia"/>
            <w:noProof/>
            <w:lang w:eastAsia="es-ES"/>
          </w:rPr>
          <w:tab/>
        </w:r>
        <w:r w:rsidR="004472C4" w:rsidRPr="001E1E81">
          <w:rPr>
            <w:rStyle w:val="Hipervnculo"/>
            <w:noProof/>
          </w:rPr>
          <w:t>Resumen de las estadísticas del Dataset</w:t>
        </w:r>
        <w:r w:rsidR="004472C4">
          <w:rPr>
            <w:noProof/>
            <w:webHidden/>
          </w:rPr>
          <w:tab/>
        </w:r>
        <w:r w:rsidR="004472C4">
          <w:rPr>
            <w:noProof/>
            <w:webHidden/>
          </w:rPr>
          <w:fldChar w:fldCharType="begin"/>
        </w:r>
        <w:r w:rsidR="004472C4">
          <w:rPr>
            <w:noProof/>
            <w:webHidden/>
          </w:rPr>
          <w:instrText xml:space="preserve"> PAGEREF _Toc4588302 \h </w:instrText>
        </w:r>
        <w:r w:rsidR="004472C4">
          <w:rPr>
            <w:noProof/>
            <w:webHidden/>
          </w:rPr>
        </w:r>
        <w:r w:rsidR="004472C4">
          <w:rPr>
            <w:noProof/>
            <w:webHidden/>
          </w:rPr>
          <w:fldChar w:fldCharType="separate"/>
        </w:r>
        <w:r w:rsidR="004472C4">
          <w:rPr>
            <w:noProof/>
            <w:webHidden/>
          </w:rPr>
          <w:t>36</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303" w:history="1">
        <w:r w:rsidR="004472C4" w:rsidRPr="001E1E81">
          <w:rPr>
            <w:rStyle w:val="Hipervnculo"/>
            <w:noProof/>
          </w:rPr>
          <w:t>2.3.3.2</w:t>
        </w:r>
        <w:r w:rsidR="004472C4">
          <w:rPr>
            <w:rFonts w:eastAsiaTheme="minorEastAsia"/>
            <w:noProof/>
            <w:lang w:eastAsia="es-ES"/>
          </w:rPr>
          <w:tab/>
        </w:r>
        <w:r w:rsidR="004472C4" w:rsidRPr="001E1E81">
          <w:rPr>
            <w:rStyle w:val="Hipervnculo"/>
            <w:noProof/>
          </w:rPr>
          <w:t>OLAP y Análisis Multidimensional</w:t>
        </w:r>
        <w:r w:rsidR="004472C4">
          <w:rPr>
            <w:noProof/>
            <w:webHidden/>
          </w:rPr>
          <w:tab/>
        </w:r>
        <w:r w:rsidR="004472C4">
          <w:rPr>
            <w:noProof/>
            <w:webHidden/>
          </w:rPr>
          <w:fldChar w:fldCharType="begin"/>
        </w:r>
        <w:r w:rsidR="004472C4">
          <w:rPr>
            <w:noProof/>
            <w:webHidden/>
          </w:rPr>
          <w:instrText xml:space="preserve"> PAGEREF _Toc4588303 \h </w:instrText>
        </w:r>
        <w:r w:rsidR="004472C4">
          <w:rPr>
            <w:noProof/>
            <w:webHidden/>
          </w:rPr>
        </w:r>
        <w:r w:rsidR="004472C4">
          <w:rPr>
            <w:noProof/>
            <w:webHidden/>
          </w:rPr>
          <w:fldChar w:fldCharType="separate"/>
        </w:r>
        <w:r w:rsidR="004472C4">
          <w:rPr>
            <w:noProof/>
            <w:webHidden/>
          </w:rPr>
          <w:t>39</w:t>
        </w:r>
        <w:r w:rsidR="004472C4">
          <w:rPr>
            <w:noProof/>
            <w:webHidden/>
          </w:rPr>
          <w:fldChar w:fldCharType="end"/>
        </w:r>
      </w:hyperlink>
    </w:p>
    <w:p w:rsidR="004472C4" w:rsidRDefault="00057F5C">
      <w:pPr>
        <w:pStyle w:val="TDC3"/>
        <w:tabs>
          <w:tab w:val="left" w:pos="1540"/>
          <w:tab w:val="right" w:leader="dot" w:pos="8493"/>
        </w:tabs>
        <w:rPr>
          <w:rFonts w:eastAsiaTheme="minorEastAsia"/>
          <w:noProof/>
          <w:lang w:eastAsia="es-ES"/>
        </w:rPr>
      </w:pPr>
      <w:hyperlink w:anchor="_Toc4588304" w:history="1">
        <w:r w:rsidR="004472C4" w:rsidRPr="001E1E81">
          <w:rPr>
            <w:rStyle w:val="Hipervnculo"/>
            <w:noProof/>
          </w:rPr>
          <w:t>2.3.4</w:t>
        </w:r>
        <w:r w:rsidR="004472C4">
          <w:rPr>
            <w:rFonts w:eastAsiaTheme="minorEastAsia"/>
            <w:noProof/>
            <w:lang w:eastAsia="es-ES"/>
          </w:rPr>
          <w:tab/>
        </w:r>
        <w:r w:rsidR="004472C4" w:rsidRPr="001E1E81">
          <w:rPr>
            <w:rStyle w:val="Hipervnculo"/>
            <w:noProof/>
          </w:rPr>
          <w:t>Machine Learning</w:t>
        </w:r>
        <w:r w:rsidR="004472C4">
          <w:rPr>
            <w:noProof/>
            <w:webHidden/>
          </w:rPr>
          <w:tab/>
        </w:r>
        <w:r w:rsidR="004472C4">
          <w:rPr>
            <w:noProof/>
            <w:webHidden/>
          </w:rPr>
          <w:fldChar w:fldCharType="begin"/>
        </w:r>
        <w:r w:rsidR="004472C4">
          <w:rPr>
            <w:noProof/>
            <w:webHidden/>
          </w:rPr>
          <w:instrText xml:space="preserve"> PAGEREF _Toc4588304 \h </w:instrText>
        </w:r>
        <w:r w:rsidR="004472C4">
          <w:rPr>
            <w:noProof/>
            <w:webHidden/>
          </w:rPr>
        </w:r>
        <w:r w:rsidR="004472C4">
          <w:rPr>
            <w:noProof/>
            <w:webHidden/>
          </w:rPr>
          <w:fldChar w:fldCharType="separate"/>
        </w:r>
        <w:r w:rsidR="004472C4">
          <w:rPr>
            <w:noProof/>
            <w:webHidden/>
          </w:rPr>
          <w:t>41</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305" w:history="1">
        <w:r w:rsidR="004472C4" w:rsidRPr="001E1E81">
          <w:rPr>
            <w:rStyle w:val="Hipervnculo"/>
            <w:noProof/>
          </w:rPr>
          <w:t>2.3.4.1</w:t>
        </w:r>
        <w:r w:rsidR="004472C4">
          <w:rPr>
            <w:rFonts w:eastAsiaTheme="minorEastAsia"/>
            <w:noProof/>
            <w:lang w:eastAsia="es-ES"/>
          </w:rPr>
          <w:tab/>
        </w:r>
        <w:r w:rsidR="004472C4" w:rsidRPr="001E1E81">
          <w:rPr>
            <w:rStyle w:val="Hipervnculo"/>
            <w:noProof/>
          </w:rPr>
          <w:t>¿Cómo funciona un algoritmo de clasificación en machine learning?</w:t>
        </w:r>
        <w:r w:rsidR="004472C4">
          <w:rPr>
            <w:noProof/>
            <w:webHidden/>
          </w:rPr>
          <w:tab/>
        </w:r>
        <w:r w:rsidR="004472C4">
          <w:rPr>
            <w:noProof/>
            <w:webHidden/>
          </w:rPr>
          <w:fldChar w:fldCharType="begin"/>
        </w:r>
        <w:r w:rsidR="004472C4">
          <w:rPr>
            <w:noProof/>
            <w:webHidden/>
          </w:rPr>
          <w:instrText xml:space="preserve"> PAGEREF _Toc4588305 \h </w:instrText>
        </w:r>
        <w:r w:rsidR="004472C4">
          <w:rPr>
            <w:noProof/>
            <w:webHidden/>
          </w:rPr>
        </w:r>
        <w:r w:rsidR="004472C4">
          <w:rPr>
            <w:noProof/>
            <w:webHidden/>
          </w:rPr>
          <w:fldChar w:fldCharType="separate"/>
        </w:r>
        <w:r w:rsidR="004472C4">
          <w:rPr>
            <w:noProof/>
            <w:webHidden/>
          </w:rPr>
          <w:t>41</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306" w:history="1">
        <w:r w:rsidR="004472C4" w:rsidRPr="001E1E81">
          <w:rPr>
            <w:rStyle w:val="Hipervnculo"/>
            <w:noProof/>
          </w:rPr>
          <w:t>2.3.4.2</w:t>
        </w:r>
        <w:r w:rsidR="004472C4">
          <w:rPr>
            <w:rFonts w:eastAsiaTheme="minorEastAsia"/>
            <w:noProof/>
            <w:lang w:eastAsia="es-ES"/>
          </w:rPr>
          <w:tab/>
        </w:r>
        <w:r w:rsidR="004472C4" w:rsidRPr="001E1E81">
          <w:rPr>
            <w:rStyle w:val="Hipervnculo"/>
            <w:noProof/>
          </w:rPr>
          <w:t>Problemas y soluciones con los clasificadores</w:t>
        </w:r>
        <w:r w:rsidR="004472C4">
          <w:rPr>
            <w:noProof/>
            <w:webHidden/>
          </w:rPr>
          <w:tab/>
        </w:r>
        <w:r w:rsidR="004472C4">
          <w:rPr>
            <w:noProof/>
            <w:webHidden/>
          </w:rPr>
          <w:fldChar w:fldCharType="begin"/>
        </w:r>
        <w:r w:rsidR="004472C4">
          <w:rPr>
            <w:noProof/>
            <w:webHidden/>
          </w:rPr>
          <w:instrText xml:space="preserve"> PAGEREF _Toc4588306 \h </w:instrText>
        </w:r>
        <w:r w:rsidR="004472C4">
          <w:rPr>
            <w:noProof/>
            <w:webHidden/>
          </w:rPr>
        </w:r>
        <w:r w:rsidR="004472C4">
          <w:rPr>
            <w:noProof/>
            <w:webHidden/>
          </w:rPr>
          <w:fldChar w:fldCharType="separate"/>
        </w:r>
        <w:r w:rsidR="004472C4">
          <w:rPr>
            <w:noProof/>
            <w:webHidden/>
          </w:rPr>
          <w:t>42</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307" w:history="1">
        <w:r w:rsidR="004472C4" w:rsidRPr="001E1E81">
          <w:rPr>
            <w:rStyle w:val="Hipervnculo"/>
            <w:noProof/>
          </w:rPr>
          <w:t>2.3.4.3</w:t>
        </w:r>
        <w:r w:rsidR="004472C4">
          <w:rPr>
            <w:rFonts w:eastAsiaTheme="minorEastAsia"/>
            <w:noProof/>
            <w:lang w:eastAsia="es-ES"/>
          </w:rPr>
          <w:tab/>
        </w:r>
        <w:r w:rsidR="004472C4" w:rsidRPr="001E1E81">
          <w:rPr>
            <w:rStyle w:val="Hipervnculo"/>
            <w:noProof/>
          </w:rPr>
          <w:t>Algoritmos Supervisados</w:t>
        </w:r>
        <w:r w:rsidR="004472C4">
          <w:rPr>
            <w:noProof/>
            <w:webHidden/>
          </w:rPr>
          <w:tab/>
        </w:r>
        <w:r w:rsidR="004472C4">
          <w:rPr>
            <w:noProof/>
            <w:webHidden/>
          </w:rPr>
          <w:fldChar w:fldCharType="begin"/>
        </w:r>
        <w:r w:rsidR="004472C4">
          <w:rPr>
            <w:noProof/>
            <w:webHidden/>
          </w:rPr>
          <w:instrText xml:space="preserve"> PAGEREF _Toc4588307 \h </w:instrText>
        </w:r>
        <w:r w:rsidR="004472C4">
          <w:rPr>
            <w:noProof/>
            <w:webHidden/>
          </w:rPr>
        </w:r>
        <w:r w:rsidR="004472C4">
          <w:rPr>
            <w:noProof/>
            <w:webHidden/>
          </w:rPr>
          <w:fldChar w:fldCharType="separate"/>
        </w:r>
        <w:r w:rsidR="004472C4">
          <w:rPr>
            <w:noProof/>
            <w:webHidden/>
          </w:rPr>
          <w:t>46</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308" w:history="1">
        <w:r w:rsidR="004472C4" w:rsidRPr="001E1E81">
          <w:rPr>
            <w:rStyle w:val="Hipervnculo"/>
            <w:noProof/>
          </w:rPr>
          <w:t>2.3.4.3.1</w:t>
        </w:r>
        <w:r w:rsidR="004472C4">
          <w:rPr>
            <w:rFonts w:eastAsiaTheme="minorEastAsia"/>
            <w:noProof/>
            <w:lang w:eastAsia="es-ES"/>
          </w:rPr>
          <w:tab/>
        </w:r>
        <w:r w:rsidR="004472C4" w:rsidRPr="001E1E81">
          <w:rPr>
            <w:rStyle w:val="Hipervnculo"/>
            <w:noProof/>
          </w:rPr>
          <w:t>K Nearest Neighbours (KNN)</w:t>
        </w:r>
        <w:r w:rsidR="004472C4">
          <w:rPr>
            <w:noProof/>
            <w:webHidden/>
          </w:rPr>
          <w:tab/>
        </w:r>
        <w:r w:rsidR="004472C4">
          <w:rPr>
            <w:noProof/>
            <w:webHidden/>
          </w:rPr>
          <w:fldChar w:fldCharType="begin"/>
        </w:r>
        <w:r w:rsidR="004472C4">
          <w:rPr>
            <w:noProof/>
            <w:webHidden/>
          </w:rPr>
          <w:instrText xml:space="preserve"> PAGEREF _Toc4588308 \h </w:instrText>
        </w:r>
        <w:r w:rsidR="004472C4">
          <w:rPr>
            <w:noProof/>
            <w:webHidden/>
          </w:rPr>
        </w:r>
        <w:r w:rsidR="004472C4">
          <w:rPr>
            <w:noProof/>
            <w:webHidden/>
          </w:rPr>
          <w:fldChar w:fldCharType="separate"/>
        </w:r>
        <w:r w:rsidR="004472C4">
          <w:rPr>
            <w:noProof/>
            <w:webHidden/>
          </w:rPr>
          <w:t>46</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309" w:history="1">
        <w:r w:rsidR="004472C4" w:rsidRPr="001E1E81">
          <w:rPr>
            <w:rStyle w:val="Hipervnculo"/>
            <w:noProof/>
          </w:rPr>
          <w:t>2.3.4.3.2</w:t>
        </w:r>
        <w:r w:rsidR="004472C4">
          <w:rPr>
            <w:rFonts w:eastAsiaTheme="minorEastAsia"/>
            <w:noProof/>
            <w:lang w:eastAsia="es-ES"/>
          </w:rPr>
          <w:tab/>
        </w:r>
        <w:r w:rsidR="004472C4" w:rsidRPr="001E1E81">
          <w:rPr>
            <w:rStyle w:val="Hipervnculo"/>
            <w:noProof/>
          </w:rPr>
          <w:t>Árboles de Decisión</w:t>
        </w:r>
        <w:r w:rsidR="004472C4">
          <w:rPr>
            <w:noProof/>
            <w:webHidden/>
          </w:rPr>
          <w:tab/>
        </w:r>
        <w:r w:rsidR="004472C4">
          <w:rPr>
            <w:noProof/>
            <w:webHidden/>
          </w:rPr>
          <w:fldChar w:fldCharType="begin"/>
        </w:r>
        <w:r w:rsidR="004472C4">
          <w:rPr>
            <w:noProof/>
            <w:webHidden/>
          </w:rPr>
          <w:instrText xml:space="preserve"> PAGEREF _Toc4588309 \h </w:instrText>
        </w:r>
        <w:r w:rsidR="004472C4">
          <w:rPr>
            <w:noProof/>
            <w:webHidden/>
          </w:rPr>
        </w:r>
        <w:r w:rsidR="004472C4">
          <w:rPr>
            <w:noProof/>
            <w:webHidden/>
          </w:rPr>
          <w:fldChar w:fldCharType="separate"/>
        </w:r>
        <w:r w:rsidR="004472C4">
          <w:rPr>
            <w:noProof/>
            <w:webHidden/>
          </w:rPr>
          <w:t>48</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310" w:history="1">
        <w:r w:rsidR="004472C4" w:rsidRPr="001E1E81">
          <w:rPr>
            <w:rStyle w:val="Hipervnculo"/>
            <w:noProof/>
          </w:rPr>
          <w:t>2.3.4.3.3</w:t>
        </w:r>
        <w:r w:rsidR="004472C4">
          <w:rPr>
            <w:rFonts w:eastAsiaTheme="minorEastAsia"/>
            <w:noProof/>
            <w:lang w:eastAsia="es-ES"/>
          </w:rPr>
          <w:tab/>
        </w:r>
        <w:r w:rsidR="004472C4" w:rsidRPr="001E1E81">
          <w:rPr>
            <w:rStyle w:val="Hipervnculo"/>
            <w:noProof/>
          </w:rPr>
          <w:t>Regresión</w:t>
        </w:r>
        <w:r w:rsidR="004472C4">
          <w:rPr>
            <w:noProof/>
            <w:webHidden/>
          </w:rPr>
          <w:tab/>
        </w:r>
        <w:r w:rsidR="004472C4">
          <w:rPr>
            <w:noProof/>
            <w:webHidden/>
          </w:rPr>
          <w:fldChar w:fldCharType="begin"/>
        </w:r>
        <w:r w:rsidR="004472C4">
          <w:rPr>
            <w:noProof/>
            <w:webHidden/>
          </w:rPr>
          <w:instrText xml:space="preserve"> PAGEREF _Toc4588310 \h </w:instrText>
        </w:r>
        <w:r w:rsidR="004472C4">
          <w:rPr>
            <w:noProof/>
            <w:webHidden/>
          </w:rPr>
        </w:r>
        <w:r w:rsidR="004472C4">
          <w:rPr>
            <w:noProof/>
            <w:webHidden/>
          </w:rPr>
          <w:fldChar w:fldCharType="separate"/>
        </w:r>
        <w:r w:rsidR="004472C4">
          <w:rPr>
            <w:noProof/>
            <w:webHidden/>
          </w:rPr>
          <w:t>50</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311" w:history="1">
        <w:r w:rsidR="004472C4" w:rsidRPr="001E1E81">
          <w:rPr>
            <w:rStyle w:val="Hipervnculo"/>
            <w:noProof/>
          </w:rPr>
          <w:t>2.3.4.3.4</w:t>
        </w:r>
        <w:r w:rsidR="004472C4">
          <w:rPr>
            <w:rFonts w:eastAsiaTheme="minorEastAsia"/>
            <w:noProof/>
            <w:lang w:eastAsia="es-ES"/>
          </w:rPr>
          <w:tab/>
        </w:r>
        <w:r w:rsidR="004472C4" w:rsidRPr="001E1E81">
          <w:rPr>
            <w:rStyle w:val="Hipervnculo"/>
            <w:noProof/>
          </w:rPr>
          <w:t>Support Vector Machines (SVM)</w:t>
        </w:r>
        <w:r w:rsidR="004472C4">
          <w:rPr>
            <w:noProof/>
            <w:webHidden/>
          </w:rPr>
          <w:tab/>
        </w:r>
        <w:r w:rsidR="004472C4">
          <w:rPr>
            <w:noProof/>
            <w:webHidden/>
          </w:rPr>
          <w:fldChar w:fldCharType="begin"/>
        </w:r>
        <w:r w:rsidR="004472C4">
          <w:rPr>
            <w:noProof/>
            <w:webHidden/>
          </w:rPr>
          <w:instrText xml:space="preserve"> PAGEREF _Toc4588311 \h </w:instrText>
        </w:r>
        <w:r w:rsidR="004472C4">
          <w:rPr>
            <w:noProof/>
            <w:webHidden/>
          </w:rPr>
        </w:r>
        <w:r w:rsidR="004472C4">
          <w:rPr>
            <w:noProof/>
            <w:webHidden/>
          </w:rPr>
          <w:fldChar w:fldCharType="separate"/>
        </w:r>
        <w:r w:rsidR="004472C4">
          <w:rPr>
            <w:noProof/>
            <w:webHidden/>
          </w:rPr>
          <w:t>51</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312" w:history="1">
        <w:r w:rsidR="004472C4" w:rsidRPr="001E1E81">
          <w:rPr>
            <w:rStyle w:val="Hipervnculo"/>
            <w:noProof/>
          </w:rPr>
          <w:t>2.3.4.4</w:t>
        </w:r>
        <w:r w:rsidR="004472C4">
          <w:rPr>
            <w:rFonts w:eastAsiaTheme="minorEastAsia"/>
            <w:noProof/>
            <w:lang w:eastAsia="es-ES"/>
          </w:rPr>
          <w:tab/>
        </w:r>
        <w:r w:rsidR="004472C4" w:rsidRPr="001E1E81">
          <w:rPr>
            <w:rStyle w:val="Hipervnculo"/>
            <w:noProof/>
          </w:rPr>
          <w:t>Algoritmos no Supervisados</w:t>
        </w:r>
        <w:r w:rsidR="004472C4">
          <w:rPr>
            <w:noProof/>
            <w:webHidden/>
          </w:rPr>
          <w:tab/>
        </w:r>
        <w:r w:rsidR="004472C4">
          <w:rPr>
            <w:noProof/>
            <w:webHidden/>
          </w:rPr>
          <w:fldChar w:fldCharType="begin"/>
        </w:r>
        <w:r w:rsidR="004472C4">
          <w:rPr>
            <w:noProof/>
            <w:webHidden/>
          </w:rPr>
          <w:instrText xml:space="preserve"> PAGEREF _Toc4588312 \h </w:instrText>
        </w:r>
        <w:r w:rsidR="004472C4">
          <w:rPr>
            <w:noProof/>
            <w:webHidden/>
          </w:rPr>
        </w:r>
        <w:r w:rsidR="004472C4">
          <w:rPr>
            <w:noProof/>
            <w:webHidden/>
          </w:rPr>
          <w:fldChar w:fldCharType="separate"/>
        </w:r>
        <w:r w:rsidR="004472C4">
          <w:rPr>
            <w:noProof/>
            <w:webHidden/>
          </w:rPr>
          <w:t>53</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313" w:history="1">
        <w:r w:rsidR="004472C4" w:rsidRPr="001E1E81">
          <w:rPr>
            <w:rStyle w:val="Hipervnculo"/>
            <w:noProof/>
          </w:rPr>
          <w:t>2.3.4.4.1</w:t>
        </w:r>
        <w:r w:rsidR="004472C4">
          <w:rPr>
            <w:rFonts w:eastAsiaTheme="minorEastAsia"/>
            <w:noProof/>
            <w:lang w:eastAsia="es-ES"/>
          </w:rPr>
          <w:tab/>
        </w:r>
        <w:r w:rsidR="004472C4" w:rsidRPr="001E1E81">
          <w:rPr>
            <w:rStyle w:val="Hipervnculo"/>
            <w:noProof/>
          </w:rPr>
          <w:t>K Means</w:t>
        </w:r>
        <w:r w:rsidR="004472C4">
          <w:rPr>
            <w:noProof/>
            <w:webHidden/>
          </w:rPr>
          <w:tab/>
        </w:r>
        <w:r w:rsidR="004472C4">
          <w:rPr>
            <w:noProof/>
            <w:webHidden/>
          </w:rPr>
          <w:fldChar w:fldCharType="begin"/>
        </w:r>
        <w:r w:rsidR="004472C4">
          <w:rPr>
            <w:noProof/>
            <w:webHidden/>
          </w:rPr>
          <w:instrText xml:space="preserve"> PAGEREF _Toc4588313 \h </w:instrText>
        </w:r>
        <w:r w:rsidR="004472C4">
          <w:rPr>
            <w:noProof/>
            <w:webHidden/>
          </w:rPr>
        </w:r>
        <w:r w:rsidR="004472C4">
          <w:rPr>
            <w:noProof/>
            <w:webHidden/>
          </w:rPr>
          <w:fldChar w:fldCharType="separate"/>
        </w:r>
        <w:r w:rsidR="004472C4">
          <w:rPr>
            <w:noProof/>
            <w:webHidden/>
          </w:rPr>
          <w:t>54</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314" w:history="1">
        <w:r w:rsidR="004472C4" w:rsidRPr="001E1E81">
          <w:rPr>
            <w:rStyle w:val="Hipervnculo"/>
            <w:noProof/>
          </w:rPr>
          <w:t>2.3.4.4.2</w:t>
        </w:r>
        <w:r w:rsidR="004472C4">
          <w:rPr>
            <w:rFonts w:eastAsiaTheme="minorEastAsia"/>
            <w:noProof/>
            <w:lang w:eastAsia="es-ES"/>
          </w:rPr>
          <w:tab/>
        </w:r>
        <w:r w:rsidR="004472C4" w:rsidRPr="001E1E81">
          <w:rPr>
            <w:rStyle w:val="Hipervnculo"/>
            <w:noProof/>
          </w:rPr>
          <w:t>Reglas de Asociación</w:t>
        </w:r>
        <w:r w:rsidR="004472C4">
          <w:rPr>
            <w:noProof/>
            <w:webHidden/>
          </w:rPr>
          <w:tab/>
        </w:r>
        <w:r w:rsidR="004472C4">
          <w:rPr>
            <w:noProof/>
            <w:webHidden/>
          </w:rPr>
          <w:fldChar w:fldCharType="begin"/>
        </w:r>
        <w:r w:rsidR="004472C4">
          <w:rPr>
            <w:noProof/>
            <w:webHidden/>
          </w:rPr>
          <w:instrText xml:space="preserve"> PAGEREF _Toc4588314 \h </w:instrText>
        </w:r>
        <w:r w:rsidR="004472C4">
          <w:rPr>
            <w:noProof/>
            <w:webHidden/>
          </w:rPr>
        </w:r>
        <w:r w:rsidR="004472C4">
          <w:rPr>
            <w:noProof/>
            <w:webHidden/>
          </w:rPr>
          <w:fldChar w:fldCharType="separate"/>
        </w:r>
        <w:r w:rsidR="004472C4">
          <w:rPr>
            <w:noProof/>
            <w:webHidden/>
          </w:rPr>
          <w:t>58</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315" w:history="1">
        <w:r w:rsidR="004472C4" w:rsidRPr="001E1E81">
          <w:rPr>
            <w:rStyle w:val="Hipervnculo"/>
            <w:noProof/>
          </w:rPr>
          <w:t>2.3.4.5</w:t>
        </w:r>
        <w:r w:rsidR="004472C4">
          <w:rPr>
            <w:rFonts w:eastAsiaTheme="minorEastAsia"/>
            <w:noProof/>
            <w:lang w:eastAsia="es-ES"/>
          </w:rPr>
          <w:tab/>
        </w:r>
        <w:r w:rsidR="004472C4" w:rsidRPr="001E1E81">
          <w:rPr>
            <w:rStyle w:val="Hipervnculo"/>
            <w:noProof/>
          </w:rPr>
          <w:t>Algoritmos Semi-Supervisados</w:t>
        </w:r>
        <w:r w:rsidR="004472C4">
          <w:rPr>
            <w:noProof/>
            <w:webHidden/>
          </w:rPr>
          <w:tab/>
        </w:r>
        <w:r w:rsidR="004472C4">
          <w:rPr>
            <w:noProof/>
            <w:webHidden/>
          </w:rPr>
          <w:fldChar w:fldCharType="begin"/>
        </w:r>
        <w:r w:rsidR="004472C4">
          <w:rPr>
            <w:noProof/>
            <w:webHidden/>
          </w:rPr>
          <w:instrText xml:space="preserve"> PAGEREF _Toc4588315 \h </w:instrText>
        </w:r>
        <w:r w:rsidR="004472C4">
          <w:rPr>
            <w:noProof/>
            <w:webHidden/>
          </w:rPr>
        </w:r>
        <w:r w:rsidR="004472C4">
          <w:rPr>
            <w:noProof/>
            <w:webHidden/>
          </w:rPr>
          <w:fldChar w:fldCharType="separate"/>
        </w:r>
        <w:r w:rsidR="004472C4">
          <w:rPr>
            <w:noProof/>
            <w:webHidden/>
          </w:rPr>
          <w:t>62</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316" w:history="1">
        <w:r w:rsidR="004472C4" w:rsidRPr="001E1E81">
          <w:rPr>
            <w:rStyle w:val="Hipervnculo"/>
            <w:noProof/>
          </w:rPr>
          <w:t>2.3.4.6</w:t>
        </w:r>
        <w:r w:rsidR="004472C4">
          <w:rPr>
            <w:rFonts w:eastAsiaTheme="minorEastAsia"/>
            <w:noProof/>
            <w:lang w:eastAsia="es-ES"/>
          </w:rPr>
          <w:tab/>
        </w:r>
        <w:r w:rsidR="004472C4" w:rsidRPr="001E1E81">
          <w:rPr>
            <w:rStyle w:val="Hipervnculo"/>
            <w:noProof/>
          </w:rPr>
          <w:t>Algoritmos de Aprendizaje por Refuerzo</w:t>
        </w:r>
        <w:r w:rsidR="004472C4">
          <w:rPr>
            <w:noProof/>
            <w:webHidden/>
          </w:rPr>
          <w:tab/>
        </w:r>
        <w:r w:rsidR="004472C4">
          <w:rPr>
            <w:noProof/>
            <w:webHidden/>
          </w:rPr>
          <w:fldChar w:fldCharType="begin"/>
        </w:r>
        <w:r w:rsidR="004472C4">
          <w:rPr>
            <w:noProof/>
            <w:webHidden/>
          </w:rPr>
          <w:instrText xml:space="preserve"> PAGEREF _Toc4588316 \h </w:instrText>
        </w:r>
        <w:r w:rsidR="004472C4">
          <w:rPr>
            <w:noProof/>
            <w:webHidden/>
          </w:rPr>
        </w:r>
        <w:r w:rsidR="004472C4">
          <w:rPr>
            <w:noProof/>
            <w:webHidden/>
          </w:rPr>
          <w:fldChar w:fldCharType="separate"/>
        </w:r>
        <w:r w:rsidR="004472C4">
          <w:rPr>
            <w:noProof/>
            <w:webHidden/>
          </w:rPr>
          <w:t>62</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317" w:history="1">
        <w:r w:rsidR="004472C4" w:rsidRPr="001E1E81">
          <w:rPr>
            <w:rStyle w:val="Hipervnculo"/>
            <w:noProof/>
          </w:rPr>
          <w:t>2.3.4.6.1</w:t>
        </w:r>
        <w:r w:rsidR="004472C4">
          <w:rPr>
            <w:rFonts w:eastAsiaTheme="minorEastAsia"/>
            <w:noProof/>
            <w:lang w:eastAsia="es-ES"/>
          </w:rPr>
          <w:tab/>
        </w:r>
        <w:r w:rsidR="004472C4" w:rsidRPr="001E1E81">
          <w:rPr>
            <w:rStyle w:val="Hipervnculo"/>
            <w:noProof/>
          </w:rPr>
          <w:t>Q-Learning</w:t>
        </w:r>
        <w:r w:rsidR="004472C4">
          <w:rPr>
            <w:noProof/>
            <w:webHidden/>
          </w:rPr>
          <w:tab/>
        </w:r>
        <w:r w:rsidR="004472C4">
          <w:rPr>
            <w:noProof/>
            <w:webHidden/>
          </w:rPr>
          <w:fldChar w:fldCharType="begin"/>
        </w:r>
        <w:r w:rsidR="004472C4">
          <w:rPr>
            <w:noProof/>
            <w:webHidden/>
          </w:rPr>
          <w:instrText xml:space="preserve"> PAGEREF _Toc4588317 \h </w:instrText>
        </w:r>
        <w:r w:rsidR="004472C4">
          <w:rPr>
            <w:noProof/>
            <w:webHidden/>
          </w:rPr>
        </w:r>
        <w:r w:rsidR="004472C4">
          <w:rPr>
            <w:noProof/>
            <w:webHidden/>
          </w:rPr>
          <w:fldChar w:fldCharType="separate"/>
        </w:r>
        <w:r w:rsidR="004472C4">
          <w:rPr>
            <w:noProof/>
            <w:webHidden/>
          </w:rPr>
          <w:t>63</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318" w:history="1">
        <w:r w:rsidR="004472C4" w:rsidRPr="001E1E81">
          <w:rPr>
            <w:rStyle w:val="Hipervnculo"/>
            <w:noProof/>
          </w:rPr>
          <w:t>2.3.4.6.2</w:t>
        </w:r>
        <w:r w:rsidR="004472C4">
          <w:rPr>
            <w:rFonts w:eastAsiaTheme="minorEastAsia"/>
            <w:noProof/>
            <w:lang w:eastAsia="es-ES"/>
          </w:rPr>
          <w:tab/>
        </w:r>
        <w:r w:rsidR="004472C4" w:rsidRPr="001E1E81">
          <w:rPr>
            <w:rStyle w:val="Hipervnculo"/>
            <w:noProof/>
          </w:rPr>
          <w:t>Diferencia Temporal (TD)</w:t>
        </w:r>
        <w:r w:rsidR="004472C4">
          <w:rPr>
            <w:noProof/>
            <w:webHidden/>
          </w:rPr>
          <w:tab/>
        </w:r>
        <w:r w:rsidR="004472C4">
          <w:rPr>
            <w:noProof/>
            <w:webHidden/>
          </w:rPr>
          <w:fldChar w:fldCharType="begin"/>
        </w:r>
        <w:r w:rsidR="004472C4">
          <w:rPr>
            <w:noProof/>
            <w:webHidden/>
          </w:rPr>
          <w:instrText xml:space="preserve"> PAGEREF _Toc4588318 \h </w:instrText>
        </w:r>
        <w:r w:rsidR="004472C4">
          <w:rPr>
            <w:noProof/>
            <w:webHidden/>
          </w:rPr>
        </w:r>
        <w:r w:rsidR="004472C4">
          <w:rPr>
            <w:noProof/>
            <w:webHidden/>
          </w:rPr>
          <w:fldChar w:fldCharType="separate"/>
        </w:r>
        <w:r w:rsidR="004472C4">
          <w:rPr>
            <w:noProof/>
            <w:webHidden/>
          </w:rPr>
          <w:t>64</w:t>
        </w:r>
        <w:r w:rsidR="004472C4">
          <w:rPr>
            <w:noProof/>
            <w:webHidden/>
          </w:rPr>
          <w:fldChar w:fldCharType="end"/>
        </w:r>
      </w:hyperlink>
    </w:p>
    <w:p w:rsidR="004472C4" w:rsidRDefault="00057F5C">
      <w:pPr>
        <w:pStyle w:val="TDC4"/>
        <w:tabs>
          <w:tab w:val="left" w:pos="1777"/>
          <w:tab w:val="right" w:leader="dot" w:pos="8493"/>
        </w:tabs>
        <w:rPr>
          <w:rFonts w:eastAsiaTheme="minorEastAsia"/>
          <w:noProof/>
          <w:lang w:eastAsia="es-ES"/>
        </w:rPr>
      </w:pPr>
      <w:hyperlink w:anchor="_Toc4588319" w:history="1">
        <w:r w:rsidR="004472C4" w:rsidRPr="001E1E81">
          <w:rPr>
            <w:rStyle w:val="Hipervnculo"/>
            <w:noProof/>
          </w:rPr>
          <w:t>2.3.4.7</w:t>
        </w:r>
        <w:r w:rsidR="004472C4">
          <w:rPr>
            <w:rFonts w:eastAsiaTheme="minorEastAsia"/>
            <w:noProof/>
            <w:lang w:eastAsia="es-ES"/>
          </w:rPr>
          <w:tab/>
        </w:r>
        <w:r w:rsidR="004472C4" w:rsidRPr="001E1E81">
          <w:rPr>
            <w:rStyle w:val="Hipervnculo"/>
            <w:noProof/>
          </w:rPr>
          <w:t>Algoritmos de Redes Neuronales y Deep Learning</w:t>
        </w:r>
        <w:r w:rsidR="004472C4">
          <w:rPr>
            <w:noProof/>
            <w:webHidden/>
          </w:rPr>
          <w:tab/>
        </w:r>
        <w:r w:rsidR="004472C4">
          <w:rPr>
            <w:noProof/>
            <w:webHidden/>
          </w:rPr>
          <w:fldChar w:fldCharType="begin"/>
        </w:r>
        <w:r w:rsidR="004472C4">
          <w:rPr>
            <w:noProof/>
            <w:webHidden/>
          </w:rPr>
          <w:instrText xml:space="preserve"> PAGEREF _Toc4588319 \h </w:instrText>
        </w:r>
        <w:r w:rsidR="004472C4">
          <w:rPr>
            <w:noProof/>
            <w:webHidden/>
          </w:rPr>
        </w:r>
        <w:r w:rsidR="004472C4">
          <w:rPr>
            <w:noProof/>
            <w:webHidden/>
          </w:rPr>
          <w:fldChar w:fldCharType="separate"/>
        </w:r>
        <w:r w:rsidR="004472C4">
          <w:rPr>
            <w:noProof/>
            <w:webHidden/>
          </w:rPr>
          <w:t>66</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320" w:history="1">
        <w:r w:rsidR="004472C4" w:rsidRPr="001E1E81">
          <w:rPr>
            <w:rStyle w:val="Hipervnculo"/>
            <w:noProof/>
          </w:rPr>
          <w:t>2.3.4.7.1</w:t>
        </w:r>
        <w:r w:rsidR="004472C4">
          <w:rPr>
            <w:rFonts w:eastAsiaTheme="minorEastAsia"/>
            <w:noProof/>
            <w:lang w:eastAsia="es-ES"/>
          </w:rPr>
          <w:tab/>
        </w:r>
        <w:r w:rsidR="004472C4" w:rsidRPr="001E1E81">
          <w:rPr>
            <w:rStyle w:val="Hipervnculo"/>
            <w:noProof/>
          </w:rPr>
          <w:t>Redes Neuronales</w:t>
        </w:r>
        <w:r w:rsidR="004472C4">
          <w:rPr>
            <w:noProof/>
            <w:webHidden/>
          </w:rPr>
          <w:tab/>
        </w:r>
        <w:r w:rsidR="004472C4">
          <w:rPr>
            <w:noProof/>
            <w:webHidden/>
          </w:rPr>
          <w:fldChar w:fldCharType="begin"/>
        </w:r>
        <w:r w:rsidR="004472C4">
          <w:rPr>
            <w:noProof/>
            <w:webHidden/>
          </w:rPr>
          <w:instrText xml:space="preserve"> PAGEREF _Toc4588320 \h </w:instrText>
        </w:r>
        <w:r w:rsidR="004472C4">
          <w:rPr>
            <w:noProof/>
            <w:webHidden/>
          </w:rPr>
        </w:r>
        <w:r w:rsidR="004472C4">
          <w:rPr>
            <w:noProof/>
            <w:webHidden/>
          </w:rPr>
          <w:fldChar w:fldCharType="separate"/>
        </w:r>
        <w:r w:rsidR="004472C4">
          <w:rPr>
            <w:noProof/>
            <w:webHidden/>
          </w:rPr>
          <w:t>67</w:t>
        </w:r>
        <w:r w:rsidR="004472C4">
          <w:rPr>
            <w:noProof/>
            <w:webHidden/>
          </w:rPr>
          <w:fldChar w:fldCharType="end"/>
        </w:r>
      </w:hyperlink>
    </w:p>
    <w:p w:rsidR="004472C4" w:rsidRDefault="00057F5C">
      <w:pPr>
        <w:pStyle w:val="TDC5"/>
        <w:tabs>
          <w:tab w:val="left" w:pos="2164"/>
          <w:tab w:val="right" w:leader="dot" w:pos="8493"/>
        </w:tabs>
        <w:rPr>
          <w:rFonts w:eastAsiaTheme="minorEastAsia"/>
          <w:noProof/>
          <w:lang w:eastAsia="es-ES"/>
        </w:rPr>
      </w:pPr>
      <w:hyperlink w:anchor="_Toc4588321" w:history="1">
        <w:r w:rsidR="004472C4" w:rsidRPr="001E1E81">
          <w:rPr>
            <w:rStyle w:val="Hipervnculo"/>
            <w:noProof/>
          </w:rPr>
          <w:t>2.3.4.7.2</w:t>
        </w:r>
        <w:r w:rsidR="004472C4">
          <w:rPr>
            <w:rFonts w:eastAsiaTheme="minorEastAsia"/>
            <w:noProof/>
            <w:lang w:eastAsia="es-ES"/>
          </w:rPr>
          <w:tab/>
        </w:r>
        <w:r w:rsidR="004472C4" w:rsidRPr="001E1E81">
          <w:rPr>
            <w:rStyle w:val="Hipervnculo"/>
            <w:noProof/>
          </w:rPr>
          <w:t>Deep Learning</w:t>
        </w:r>
        <w:r w:rsidR="004472C4">
          <w:rPr>
            <w:noProof/>
            <w:webHidden/>
          </w:rPr>
          <w:tab/>
        </w:r>
        <w:r w:rsidR="004472C4">
          <w:rPr>
            <w:noProof/>
            <w:webHidden/>
          </w:rPr>
          <w:fldChar w:fldCharType="begin"/>
        </w:r>
        <w:r w:rsidR="004472C4">
          <w:rPr>
            <w:noProof/>
            <w:webHidden/>
          </w:rPr>
          <w:instrText xml:space="preserve"> PAGEREF _Toc4588321 \h </w:instrText>
        </w:r>
        <w:r w:rsidR="004472C4">
          <w:rPr>
            <w:noProof/>
            <w:webHidden/>
          </w:rPr>
        </w:r>
        <w:r w:rsidR="004472C4">
          <w:rPr>
            <w:noProof/>
            <w:webHidden/>
          </w:rPr>
          <w:fldChar w:fldCharType="separate"/>
        </w:r>
        <w:r w:rsidR="004472C4">
          <w:rPr>
            <w:noProof/>
            <w:webHidden/>
          </w:rPr>
          <w:t>70</w:t>
        </w:r>
        <w:r w:rsidR="004472C4">
          <w:rPr>
            <w:noProof/>
            <w:webHidden/>
          </w:rPr>
          <w:fldChar w:fldCharType="end"/>
        </w:r>
      </w:hyperlink>
    </w:p>
    <w:p w:rsidR="004472C4" w:rsidRDefault="00057F5C">
      <w:pPr>
        <w:pStyle w:val="TDC6"/>
        <w:tabs>
          <w:tab w:val="left" w:pos="2551"/>
          <w:tab w:val="right" w:leader="dot" w:pos="8493"/>
        </w:tabs>
        <w:rPr>
          <w:rFonts w:eastAsiaTheme="minorEastAsia"/>
          <w:noProof/>
          <w:lang w:eastAsia="es-ES"/>
        </w:rPr>
      </w:pPr>
      <w:hyperlink w:anchor="_Toc4588322" w:history="1">
        <w:r w:rsidR="004472C4" w:rsidRPr="001E1E81">
          <w:rPr>
            <w:rStyle w:val="Hipervnculo"/>
            <w:noProof/>
          </w:rPr>
          <w:t>2.3.4.7.2.1</w:t>
        </w:r>
        <w:r w:rsidR="004472C4">
          <w:rPr>
            <w:rFonts w:eastAsiaTheme="minorEastAsia"/>
            <w:noProof/>
            <w:lang w:eastAsia="es-ES"/>
          </w:rPr>
          <w:tab/>
        </w:r>
        <w:r w:rsidR="004472C4" w:rsidRPr="001E1E81">
          <w:rPr>
            <w:rStyle w:val="Hipervnculo"/>
            <w:noProof/>
          </w:rPr>
          <w:t>Redes Convolucionales</w:t>
        </w:r>
        <w:r w:rsidR="004472C4">
          <w:rPr>
            <w:noProof/>
            <w:webHidden/>
          </w:rPr>
          <w:tab/>
        </w:r>
        <w:r w:rsidR="004472C4">
          <w:rPr>
            <w:noProof/>
            <w:webHidden/>
          </w:rPr>
          <w:fldChar w:fldCharType="begin"/>
        </w:r>
        <w:r w:rsidR="004472C4">
          <w:rPr>
            <w:noProof/>
            <w:webHidden/>
          </w:rPr>
          <w:instrText xml:space="preserve"> PAGEREF _Toc4588322 \h </w:instrText>
        </w:r>
        <w:r w:rsidR="004472C4">
          <w:rPr>
            <w:noProof/>
            <w:webHidden/>
          </w:rPr>
        </w:r>
        <w:r w:rsidR="004472C4">
          <w:rPr>
            <w:noProof/>
            <w:webHidden/>
          </w:rPr>
          <w:fldChar w:fldCharType="separate"/>
        </w:r>
        <w:r w:rsidR="004472C4">
          <w:rPr>
            <w:noProof/>
            <w:webHidden/>
          </w:rPr>
          <w:t>71</w:t>
        </w:r>
        <w:r w:rsidR="004472C4">
          <w:rPr>
            <w:noProof/>
            <w:webHidden/>
          </w:rPr>
          <w:fldChar w:fldCharType="end"/>
        </w:r>
      </w:hyperlink>
    </w:p>
    <w:p w:rsidR="004472C4" w:rsidRDefault="00057F5C">
      <w:pPr>
        <w:pStyle w:val="TDC6"/>
        <w:tabs>
          <w:tab w:val="left" w:pos="2551"/>
          <w:tab w:val="right" w:leader="dot" w:pos="8493"/>
        </w:tabs>
        <w:rPr>
          <w:rFonts w:eastAsiaTheme="minorEastAsia"/>
          <w:noProof/>
          <w:lang w:eastAsia="es-ES"/>
        </w:rPr>
      </w:pPr>
      <w:hyperlink w:anchor="_Toc4588323" w:history="1">
        <w:r w:rsidR="004472C4" w:rsidRPr="001E1E81">
          <w:rPr>
            <w:rStyle w:val="Hipervnculo"/>
            <w:noProof/>
          </w:rPr>
          <w:t>2.3.4.7.2.2</w:t>
        </w:r>
        <w:r w:rsidR="004472C4">
          <w:rPr>
            <w:rFonts w:eastAsiaTheme="minorEastAsia"/>
            <w:noProof/>
            <w:lang w:eastAsia="es-ES"/>
          </w:rPr>
          <w:tab/>
        </w:r>
        <w:r w:rsidR="004472C4" w:rsidRPr="001E1E81">
          <w:rPr>
            <w:rStyle w:val="Hipervnculo"/>
            <w:noProof/>
          </w:rPr>
          <w:t>Redes Recurrentes</w:t>
        </w:r>
        <w:r w:rsidR="004472C4">
          <w:rPr>
            <w:noProof/>
            <w:webHidden/>
          </w:rPr>
          <w:tab/>
        </w:r>
        <w:r w:rsidR="004472C4">
          <w:rPr>
            <w:noProof/>
            <w:webHidden/>
          </w:rPr>
          <w:fldChar w:fldCharType="begin"/>
        </w:r>
        <w:r w:rsidR="004472C4">
          <w:rPr>
            <w:noProof/>
            <w:webHidden/>
          </w:rPr>
          <w:instrText xml:space="preserve"> PAGEREF _Toc4588323 \h </w:instrText>
        </w:r>
        <w:r w:rsidR="004472C4">
          <w:rPr>
            <w:noProof/>
            <w:webHidden/>
          </w:rPr>
        </w:r>
        <w:r w:rsidR="004472C4">
          <w:rPr>
            <w:noProof/>
            <w:webHidden/>
          </w:rPr>
          <w:fldChar w:fldCharType="separate"/>
        </w:r>
        <w:r w:rsidR="004472C4">
          <w:rPr>
            <w:noProof/>
            <w:webHidden/>
          </w:rPr>
          <w:t>72</w:t>
        </w:r>
        <w:r w:rsidR="004472C4">
          <w:rPr>
            <w:noProof/>
            <w:webHidden/>
          </w:rPr>
          <w:fldChar w:fldCharType="end"/>
        </w:r>
      </w:hyperlink>
    </w:p>
    <w:p w:rsidR="004472C4" w:rsidRDefault="00057F5C">
      <w:pPr>
        <w:pStyle w:val="TDC3"/>
        <w:tabs>
          <w:tab w:val="left" w:pos="1540"/>
          <w:tab w:val="right" w:leader="dot" w:pos="8493"/>
        </w:tabs>
        <w:rPr>
          <w:rStyle w:val="Hipervnculo"/>
          <w:noProof/>
        </w:rPr>
      </w:pPr>
      <w:hyperlink w:anchor="_Toc4588324" w:history="1">
        <w:r w:rsidR="004472C4" w:rsidRPr="001E1E81">
          <w:rPr>
            <w:rStyle w:val="Hipervnculo"/>
            <w:noProof/>
          </w:rPr>
          <w:t>2.3.5</w:t>
        </w:r>
        <w:r w:rsidR="004472C4">
          <w:rPr>
            <w:rFonts w:eastAsiaTheme="minorEastAsia"/>
            <w:noProof/>
            <w:lang w:eastAsia="es-ES"/>
          </w:rPr>
          <w:tab/>
        </w:r>
        <w:r w:rsidR="004472C4" w:rsidRPr="001E1E81">
          <w:rPr>
            <w:rStyle w:val="Hipervnculo"/>
            <w:noProof/>
          </w:rPr>
          <w:t>Visualización</w:t>
        </w:r>
        <w:r w:rsidR="004472C4">
          <w:rPr>
            <w:noProof/>
            <w:webHidden/>
          </w:rPr>
          <w:tab/>
        </w:r>
        <w:r w:rsidR="004472C4">
          <w:rPr>
            <w:noProof/>
            <w:webHidden/>
          </w:rPr>
          <w:fldChar w:fldCharType="begin"/>
        </w:r>
        <w:r w:rsidR="004472C4">
          <w:rPr>
            <w:noProof/>
            <w:webHidden/>
          </w:rPr>
          <w:instrText xml:space="preserve"> PAGEREF _Toc4588324 \h </w:instrText>
        </w:r>
        <w:r w:rsidR="004472C4">
          <w:rPr>
            <w:noProof/>
            <w:webHidden/>
          </w:rPr>
        </w:r>
        <w:r w:rsidR="004472C4">
          <w:rPr>
            <w:noProof/>
            <w:webHidden/>
          </w:rPr>
          <w:fldChar w:fldCharType="separate"/>
        </w:r>
        <w:r w:rsidR="004472C4">
          <w:rPr>
            <w:noProof/>
            <w:webHidden/>
          </w:rPr>
          <w:t>73</w:t>
        </w:r>
        <w:r w:rsidR="004472C4">
          <w:rPr>
            <w:noProof/>
            <w:webHidden/>
          </w:rPr>
          <w:fldChar w:fldCharType="end"/>
        </w:r>
      </w:hyperlink>
    </w:p>
    <w:p w:rsidR="004472C4" w:rsidRPr="004472C4" w:rsidRDefault="004472C4" w:rsidP="004472C4"/>
    <w:p w:rsidR="004472C4" w:rsidRPr="004472C4" w:rsidRDefault="00057F5C" w:rsidP="004472C4">
      <w:pPr>
        <w:pStyle w:val="TDC1"/>
        <w:rPr>
          <w:color w:val="0000FF" w:themeColor="hyperlink"/>
          <w:u w:val="single"/>
        </w:rPr>
      </w:pPr>
      <w:hyperlink w:anchor="_Toc4588325" w:history="1">
        <w:r w:rsidR="004472C4" w:rsidRPr="001E1E81">
          <w:rPr>
            <w:rStyle w:val="Hipervnculo"/>
          </w:rPr>
          <w:t>3.</w:t>
        </w:r>
        <w:r w:rsidR="004472C4">
          <w:rPr>
            <w:rFonts w:eastAsiaTheme="minorEastAsia"/>
            <w:b w:val="0"/>
            <w:lang w:eastAsia="es-ES"/>
          </w:rPr>
          <w:tab/>
        </w:r>
        <w:r w:rsidR="004472C4" w:rsidRPr="001E1E81">
          <w:rPr>
            <w:rStyle w:val="Hipervnculo"/>
          </w:rPr>
          <w:t>Capítulo 3: Resultados Obtenidos y Conclusiones Finales</w:t>
        </w:r>
        <w:r w:rsidR="004472C4">
          <w:rPr>
            <w:webHidden/>
          </w:rPr>
          <w:tab/>
        </w:r>
        <w:r w:rsidR="004472C4">
          <w:rPr>
            <w:webHidden/>
          </w:rPr>
          <w:fldChar w:fldCharType="begin"/>
        </w:r>
        <w:r w:rsidR="004472C4">
          <w:rPr>
            <w:webHidden/>
          </w:rPr>
          <w:instrText xml:space="preserve"> PAGEREF _Toc4588325 \h </w:instrText>
        </w:r>
        <w:r w:rsidR="004472C4">
          <w:rPr>
            <w:webHidden/>
          </w:rPr>
        </w:r>
        <w:r w:rsidR="004472C4">
          <w:rPr>
            <w:webHidden/>
          </w:rPr>
          <w:fldChar w:fldCharType="separate"/>
        </w:r>
        <w:r w:rsidR="004472C4">
          <w:rPr>
            <w:webHidden/>
          </w:rPr>
          <w:t>81</w:t>
        </w:r>
        <w:r w:rsidR="004472C4">
          <w:rPr>
            <w:webHidden/>
          </w:rPr>
          <w:fldChar w:fldCharType="end"/>
        </w:r>
      </w:hyperlink>
    </w:p>
    <w:p w:rsidR="004472C4" w:rsidRDefault="00057F5C">
      <w:pPr>
        <w:pStyle w:val="TDC2"/>
        <w:tabs>
          <w:tab w:val="left" w:pos="1100"/>
          <w:tab w:val="right" w:leader="dot" w:pos="8493"/>
        </w:tabs>
        <w:rPr>
          <w:rFonts w:eastAsiaTheme="minorEastAsia"/>
          <w:noProof/>
          <w:lang w:eastAsia="es-ES"/>
        </w:rPr>
      </w:pPr>
      <w:hyperlink w:anchor="_Toc4588326" w:history="1">
        <w:r w:rsidR="004472C4" w:rsidRPr="001E1E81">
          <w:rPr>
            <w:rStyle w:val="Hipervnculo"/>
            <w:noProof/>
          </w:rPr>
          <w:t>3.1</w:t>
        </w:r>
        <w:r w:rsidR="004472C4">
          <w:rPr>
            <w:rFonts w:eastAsiaTheme="minorEastAsia"/>
            <w:noProof/>
            <w:lang w:eastAsia="es-ES"/>
          </w:rPr>
          <w:tab/>
        </w:r>
        <w:r w:rsidR="004472C4" w:rsidRPr="001E1E81">
          <w:rPr>
            <w:rStyle w:val="Hipervnculo"/>
            <w:noProof/>
          </w:rPr>
          <w:t>Resultados Obtenidos</w:t>
        </w:r>
        <w:r w:rsidR="004472C4">
          <w:rPr>
            <w:noProof/>
            <w:webHidden/>
          </w:rPr>
          <w:tab/>
        </w:r>
        <w:r w:rsidR="004472C4">
          <w:rPr>
            <w:noProof/>
            <w:webHidden/>
          </w:rPr>
          <w:fldChar w:fldCharType="begin"/>
        </w:r>
        <w:r w:rsidR="004472C4">
          <w:rPr>
            <w:noProof/>
            <w:webHidden/>
          </w:rPr>
          <w:instrText xml:space="preserve"> PAGEREF _Toc4588326 \h </w:instrText>
        </w:r>
        <w:r w:rsidR="004472C4">
          <w:rPr>
            <w:noProof/>
            <w:webHidden/>
          </w:rPr>
        </w:r>
        <w:r w:rsidR="004472C4">
          <w:rPr>
            <w:noProof/>
            <w:webHidden/>
          </w:rPr>
          <w:fldChar w:fldCharType="separate"/>
        </w:r>
        <w:r w:rsidR="004472C4">
          <w:rPr>
            <w:noProof/>
            <w:webHidden/>
          </w:rPr>
          <w:t>81</w:t>
        </w:r>
        <w:r w:rsidR="004472C4">
          <w:rPr>
            <w:noProof/>
            <w:webHidden/>
          </w:rPr>
          <w:fldChar w:fldCharType="end"/>
        </w:r>
      </w:hyperlink>
    </w:p>
    <w:p w:rsidR="004472C4" w:rsidRDefault="00057F5C">
      <w:pPr>
        <w:pStyle w:val="TDC2"/>
        <w:tabs>
          <w:tab w:val="left" w:pos="1100"/>
          <w:tab w:val="right" w:leader="dot" w:pos="8493"/>
        </w:tabs>
        <w:rPr>
          <w:rFonts w:eastAsiaTheme="minorEastAsia"/>
          <w:noProof/>
          <w:lang w:eastAsia="es-ES"/>
        </w:rPr>
      </w:pPr>
      <w:hyperlink w:anchor="_Toc4588327" w:history="1">
        <w:r w:rsidR="004472C4" w:rsidRPr="001E1E81">
          <w:rPr>
            <w:rStyle w:val="Hipervnculo"/>
            <w:noProof/>
          </w:rPr>
          <w:t>3.2</w:t>
        </w:r>
        <w:r w:rsidR="004472C4">
          <w:rPr>
            <w:rFonts w:eastAsiaTheme="minorEastAsia"/>
            <w:noProof/>
            <w:lang w:eastAsia="es-ES"/>
          </w:rPr>
          <w:tab/>
        </w:r>
        <w:r w:rsidR="004472C4" w:rsidRPr="001E1E81">
          <w:rPr>
            <w:rStyle w:val="Hipervnculo"/>
            <w:noProof/>
          </w:rPr>
          <w:t>Conclusiones</w:t>
        </w:r>
        <w:r w:rsidR="004472C4">
          <w:rPr>
            <w:noProof/>
            <w:webHidden/>
          </w:rPr>
          <w:tab/>
        </w:r>
        <w:r w:rsidR="004472C4">
          <w:rPr>
            <w:noProof/>
            <w:webHidden/>
          </w:rPr>
          <w:fldChar w:fldCharType="begin"/>
        </w:r>
        <w:r w:rsidR="004472C4">
          <w:rPr>
            <w:noProof/>
            <w:webHidden/>
          </w:rPr>
          <w:instrText xml:space="preserve"> PAGEREF _Toc4588327 \h </w:instrText>
        </w:r>
        <w:r w:rsidR="004472C4">
          <w:rPr>
            <w:noProof/>
            <w:webHidden/>
          </w:rPr>
        </w:r>
        <w:r w:rsidR="004472C4">
          <w:rPr>
            <w:noProof/>
            <w:webHidden/>
          </w:rPr>
          <w:fldChar w:fldCharType="separate"/>
        </w:r>
        <w:r w:rsidR="004472C4">
          <w:rPr>
            <w:noProof/>
            <w:webHidden/>
          </w:rPr>
          <w:t>88</w:t>
        </w:r>
        <w:r w:rsidR="004472C4">
          <w:rPr>
            <w:noProof/>
            <w:webHidden/>
          </w:rPr>
          <w:fldChar w:fldCharType="end"/>
        </w:r>
      </w:hyperlink>
    </w:p>
    <w:p w:rsidR="004472C4" w:rsidRDefault="00057F5C">
      <w:pPr>
        <w:pStyle w:val="TDC2"/>
        <w:tabs>
          <w:tab w:val="left" w:pos="1100"/>
          <w:tab w:val="right" w:leader="dot" w:pos="8493"/>
        </w:tabs>
        <w:rPr>
          <w:rStyle w:val="Hipervnculo"/>
          <w:noProof/>
        </w:rPr>
      </w:pPr>
      <w:hyperlink w:anchor="_Toc4588328" w:history="1">
        <w:r w:rsidR="004472C4" w:rsidRPr="001E1E81">
          <w:rPr>
            <w:rStyle w:val="Hipervnculo"/>
            <w:noProof/>
          </w:rPr>
          <w:t>3.3</w:t>
        </w:r>
        <w:r w:rsidR="004472C4">
          <w:rPr>
            <w:rFonts w:eastAsiaTheme="minorEastAsia"/>
            <w:noProof/>
            <w:lang w:eastAsia="es-ES"/>
          </w:rPr>
          <w:tab/>
        </w:r>
        <w:r w:rsidR="004472C4" w:rsidRPr="001E1E81">
          <w:rPr>
            <w:rStyle w:val="Hipervnculo"/>
            <w:noProof/>
          </w:rPr>
          <w:t>Líneas Futuras, Ampliaciones y Entornos de Aplicación</w:t>
        </w:r>
        <w:r w:rsidR="004472C4">
          <w:rPr>
            <w:noProof/>
            <w:webHidden/>
          </w:rPr>
          <w:tab/>
        </w:r>
        <w:r w:rsidR="004472C4">
          <w:rPr>
            <w:noProof/>
            <w:webHidden/>
          </w:rPr>
          <w:fldChar w:fldCharType="begin"/>
        </w:r>
        <w:r w:rsidR="004472C4">
          <w:rPr>
            <w:noProof/>
            <w:webHidden/>
          </w:rPr>
          <w:instrText xml:space="preserve"> PAGEREF _Toc4588328 \h </w:instrText>
        </w:r>
        <w:r w:rsidR="004472C4">
          <w:rPr>
            <w:noProof/>
            <w:webHidden/>
          </w:rPr>
        </w:r>
        <w:r w:rsidR="004472C4">
          <w:rPr>
            <w:noProof/>
            <w:webHidden/>
          </w:rPr>
          <w:fldChar w:fldCharType="separate"/>
        </w:r>
        <w:r w:rsidR="004472C4">
          <w:rPr>
            <w:noProof/>
            <w:webHidden/>
          </w:rPr>
          <w:t>88</w:t>
        </w:r>
        <w:r w:rsidR="004472C4">
          <w:rPr>
            <w:noProof/>
            <w:webHidden/>
          </w:rPr>
          <w:fldChar w:fldCharType="end"/>
        </w:r>
      </w:hyperlink>
    </w:p>
    <w:p w:rsidR="004472C4" w:rsidRPr="004472C4" w:rsidRDefault="004472C4" w:rsidP="004472C4"/>
    <w:p w:rsidR="004472C4" w:rsidRDefault="00057F5C">
      <w:pPr>
        <w:pStyle w:val="TDC1"/>
        <w:rPr>
          <w:rFonts w:eastAsiaTheme="minorEastAsia"/>
          <w:b w:val="0"/>
          <w:lang w:eastAsia="es-ES"/>
        </w:rPr>
      </w:pPr>
      <w:hyperlink w:anchor="_Toc4588329" w:history="1">
        <w:r w:rsidR="004472C4" w:rsidRPr="001E1E81">
          <w:rPr>
            <w:rStyle w:val="Hipervnculo"/>
          </w:rPr>
          <w:t>Anexo de Términos</w:t>
        </w:r>
        <w:r w:rsidR="004472C4">
          <w:rPr>
            <w:webHidden/>
          </w:rPr>
          <w:tab/>
        </w:r>
        <w:r w:rsidR="004472C4">
          <w:rPr>
            <w:webHidden/>
          </w:rPr>
          <w:fldChar w:fldCharType="begin"/>
        </w:r>
        <w:r w:rsidR="004472C4">
          <w:rPr>
            <w:webHidden/>
          </w:rPr>
          <w:instrText xml:space="preserve"> PAGEREF _Toc4588329 \h </w:instrText>
        </w:r>
        <w:r w:rsidR="004472C4">
          <w:rPr>
            <w:webHidden/>
          </w:rPr>
        </w:r>
        <w:r w:rsidR="004472C4">
          <w:rPr>
            <w:webHidden/>
          </w:rPr>
          <w:fldChar w:fldCharType="separate"/>
        </w:r>
        <w:r w:rsidR="004472C4">
          <w:rPr>
            <w:webHidden/>
          </w:rPr>
          <w:t>90</w:t>
        </w:r>
        <w:r w:rsidR="004472C4">
          <w:rPr>
            <w:webHidden/>
          </w:rPr>
          <w:fldChar w:fldCharType="end"/>
        </w:r>
      </w:hyperlink>
    </w:p>
    <w:p w:rsidR="004472C4" w:rsidRDefault="00057F5C">
      <w:pPr>
        <w:pStyle w:val="TDC2"/>
        <w:tabs>
          <w:tab w:val="right" w:leader="dot" w:pos="8493"/>
        </w:tabs>
        <w:rPr>
          <w:rFonts w:eastAsiaTheme="minorEastAsia"/>
          <w:noProof/>
          <w:lang w:eastAsia="es-ES"/>
        </w:rPr>
      </w:pPr>
      <w:hyperlink w:anchor="_Toc4588330" w:history="1">
        <w:r w:rsidR="004472C4" w:rsidRPr="001E1E81">
          <w:rPr>
            <w:rStyle w:val="Hipervnculo"/>
            <w:noProof/>
          </w:rPr>
          <w:t>Bibliografía</w:t>
        </w:r>
        <w:r w:rsidR="004472C4">
          <w:rPr>
            <w:noProof/>
            <w:webHidden/>
          </w:rPr>
          <w:tab/>
        </w:r>
        <w:r w:rsidR="004472C4">
          <w:rPr>
            <w:noProof/>
            <w:webHidden/>
          </w:rPr>
          <w:fldChar w:fldCharType="begin"/>
        </w:r>
        <w:r w:rsidR="004472C4">
          <w:rPr>
            <w:noProof/>
            <w:webHidden/>
          </w:rPr>
          <w:instrText xml:space="preserve"> PAGEREF _Toc4588330 \h </w:instrText>
        </w:r>
        <w:r w:rsidR="004472C4">
          <w:rPr>
            <w:noProof/>
            <w:webHidden/>
          </w:rPr>
        </w:r>
        <w:r w:rsidR="004472C4">
          <w:rPr>
            <w:noProof/>
            <w:webHidden/>
          </w:rPr>
          <w:fldChar w:fldCharType="separate"/>
        </w:r>
        <w:r w:rsidR="004472C4">
          <w:rPr>
            <w:noProof/>
            <w:webHidden/>
          </w:rPr>
          <w:t>93</w:t>
        </w:r>
        <w:r w:rsidR="004472C4">
          <w:rPr>
            <w:noProof/>
            <w:webHidden/>
          </w:rPr>
          <w:fldChar w:fldCharType="end"/>
        </w:r>
      </w:hyperlink>
    </w:p>
    <w:p w:rsidR="004472C4" w:rsidRDefault="00057F5C">
      <w:pPr>
        <w:pStyle w:val="TDC2"/>
        <w:tabs>
          <w:tab w:val="right" w:leader="dot" w:pos="8493"/>
        </w:tabs>
        <w:rPr>
          <w:rFonts w:eastAsiaTheme="minorEastAsia"/>
          <w:noProof/>
          <w:lang w:eastAsia="es-ES"/>
        </w:rPr>
      </w:pPr>
      <w:hyperlink w:anchor="_Toc4588331" w:history="1">
        <w:r w:rsidR="004472C4" w:rsidRPr="001E1E81">
          <w:rPr>
            <w:rStyle w:val="Hipervnculo"/>
            <w:noProof/>
          </w:rPr>
          <w:t>Agradecimientos</w:t>
        </w:r>
        <w:r w:rsidR="004472C4">
          <w:rPr>
            <w:noProof/>
            <w:webHidden/>
          </w:rPr>
          <w:tab/>
        </w:r>
        <w:r w:rsidR="004472C4">
          <w:rPr>
            <w:noProof/>
            <w:webHidden/>
          </w:rPr>
          <w:fldChar w:fldCharType="begin"/>
        </w:r>
        <w:r w:rsidR="004472C4">
          <w:rPr>
            <w:noProof/>
            <w:webHidden/>
          </w:rPr>
          <w:instrText xml:space="preserve"> PAGEREF _Toc4588331 \h </w:instrText>
        </w:r>
        <w:r w:rsidR="004472C4">
          <w:rPr>
            <w:noProof/>
            <w:webHidden/>
          </w:rPr>
        </w:r>
        <w:r w:rsidR="004472C4">
          <w:rPr>
            <w:noProof/>
            <w:webHidden/>
          </w:rPr>
          <w:fldChar w:fldCharType="separate"/>
        </w:r>
        <w:r w:rsidR="004472C4">
          <w:rPr>
            <w:noProof/>
            <w:webHidden/>
          </w:rPr>
          <w:t>95</w:t>
        </w:r>
        <w:r w:rsidR="004472C4">
          <w:rPr>
            <w:noProof/>
            <w:webHidden/>
          </w:rPr>
          <w:fldChar w:fldCharType="end"/>
        </w:r>
      </w:hyperlink>
    </w:p>
    <w:p w:rsidR="00B279BD" w:rsidRDefault="00FA4128" w:rsidP="00B279BD">
      <w:r>
        <w:rPr>
          <w:b/>
          <w:noProof/>
        </w:rPr>
        <w:fldChar w:fldCharType="end"/>
      </w:r>
    </w:p>
    <w:p w:rsidR="00B279BD" w:rsidRPr="00DA647B" w:rsidRDefault="00B279BD" w:rsidP="00B279BD"/>
    <w:p w:rsidR="00317168" w:rsidRDefault="00B279BD" w:rsidP="00E75D7C">
      <w:pPr>
        <w:tabs>
          <w:tab w:val="left" w:pos="5257"/>
        </w:tabs>
        <w:ind w:firstLine="0"/>
      </w:pPr>
      <w:r>
        <w:tab/>
      </w:r>
    </w:p>
    <w:p w:rsidR="00B279BD" w:rsidRDefault="00B279BD" w:rsidP="00B279BD">
      <w:pPr>
        <w:pStyle w:val="TtuloResumen-ndice-Bibliografa"/>
      </w:pPr>
      <w:r>
        <w:lastRenderedPageBreak/>
        <w:t>Índice de Figuras</w:t>
      </w:r>
    </w:p>
    <w:p w:rsidR="00B279BD" w:rsidRDefault="00B279BD" w:rsidP="00B279BD">
      <w:pPr>
        <w:ind w:firstLine="0"/>
      </w:pPr>
    </w:p>
    <w:p w:rsidR="00EE3C97"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4587839" w:history="1">
        <w:r w:rsidR="00EE3C97" w:rsidRPr="00D478BD">
          <w:rPr>
            <w:rStyle w:val="Hipervnculo"/>
            <w:noProof/>
          </w:rPr>
          <w:t>1</w:t>
        </w:r>
        <w:r w:rsidR="00EE3C97" w:rsidRPr="00D478BD">
          <w:rPr>
            <w:rStyle w:val="Hipervnculo"/>
            <w:noProof/>
          </w:rPr>
          <w:noBreakHyphen/>
          <w:t>1. Resumen Economía de Fichas</w:t>
        </w:r>
        <w:r w:rsidR="00EE3C97">
          <w:rPr>
            <w:noProof/>
            <w:webHidden/>
          </w:rPr>
          <w:tab/>
        </w:r>
        <w:r w:rsidR="00EE3C97">
          <w:rPr>
            <w:noProof/>
            <w:webHidden/>
          </w:rPr>
          <w:fldChar w:fldCharType="begin"/>
        </w:r>
        <w:r w:rsidR="00EE3C97">
          <w:rPr>
            <w:noProof/>
            <w:webHidden/>
          </w:rPr>
          <w:instrText xml:space="preserve"> PAGEREF _Toc4587839 \h </w:instrText>
        </w:r>
        <w:r w:rsidR="00EE3C97">
          <w:rPr>
            <w:noProof/>
            <w:webHidden/>
          </w:rPr>
        </w:r>
        <w:r w:rsidR="00EE3C97">
          <w:rPr>
            <w:noProof/>
            <w:webHidden/>
          </w:rPr>
          <w:fldChar w:fldCharType="separate"/>
        </w:r>
        <w:r w:rsidR="00EE3C97">
          <w:rPr>
            <w:noProof/>
            <w:webHidden/>
          </w:rPr>
          <w:t>13</w:t>
        </w:r>
        <w:r w:rsidR="00EE3C97">
          <w:rPr>
            <w:noProof/>
            <w:webHidden/>
          </w:rPr>
          <w:fldChar w:fldCharType="end"/>
        </w:r>
      </w:hyperlink>
    </w:p>
    <w:p w:rsidR="00EE3C97" w:rsidRDefault="00057F5C">
      <w:pPr>
        <w:pStyle w:val="Tabladeilustraciones"/>
        <w:tabs>
          <w:tab w:val="right" w:leader="dot" w:pos="8493"/>
        </w:tabs>
        <w:rPr>
          <w:rStyle w:val="Hipervnculo"/>
          <w:noProof/>
        </w:rPr>
      </w:pPr>
      <w:hyperlink r:id="rId11" w:anchor="_Toc4587840" w:history="1">
        <w:r w:rsidR="00EE3C97" w:rsidRPr="00D478BD">
          <w:rPr>
            <w:rStyle w:val="Hipervnculo"/>
            <w:noProof/>
          </w:rPr>
          <w:t>1</w:t>
        </w:r>
        <w:r w:rsidR="00EE3C97" w:rsidRPr="00D478BD">
          <w:rPr>
            <w:rStyle w:val="Hipervnculo"/>
            <w:noProof/>
          </w:rPr>
          <w:noBreakHyphen/>
          <w:t>2. Ejemplo Maximización</w:t>
        </w:r>
        <w:r w:rsidR="00EE3C97">
          <w:rPr>
            <w:noProof/>
            <w:webHidden/>
          </w:rPr>
          <w:tab/>
        </w:r>
        <w:r w:rsidR="00EE3C97">
          <w:rPr>
            <w:noProof/>
            <w:webHidden/>
          </w:rPr>
          <w:fldChar w:fldCharType="begin"/>
        </w:r>
        <w:r w:rsidR="00EE3C97">
          <w:rPr>
            <w:noProof/>
            <w:webHidden/>
          </w:rPr>
          <w:instrText xml:space="preserve"> PAGEREF _Toc4587840 \h </w:instrText>
        </w:r>
        <w:r w:rsidR="00EE3C97">
          <w:rPr>
            <w:noProof/>
            <w:webHidden/>
          </w:rPr>
        </w:r>
        <w:r w:rsidR="00EE3C97">
          <w:rPr>
            <w:noProof/>
            <w:webHidden/>
          </w:rPr>
          <w:fldChar w:fldCharType="separate"/>
        </w:r>
        <w:r w:rsidR="00EE3C97">
          <w:rPr>
            <w:noProof/>
            <w:webHidden/>
          </w:rPr>
          <w:t>19</w:t>
        </w:r>
        <w:r w:rsidR="00EE3C97">
          <w:rPr>
            <w:noProof/>
            <w:webHidden/>
          </w:rPr>
          <w:fldChar w:fldCharType="end"/>
        </w:r>
      </w:hyperlink>
    </w:p>
    <w:p w:rsidR="00EE3C97" w:rsidRPr="00EE3C97" w:rsidRDefault="00EE3C97" w:rsidP="00EE3C97"/>
    <w:p w:rsidR="00EE3C97" w:rsidRDefault="00057F5C">
      <w:pPr>
        <w:pStyle w:val="Tabladeilustraciones"/>
        <w:tabs>
          <w:tab w:val="right" w:leader="dot" w:pos="8493"/>
        </w:tabs>
        <w:rPr>
          <w:rFonts w:eastAsiaTheme="minorEastAsia"/>
          <w:noProof/>
          <w:lang w:eastAsia="es-ES"/>
        </w:rPr>
      </w:pPr>
      <w:hyperlink r:id="rId12" w:anchor="_Toc4587841" w:history="1">
        <w:r w:rsidR="00EE3C97" w:rsidRPr="00D478BD">
          <w:rPr>
            <w:rStyle w:val="Hipervnculo"/>
            <w:noProof/>
          </w:rPr>
          <w:t>2</w:t>
        </w:r>
        <w:r w:rsidR="00EE3C97" w:rsidRPr="00D478BD">
          <w:rPr>
            <w:rStyle w:val="Hipervnculo"/>
            <w:noProof/>
          </w:rPr>
          <w:noBreakHyphen/>
          <w:t>1 Proceso KDD detallado</w:t>
        </w:r>
        <w:r w:rsidR="00EE3C97">
          <w:rPr>
            <w:noProof/>
            <w:webHidden/>
          </w:rPr>
          <w:tab/>
        </w:r>
        <w:r w:rsidR="00EE3C97">
          <w:rPr>
            <w:noProof/>
            <w:webHidden/>
          </w:rPr>
          <w:fldChar w:fldCharType="begin"/>
        </w:r>
        <w:r w:rsidR="00EE3C97">
          <w:rPr>
            <w:noProof/>
            <w:webHidden/>
          </w:rPr>
          <w:instrText xml:space="preserve"> PAGEREF _Toc4587841 \h </w:instrText>
        </w:r>
        <w:r w:rsidR="00EE3C97">
          <w:rPr>
            <w:noProof/>
            <w:webHidden/>
          </w:rPr>
        </w:r>
        <w:r w:rsidR="00EE3C97">
          <w:rPr>
            <w:noProof/>
            <w:webHidden/>
          </w:rPr>
          <w:fldChar w:fldCharType="separate"/>
        </w:r>
        <w:r w:rsidR="00EE3C97">
          <w:rPr>
            <w:noProof/>
            <w:webHidden/>
          </w:rPr>
          <w:t>24</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13" w:anchor="_Toc4587842" w:history="1">
        <w:r w:rsidR="00EE3C97" w:rsidRPr="00D478BD">
          <w:rPr>
            <w:rStyle w:val="Hipervnculo"/>
            <w:noProof/>
          </w:rPr>
          <w:t>2</w:t>
        </w:r>
        <w:r w:rsidR="00EE3C97" w:rsidRPr="00D478BD">
          <w:rPr>
            <w:rStyle w:val="Hipervnculo"/>
            <w:noProof/>
          </w:rPr>
          <w:noBreakHyphen/>
          <w:t>2. Subdivisiones de la Inteligencia Artificial</w:t>
        </w:r>
        <w:r w:rsidR="00EE3C97">
          <w:rPr>
            <w:noProof/>
            <w:webHidden/>
          </w:rPr>
          <w:tab/>
        </w:r>
        <w:r w:rsidR="00EE3C97">
          <w:rPr>
            <w:noProof/>
            <w:webHidden/>
          </w:rPr>
          <w:fldChar w:fldCharType="begin"/>
        </w:r>
        <w:r w:rsidR="00EE3C97">
          <w:rPr>
            <w:noProof/>
            <w:webHidden/>
          </w:rPr>
          <w:instrText xml:space="preserve"> PAGEREF _Toc4587842 \h </w:instrText>
        </w:r>
        <w:r w:rsidR="00EE3C97">
          <w:rPr>
            <w:noProof/>
            <w:webHidden/>
          </w:rPr>
        </w:r>
        <w:r w:rsidR="00EE3C97">
          <w:rPr>
            <w:noProof/>
            <w:webHidden/>
          </w:rPr>
          <w:fldChar w:fldCharType="separate"/>
        </w:r>
        <w:r w:rsidR="00EE3C97">
          <w:rPr>
            <w:noProof/>
            <w:webHidden/>
          </w:rPr>
          <w:t>25</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14" w:anchor="_Toc4587843" w:history="1">
        <w:r w:rsidR="00EE3C97" w:rsidRPr="00D478BD">
          <w:rPr>
            <w:rStyle w:val="Hipervnculo"/>
            <w:noProof/>
          </w:rPr>
          <w:t>2</w:t>
        </w:r>
        <w:r w:rsidR="00EE3C97" w:rsidRPr="00D478BD">
          <w:rPr>
            <w:rStyle w:val="Hipervnculo"/>
            <w:noProof/>
          </w:rPr>
          <w:noBreakHyphen/>
          <w:t>3. Las 3 V's del Big Data</w:t>
        </w:r>
        <w:r w:rsidR="00EE3C97">
          <w:rPr>
            <w:noProof/>
            <w:webHidden/>
          </w:rPr>
          <w:tab/>
        </w:r>
        <w:r w:rsidR="00EE3C97">
          <w:rPr>
            <w:noProof/>
            <w:webHidden/>
          </w:rPr>
          <w:fldChar w:fldCharType="begin"/>
        </w:r>
        <w:r w:rsidR="00EE3C97">
          <w:rPr>
            <w:noProof/>
            <w:webHidden/>
          </w:rPr>
          <w:instrText xml:space="preserve"> PAGEREF _Toc4587843 \h </w:instrText>
        </w:r>
        <w:r w:rsidR="00EE3C97">
          <w:rPr>
            <w:noProof/>
            <w:webHidden/>
          </w:rPr>
        </w:r>
        <w:r w:rsidR="00EE3C97">
          <w:rPr>
            <w:noProof/>
            <w:webHidden/>
          </w:rPr>
          <w:fldChar w:fldCharType="separate"/>
        </w:r>
        <w:r w:rsidR="00EE3C97">
          <w:rPr>
            <w:noProof/>
            <w:webHidden/>
          </w:rPr>
          <w:t>28</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15" w:anchor="_Toc4587844" w:history="1">
        <w:r w:rsidR="00EE3C97" w:rsidRPr="00D478BD">
          <w:rPr>
            <w:rStyle w:val="Hipervnculo"/>
            <w:noProof/>
          </w:rPr>
          <w:t>2</w:t>
        </w:r>
        <w:r w:rsidR="00EE3C97" w:rsidRPr="00D478BD">
          <w:rPr>
            <w:rStyle w:val="Hipervnculo"/>
            <w:noProof/>
          </w:rPr>
          <w:noBreakHyphen/>
          <w:t>4. Reducción Dimensionalidad Dataset Iris</w:t>
        </w:r>
        <w:r w:rsidR="00EE3C97">
          <w:rPr>
            <w:noProof/>
            <w:webHidden/>
          </w:rPr>
          <w:tab/>
        </w:r>
        <w:r w:rsidR="00EE3C97">
          <w:rPr>
            <w:noProof/>
            <w:webHidden/>
          </w:rPr>
          <w:fldChar w:fldCharType="begin"/>
        </w:r>
        <w:r w:rsidR="00EE3C97">
          <w:rPr>
            <w:noProof/>
            <w:webHidden/>
          </w:rPr>
          <w:instrText xml:space="preserve"> PAGEREF _Toc4587844 \h </w:instrText>
        </w:r>
        <w:r w:rsidR="00EE3C97">
          <w:rPr>
            <w:noProof/>
            <w:webHidden/>
          </w:rPr>
        </w:r>
        <w:r w:rsidR="00EE3C97">
          <w:rPr>
            <w:noProof/>
            <w:webHidden/>
          </w:rPr>
          <w:fldChar w:fldCharType="separate"/>
        </w:r>
        <w:r w:rsidR="00EE3C97">
          <w:rPr>
            <w:noProof/>
            <w:webHidden/>
          </w:rPr>
          <w:t>32</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16" w:anchor="_Toc4587845" w:history="1">
        <w:r w:rsidR="00EE3C97" w:rsidRPr="00D478BD">
          <w:rPr>
            <w:rStyle w:val="Hipervnculo"/>
            <w:noProof/>
          </w:rPr>
          <w:t>2</w:t>
        </w:r>
        <w:r w:rsidR="00EE3C97" w:rsidRPr="00D478BD">
          <w:rPr>
            <w:rStyle w:val="Hipervnculo"/>
            <w:noProof/>
          </w:rPr>
          <w:noBreakHyphen/>
          <w:t>5. Percentiles sobre una normal</w:t>
        </w:r>
        <w:r w:rsidR="00EE3C97">
          <w:rPr>
            <w:noProof/>
            <w:webHidden/>
          </w:rPr>
          <w:tab/>
        </w:r>
        <w:r w:rsidR="00EE3C97">
          <w:rPr>
            <w:noProof/>
            <w:webHidden/>
          </w:rPr>
          <w:fldChar w:fldCharType="begin"/>
        </w:r>
        <w:r w:rsidR="00EE3C97">
          <w:rPr>
            <w:noProof/>
            <w:webHidden/>
          </w:rPr>
          <w:instrText xml:space="preserve"> PAGEREF _Toc4587845 \h </w:instrText>
        </w:r>
        <w:r w:rsidR="00EE3C97">
          <w:rPr>
            <w:noProof/>
            <w:webHidden/>
          </w:rPr>
        </w:r>
        <w:r w:rsidR="00EE3C97">
          <w:rPr>
            <w:noProof/>
            <w:webHidden/>
          </w:rPr>
          <w:fldChar w:fldCharType="separate"/>
        </w:r>
        <w:r w:rsidR="00EE3C97">
          <w:rPr>
            <w:noProof/>
            <w:webHidden/>
          </w:rPr>
          <w:t>37</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17" w:anchor="_Toc4587846" w:history="1">
        <w:r w:rsidR="00EE3C97" w:rsidRPr="00D478BD">
          <w:rPr>
            <w:rStyle w:val="Hipervnculo"/>
            <w:noProof/>
          </w:rPr>
          <w:t>2</w:t>
        </w:r>
        <w:r w:rsidR="00EE3C97" w:rsidRPr="00D478BD">
          <w:rPr>
            <w:rStyle w:val="Hipervnculo"/>
            <w:noProof/>
          </w:rPr>
          <w:noBreakHyphen/>
          <w:t>6. Ejemplo Data Cube</w:t>
        </w:r>
        <w:r w:rsidR="00EE3C97">
          <w:rPr>
            <w:noProof/>
            <w:webHidden/>
          </w:rPr>
          <w:tab/>
        </w:r>
        <w:r w:rsidR="00EE3C97">
          <w:rPr>
            <w:noProof/>
            <w:webHidden/>
          </w:rPr>
          <w:fldChar w:fldCharType="begin"/>
        </w:r>
        <w:r w:rsidR="00EE3C97">
          <w:rPr>
            <w:noProof/>
            <w:webHidden/>
          </w:rPr>
          <w:instrText xml:space="preserve"> PAGEREF _Toc4587846 \h </w:instrText>
        </w:r>
        <w:r w:rsidR="00EE3C97">
          <w:rPr>
            <w:noProof/>
            <w:webHidden/>
          </w:rPr>
        </w:r>
        <w:r w:rsidR="00EE3C97">
          <w:rPr>
            <w:noProof/>
            <w:webHidden/>
          </w:rPr>
          <w:fldChar w:fldCharType="separate"/>
        </w:r>
        <w:r w:rsidR="00EE3C97">
          <w:rPr>
            <w:noProof/>
            <w:webHidden/>
          </w:rPr>
          <w:t>40</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18" w:anchor="_Toc4587847" w:history="1">
        <w:r w:rsidR="00EE3C97" w:rsidRPr="00D478BD">
          <w:rPr>
            <w:rStyle w:val="Hipervnculo"/>
            <w:noProof/>
          </w:rPr>
          <w:t>2</w:t>
        </w:r>
        <w:r w:rsidR="00EE3C97" w:rsidRPr="00D478BD">
          <w:rPr>
            <w:rStyle w:val="Hipervnculo"/>
            <w:noProof/>
          </w:rPr>
          <w:noBreakHyphen/>
          <w:t>7. Underfitting, Óptimo y Overfitting</w:t>
        </w:r>
        <w:r w:rsidR="00EE3C97">
          <w:rPr>
            <w:noProof/>
            <w:webHidden/>
          </w:rPr>
          <w:tab/>
        </w:r>
        <w:r w:rsidR="00EE3C97">
          <w:rPr>
            <w:noProof/>
            <w:webHidden/>
          </w:rPr>
          <w:fldChar w:fldCharType="begin"/>
        </w:r>
        <w:r w:rsidR="00EE3C97">
          <w:rPr>
            <w:noProof/>
            <w:webHidden/>
          </w:rPr>
          <w:instrText xml:space="preserve"> PAGEREF _Toc4587847 \h </w:instrText>
        </w:r>
        <w:r w:rsidR="00EE3C97">
          <w:rPr>
            <w:noProof/>
            <w:webHidden/>
          </w:rPr>
        </w:r>
        <w:r w:rsidR="00EE3C97">
          <w:rPr>
            <w:noProof/>
            <w:webHidden/>
          </w:rPr>
          <w:fldChar w:fldCharType="separate"/>
        </w:r>
        <w:r w:rsidR="00EE3C97">
          <w:rPr>
            <w:noProof/>
            <w:webHidden/>
          </w:rPr>
          <w:t>43</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19" w:anchor="_Toc4587848" w:history="1">
        <w:r w:rsidR="00EE3C97" w:rsidRPr="00D478BD">
          <w:rPr>
            <w:rStyle w:val="Hipervnculo"/>
            <w:noProof/>
          </w:rPr>
          <w:t>2</w:t>
        </w:r>
        <w:r w:rsidR="00EE3C97" w:rsidRPr="00D478BD">
          <w:rPr>
            <w:rStyle w:val="Hipervnculo"/>
            <w:noProof/>
          </w:rPr>
          <w:noBreakHyphen/>
          <w:t>8. Ejemplo 5-fold Cross Validation</w:t>
        </w:r>
        <w:r w:rsidR="00EE3C97">
          <w:rPr>
            <w:noProof/>
            <w:webHidden/>
          </w:rPr>
          <w:tab/>
        </w:r>
        <w:r w:rsidR="00EE3C97">
          <w:rPr>
            <w:noProof/>
            <w:webHidden/>
          </w:rPr>
          <w:fldChar w:fldCharType="begin"/>
        </w:r>
        <w:r w:rsidR="00EE3C97">
          <w:rPr>
            <w:noProof/>
            <w:webHidden/>
          </w:rPr>
          <w:instrText xml:space="preserve"> PAGEREF _Toc4587848 \h </w:instrText>
        </w:r>
        <w:r w:rsidR="00EE3C97">
          <w:rPr>
            <w:noProof/>
            <w:webHidden/>
          </w:rPr>
        </w:r>
        <w:r w:rsidR="00EE3C97">
          <w:rPr>
            <w:noProof/>
            <w:webHidden/>
          </w:rPr>
          <w:fldChar w:fldCharType="separate"/>
        </w:r>
        <w:r w:rsidR="00EE3C97">
          <w:rPr>
            <w:noProof/>
            <w:webHidden/>
          </w:rPr>
          <w:t>44</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20" w:anchor="_Toc4587849" w:history="1">
        <w:r w:rsidR="00EE3C97" w:rsidRPr="00D478BD">
          <w:rPr>
            <w:rStyle w:val="Hipervnculo"/>
            <w:noProof/>
          </w:rPr>
          <w:t>2</w:t>
        </w:r>
        <w:r w:rsidR="00EE3C97" w:rsidRPr="00D478BD">
          <w:rPr>
            <w:rStyle w:val="Hipervnculo"/>
            <w:noProof/>
          </w:rPr>
          <w:noBreakHyphen/>
          <w:t>9. KNN</w:t>
        </w:r>
        <w:r w:rsidR="00EE3C97">
          <w:rPr>
            <w:noProof/>
            <w:webHidden/>
          </w:rPr>
          <w:tab/>
        </w:r>
        <w:r w:rsidR="00EE3C97">
          <w:rPr>
            <w:noProof/>
            <w:webHidden/>
          </w:rPr>
          <w:fldChar w:fldCharType="begin"/>
        </w:r>
        <w:r w:rsidR="00EE3C97">
          <w:rPr>
            <w:noProof/>
            <w:webHidden/>
          </w:rPr>
          <w:instrText xml:space="preserve"> PAGEREF _Toc4587849 \h </w:instrText>
        </w:r>
        <w:r w:rsidR="00EE3C97">
          <w:rPr>
            <w:noProof/>
            <w:webHidden/>
          </w:rPr>
        </w:r>
        <w:r w:rsidR="00EE3C97">
          <w:rPr>
            <w:noProof/>
            <w:webHidden/>
          </w:rPr>
          <w:fldChar w:fldCharType="separate"/>
        </w:r>
        <w:r w:rsidR="00EE3C97">
          <w:rPr>
            <w:noProof/>
            <w:webHidden/>
          </w:rPr>
          <w:t>47</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21" w:anchor="_Toc4587850" w:history="1">
        <w:r w:rsidR="00EE3C97" w:rsidRPr="00D478BD">
          <w:rPr>
            <w:rStyle w:val="Hipervnculo"/>
            <w:noProof/>
          </w:rPr>
          <w:t>2</w:t>
        </w:r>
        <w:r w:rsidR="00EE3C97" w:rsidRPr="00D478BD">
          <w:rPr>
            <w:rStyle w:val="Hipervnculo"/>
            <w:noProof/>
          </w:rPr>
          <w:noBreakHyphen/>
          <w:t>10. Estructura básica de un árbol de decisión</w:t>
        </w:r>
        <w:r w:rsidR="00EE3C97">
          <w:rPr>
            <w:noProof/>
            <w:webHidden/>
          </w:rPr>
          <w:tab/>
        </w:r>
        <w:r w:rsidR="00EE3C97">
          <w:rPr>
            <w:noProof/>
            <w:webHidden/>
          </w:rPr>
          <w:fldChar w:fldCharType="begin"/>
        </w:r>
        <w:r w:rsidR="00EE3C97">
          <w:rPr>
            <w:noProof/>
            <w:webHidden/>
          </w:rPr>
          <w:instrText xml:space="preserve"> PAGEREF _Toc4587850 \h </w:instrText>
        </w:r>
        <w:r w:rsidR="00EE3C97">
          <w:rPr>
            <w:noProof/>
            <w:webHidden/>
          </w:rPr>
        </w:r>
        <w:r w:rsidR="00EE3C97">
          <w:rPr>
            <w:noProof/>
            <w:webHidden/>
          </w:rPr>
          <w:fldChar w:fldCharType="separate"/>
        </w:r>
        <w:r w:rsidR="00EE3C97">
          <w:rPr>
            <w:noProof/>
            <w:webHidden/>
          </w:rPr>
          <w:t>49</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22" w:anchor="_Toc4587851" w:history="1">
        <w:r w:rsidR="00EE3C97" w:rsidRPr="00D478BD">
          <w:rPr>
            <w:rStyle w:val="Hipervnculo"/>
            <w:noProof/>
          </w:rPr>
          <w:t>2</w:t>
        </w:r>
        <w:r w:rsidR="00EE3C97" w:rsidRPr="00D478BD">
          <w:rPr>
            <w:rStyle w:val="Hipervnculo"/>
            <w:noProof/>
          </w:rPr>
          <w:noBreakHyphen/>
          <w:t>11. Regresiones</w:t>
        </w:r>
        <w:r w:rsidR="00EE3C97">
          <w:rPr>
            <w:noProof/>
            <w:webHidden/>
          </w:rPr>
          <w:tab/>
        </w:r>
        <w:r w:rsidR="00EE3C97">
          <w:rPr>
            <w:noProof/>
            <w:webHidden/>
          </w:rPr>
          <w:fldChar w:fldCharType="begin"/>
        </w:r>
        <w:r w:rsidR="00EE3C97">
          <w:rPr>
            <w:noProof/>
            <w:webHidden/>
          </w:rPr>
          <w:instrText xml:space="preserve"> PAGEREF _Toc4587851 \h </w:instrText>
        </w:r>
        <w:r w:rsidR="00EE3C97">
          <w:rPr>
            <w:noProof/>
            <w:webHidden/>
          </w:rPr>
        </w:r>
        <w:r w:rsidR="00EE3C97">
          <w:rPr>
            <w:noProof/>
            <w:webHidden/>
          </w:rPr>
          <w:fldChar w:fldCharType="separate"/>
        </w:r>
        <w:r w:rsidR="00EE3C97">
          <w:rPr>
            <w:noProof/>
            <w:webHidden/>
          </w:rPr>
          <w:t>51</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23" w:anchor="_Toc4587852" w:history="1">
        <w:r w:rsidR="00EE3C97" w:rsidRPr="00D478BD">
          <w:rPr>
            <w:rStyle w:val="Hipervnculo"/>
            <w:noProof/>
          </w:rPr>
          <w:t>2</w:t>
        </w:r>
        <w:r w:rsidR="00EE3C97" w:rsidRPr="00D478BD">
          <w:rPr>
            <w:rStyle w:val="Hipervnculo"/>
            <w:noProof/>
          </w:rPr>
          <w:noBreakHyphen/>
          <w:t>12. SVM Linealmente Separable</w:t>
        </w:r>
        <w:r w:rsidR="00EE3C97">
          <w:rPr>
            <w:noProof/>
            <w:webHidden/>
          </w:rPr>
          <w:tab/>
        </w:r>
        <w:r w:rsidR="00EE3C97">
          <w:rPr>
            <w:noProof/>
            <w:webHidden/>
          </w:rPr>
          <w:fldChar w:fldCharType="begin"/>
        </w:r>
        <w:r w:rsidR="00EE3C97">
          <w:rPr>
            <w:noProof/>
            <w:webHidden/>
          </w:rPr>
          <w:instrText xml:space="preserve"> PAGEREF _Toc4587852 \h </w:instrText>
        </w:r>
        <w:r w:rsidR="00EE3C97">
          <w:rPr>
            <w:noProof/>
            <w:webHidden/>
          </w:rPr>
        </w:r>
        <w:r w:rsidR="00EE3C97">
          <w:rPr>
            <w:noProof/>
            <w:webHidden/>
          </w:rPr>
          <w:fldChar w:fldCharType="separate"/>
        </w:r>
        <w:r w:rsidR="00EE3C97">
          <w:rPr>
            <w:noProof/>
            <w:webHidden/>
          </w:rPr>
          <w:t>52</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24" w:anchor="_Toc4587853" w:history="1">
        <w:r w:rsidR="00EE3C97" w:rsidRPr="00D478BD">
          <w:rPr>
            <w:rStyle w:val="Hipervnculo"/>
            <w:noProof/>
          </w:rPr>
          <w:t>2</w:t>
        </w:r>
        <w:r w:rsidR="00EE3C97" w:rsidRPr="00D478BD">
          <w:rPr>
            <w:rStyle w:val="Hipervnculo"/>
            <w:noProof/>
          </w:rPr>
          <w:noBreakHyphen/>
          <w:t>13. SVM No Lineal</w:t>
        </w:r>
        <w:r w:rsidR="00EE3C97">
          <w:rPr>
            <w:noProof/>
            <w:webHidden/>
          </w:rPr>
          <w:tab/>
        </w:r>
        <w:r w:rsidR="00EE3C97">
          <w:rPr>
            <w:noProof/>
            <w:webHidden/>
          </w:rPr>
          <w:fldChar w:fldCharType="begin"/>
        </w:r>
        <w:r w:rsidR="00EE3C97">
          <w:rPr>
            <w:noProof/>
            <w:webHidden/>
          </w:rPr>
          <w:instrText xml:space="preserve"> PAGEREF _Toc4587853 \h </w:instrText>
        </w:r>
        <w:r w:rsidR="00EE3C97">
          <w:rPr>
            <w:noProof/>
            <w:webHidden/>
          </w:rPr>
        </w:r>
        <w:r w:rsidR="00EE3C97">
          <w:rPr>
            <w:noProof/>
            <w:webHidden/>
          </w:rPr>
          <w:fldChar w:fldCharType="separate"/>
        </w:r>
        <w:r w:rsidR="00EE3C97">
          <w:rPr>
            <w:noProof/>
            <w:webHidden/>
          </w:rPr>
          <w:t>53</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25" w:anchor="_Toc4587854" w:history="1">
        <w:r w:rsidR="00EE3C97" w:rsidRPr="00D478BD">
          <w:rPr>
            <w:rStyle w:val="Hipervnculo"/>
            <w:noProof/>
          </w:rPr>
          <w:t>2</w:t>
        </w:r>
        <w:r w:rsidR="00EE3C97" w:rsidRPr="00D478BD">
          <w:rPr>
            <w:rStyle w:val="Hipervnculo"/>
            <w:noProof/>
          </w:rPr>
          <w:noBreakHyphen/>
          <w:t>14. K-Means paso a paso</w:t>
        </w:r>
        <w:r w:rsidR="00EE3C97">
          <w:rPr>
            <w:noProof/>
            <w:webHidden/>
          </w:rPr>
          <w:tab/>
        </w:r>
        <w:r w:rsidR="00EE3C97">
          <w:rPr>
            <w:noProof/>
            <w:webHidden/>
          </w:rPr>
          <w:fldChar w:fldCharType="begin"/>
        </w:r>
        <w:r w:rsidR="00EE3C97">
          <w:rPr>
            <w:noProof/>
            <w:webHidden/>
          </w:rPr>
          <w:instrText xml:space="preserve"> PAGEREF _Toc4587854 \h </w:instrText>
        </w:r>
        <w:r w:rsidR="00EE3C97">
          <w:rPr>
            <w:noProof/>
            <w:webHidden/>
          </w:rPr>
        </w:r>
        <w:r w:rsidR="00EE3C97">
          <w:rPr>
            <w:noProof/>
            <w:webHidden/>
          </w:rPr>
          <w:fldChar w:fldCharType="separate"/>
        </w:r>
        <w:r w:rsidR="00EE3C97">
          <w:rPr>
            <w:noProof/>
            <w:webHidden/>
          </w:rPr>
          <w:t>54</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26" w:anchor="_Toc4587855" w:history="1">
        <w:r w:rsidR="00EE3C97" w:rsidRPr="00D478BD">
          <w:rPr>
            <w:rStyle w:val="Hipervnculo"/>
            <w:noProof/>
          </w:rPr>
          <w:t>2</w:t>
        </w:r>
        <w:r w:rsidR="00EE3C97" w:rsidRPr="00D478BD">
          <w:rPr>
            <w:rStyle w:val="Hipervnculo"/>
            <w:noProof/>
          </w:rPr>
          <w:noBreakHyphen/>
          <w:t>15. Ejemplo en inglés de tabla de reglas</w:t>
        </w:r>
        <w:r w:rsidR="00EE3C97">
          <w:rPr>
            <w:noProof/>
            <w:webHidden/>
          </w:rPr>
          <w:tab/>
        </w:r>
        <w:r w:rsidR="00EE3C97">
          <w:rPr>
            <w:noProof/>
            <w:webHidden/>
          </w:rPr>
          <w:fldChar w:fldCharType="begin"/>
        </w:r>
        <w:r w:rsidR="00EE3C97">
          <w:rPr>
            <w:noProof/>
            <w:webHidden/>
          </w:rPr>
          <w:instrText xml:space="preserve"> PAGEREF _Toc4587855 \h </w:instrText>
        </w:r>
        <w:r w:rsidR="00EE3C97">
          <w:rPr>
            <w:noProof/>
            <w:webHidden/>
          </w:rPr>
        </w:r>
        <w:r w:rsidR="00EE3C97">
          <w:rPr>
            <w:noProof/>
            <w:webHidden/>
          </w:rPr>
          <w:fldChar w:fldCharType="separate"/>
        </w:r>
        <w:r w:rsidR="00EE3C97">
          <w:rPr>
            <w:noProof/>
            <w:webHidden/>
          </w:rPr>
          <w:t>60</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27" w:anchor="_Toc4587856" w:history="1">
        <w:r w:rsidR="00EE3C97" w:rsidRPr="00D478BD">
          <w:rPr>
            <w:rStyle w:val="Hipervnculo"/>
            <w:noProof/>
          </w:rPr>
          <w:t>2</w:t>
        </w:r>
        <w:r w:rsidR="00EE3C97" w:rsidRPr="00D478BD">
          <w:rPr>
            <w:rStyle w:val="Hipervnculo"/>
            <w:noProof/>
          </w:rPr>
          <w:noBreakHyphen/>
          <w:t>16. Ejemplo de Tabla Q</w:t>
        </w:r>
        <w:r w:rsidR="00EE3C97">
          <w:rPr>
            <w:noProof/>
            <w:webHidden/>
          </w:rPr>
          <w:tab/>
        </w:r>
        <w:r w:rsidR="00EE3C97">
          <w:rPr>
            <w:noProof/>
            <w:webHidden/>
          </w:rPr>
          <w:fldChar w:fldCharType="begin"/>
        </w:r>
        <w:r w:rsidR="00EE3C97">
          <w:rPr>
            <w:noProof/>
            <w:webHidden/>
          </w:rPr>
          <w:instrText xml:space="preserve"> PAGEREF _Toc4587856 \h </w:instrText>
        </w:r>
        <w:r w:rsidR="00EE3C97">
          <w:rPr>
            <w:noProof/>
            <w:webHidden/>
          </w:rPr>
        </w:r>
        <w:r w:rsidR="00EE3C97">
          <w:rPr>
            <w:noProof/>
            <w:webHidden/>
          </w:rPr>
          <w:fldChar w:fldCharType="separate"/>
        </w:r>
        <w:r w:rsidR="00EE3C97">
          <w:rPr>
            <w:noProof/>
            <w:webHidden/>
          </w:rPr>
          <w:t>63</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28" w:anchor="_Toc4587857" w:history="1">
        <w:r w:rsidR="00EE3C97" w:rsidRPr="00D478BD">
          <w:rPr>
            <w:rStyle w:val="Hipervnculo"/>
            <w:noProof/>
          </w:rPr>
          <w:t>2</w:t>
        </w:r>
        <w:r w:rsidR="00EE3C97" w:rsidRPr="00D478BD">
          <w:rPr>
            <w:rStyle w:val="Hipervnculo"/>
            <w:noProof/>
          </w:rPr>
          <w:noBreakHyphen/>
          <w:t>17. Red Neuronal Multicapa Feed Forward</w:t>
        </w:r>
        <w:r w:rsidR="00EE3C97">
          <w:rPr>
            <w:noProof/>
            <w:webHidden/>
          </w:rPr>
          <w:tab/>
        </w:r>
        <w:r w:rsidR="00EE3C97">
          <w:rPr>
            <w:noProof/>
            <w:webHidden/>
          </w:rPr>
          <w:fldChar w:fldCharType="begin"/>
        </w:r>
        <w:r w:rsidR="00EE3C97">
          <w:rPr>
            <w:noProof/>
            <w:webHidden/>
          </w:rPr>
          <w:instrText xml:space="preserve"> PAGEREF _Toc4587857 \h </w:instrText>
        </w:r>
        <w:r w:rsidR="00EE3C97">
          <w:rPr>
            <w:noProof/>
            <w:webHidden/>
          </w:rPr>
        </w:r>
        <w:r w:rsidR="00EE3C97">
          <w:rPr>
            <w:noProof/>
            <w:webHidden/>
          </w:rPr>
          <w:fldChar w:fldCharType="separate"/>
        </w:r>
        <w:r w:rsidR="00EE3C97">
          <w:rPr>
            <w:noProof/>
            <w:webHidden/>
          </w:rPr>
          <w:t>68</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29" w:anchor="_Toc4587858" w:history="1">
        <w:r w:rsidR="00EE3C97" w:rsidRPr="00D478BD">
          <w:rPr>
            <w:rStyle w:val="Hipervnculo"/>
            <w:noProof/>
          </w:rPr>
          <w:t>2</w:t>
        </w:r>
        <w:r w:rsidR="00EE3C97" w:rsidRPr="00D478BD">
          <w:rPr>
            <w:rStyle w:val="Hipervnculo"/>
            <w:noProof/>
          </w:rPr>
          <w:noBreakHyphen/>
          <w:t>18. Esquema de Red Convolucional</w:t>
        </w:r>
        <w:r w:rsidR="00EE3C97">
          <w:rPr>
            <w:noProof/>
            <w:webHidden/>
          </w:rPr>
          <w:tab/>
        </w:r>
        <w:r w:rsidR="00EE3C97">
          <w:rPr>
            <w:noProof/>
            <w:webHidden/>
          </w:rPr>
          <w:fldChar w:fldCharType="begin"/>
        </w:r>
        <w:r w:rsidR="00EE3C97">
          <w:rPr>
            <w:noProof/>
            <w:webHidden/>
          </w:rPr>
          <w:instrText xml:space="preserve"> PAGEREF _Toc4587858 \h </w:instrText>
        </w:r>
        <w:r w:rsidR="00EE3C97">
          <w:rPr>
            <w:noProof/>
            <w:webHidden/>
          </w:rPr>
        </w:r>
        <w:r w:rsidR="00EE3C97">
          <w:rPr>
            <w:noProof/>
            <w:webHidden/>
          </w:rPr>
          <w:fldChar w:fldCharType="separate"/>
        </w:r>
        <w:r w:rsidR="00EE3C97">
          <w:rPr>
            <w:noProof/>
            <w:webHidden/>
          </w:rPr>
          <w:t>71</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30" w:anchor="_Toc4587859" w:history="1">
        <w:r w:rsidR="00EE3C97" w:rsidRPr="00D478BD">
          <w:rPr>
            <w:rStyle w:val="Hipervnculo"/>
            <w:noProof/>
          </w:rPr>
          <w:t>2</w:t>
        </w:r>
        <w:r w:rsidR="00EE3C97" w:rsidRPr="00D478BD">
          <w:rPr>
            <w:rStyle w:val="Hipervnculo"/>
            <w:noProof/>
          </w:rPr>
          <w:noBreakHyphen/>
          <w:t>19. Red SRN vs Red LSTM</w:t>
        </w:r>
        <w:r w:rsidR="00EE3C97">
          <w:rPr>
            <w:noProof/>
            <w:webHidden/>
          </w:rPr>
          <w:tab/>
        </w:r>
        <w:r w:rsidR="00EE3C97">
          <w:rPr>
            <w:noProof/>
            <w:webHidden/>
          </w:rPr>
          <w:fldChar w:fldCharType="begin"/>
        </w:r>
        <w:r w:rsidR="00EE3C97">
          <w:rPr>
            <w:noProof/>
            <w:webHidden/>
          </w:rPr>
          <w:instrText xml:space="preserve"> PAGEREF _Toc4587859 \h </w:instrText>
        </w:r>
        <w:r w:rsidR="00EE3C97">
          <w:rPr>
            <w:noProof/>
            <w:webHidden/>
          </w:rPr>
        </w:r>
        <w:r w:rsidR="00EE3C97">
          <w:rPr>
            <w:noProof/>
            <w:webHidden/>
          </w:rPr>
          <w:fldChar w:fldCharType="separate"/>
        </w:r>
        <w:r w:rsidR="00EE3C97">
          <w:rPr>
            <w:noProof/>
            <w:webHidden/>
          </w:rPr>
          <w:t>72</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31" w:anchor="_Toc4587860" w:history="1">
        <w:r w:rsidR="00EE3C97" w:rsidRPr="00D478BD">
          <w:rPr>
            <w:rStyle w:val="Hipervnculo"/>
            <w:noProof/>
          </w:rPr>
          <w:t>2</w:t>
        </w:r>
        <w:r w:rsidR="00EE3C97" w:rsidRPr="00D478BD">
          <w:rPr>
            <w:rStyle w:val="Hipervnculo"/>
            <w:noProof/>
          </w:rPr>
          <w:noBreakHyphen/>
          <w:t>20. Mismos datos, diferentes escalas</w:t>
        </w:r>
        <w:r w:rsidR="00EE3C97">
          <w:rPr>
            <w:noProof/>
            <w:webHidden/>
          </w:rPr>
          <w:tab/>
        </w:r>
        <w:r w:rsidR="00EE3C97">
          <w:rPr>
            <w:noProof/>
            <w:webHidden/>
          </w:rPr>
          <w:fldChar w:fldCharType="begin"/>
        </w:r>
        <w:r w:rsidR="00EE3C97">
          <w:rPr>
            <w:noProof/>
            <w:webHidden/>
          </w:rPr>
          <w:instrText xml:space="preserve"> PAGEREF _Toc4587860 \h </w:instrText>
        </w:r>
        <w:r w:rsidR="00EE3C97">
          <w:rPr>
            <w:noProof/>
            <w:webHidden/>
          </w:rPr>
        </w:r>
        <w:r w:rsidR="00EE3C97">
          <w:rPr>
            <w:noProof/>
            <w:webHidden/>
          </w:rPr>
          <w:fldChar w:fldCharType="separate"/>
        </w:r>
        <w:r w:rsidR="00EE3C97">
          <w:rPr>
            <w:noProof/>
            <w:webHidden/>
          </w:rPr>
          <w:t>74</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32" w:anchor="_Toc4587861" w:history="1">
        <w:r w:rsidR="00EE3C97" w:rsidRPr="00D478BD">
          <w:rPr>
            <w:rStyle w:val="Hipervnculo"/>
            <w:noProof/>
          </w:rPr>
          <w:t>2</w:t>
        </w:r>
        <w:r w:rsidR="00EE3C97" w:rsidRPr="00D478BD">
          <w:rPr>
            <w:rStyle w:val="Hipervnculo"/>
            <w:noProof/>
          </w:rPr>
          <w:noBreakHyphen/>
          <w:t>21. Clustering Colores</w:t>
        </w:r>
        <w:r w:rsidR="00EE3C97">
          <w:rPr>
            <w:noProof/>
            <w:webHidden/>
          </w:rPr>
          <w:tab/>
        </w:r>
        <w:r w:rsidR="00EE3C97">
          <w:rPr>
            <w:noProof/>
            <w:webHidden/>
          </w:rPr>
          <w:fldChar w:fldCharType="begin"/>
        </w:r>
        <w:r w:rsidR="00EE3C97">
          <w:rPr>
            <w:noProof/>
            <w:webHidden/>
          </w:rPr>
          <w:instrText xml:space="preserve"> PAGEREF _Toc4587861 \h </w:instrText>
        </w:r>
        <w:r w:rsidR="00EE3C97">
          <w:rPr>
            <w:noProof/>
            <w:webHidden/>
          </w:rPr>
        </w:r>
        <w:r w:rsidR="00EE3C97">
          <w:rPr>
            <w:noProof/>
            <w:webHidden/>
          </w:rPr>
          <w:fldChar w:fldCharType="separate"/>
        </w:r>
        <w:r w:rsidR="00EE3C97">
          <w:rPr>
            <w:noProof/>
            <w:webHidden/>
          </w:rPr>
          <w:t>75</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33" w:anchor="_Toc4587862" w:history="1">
        <w:r w:rsidR="00EE3C97" w:rsidRPr="00D478BD">
          <w:rPr>
            <w:rStyle w:val="Hipervnculo"/>
            <w:noProof/>
          </w:rPr>
          <w:t>2</w:t>
        </w:r>
        <w:r w:rsidR="00EE3C97" w:rsidRPr="00D478BD">
          <w:rPr>
            <w:rStyle w:val="Hipervnculo"/>
            <w:noProof/>
          </w:rPr>
          <w:noBreakHyphen/>
          <w:t>22. Gráfico de Líneas</w:t>
        </w:r>
        <w:r w:rsidR="00EE3C97">
          <w:rPr>
            <w:noProof/>
            <w:webHidden/>
          </w:rPr>
          <w:tab/>
        </w:r>
        <w:r w:rsidR="00EE3C97">
          <w:rPr>
            <w:noProof/>
            <w:webHidden/>
          </w:rPr>
          <w:fldChar w:fldCharType="begin"/>
        </w:r>
        <w:r w:rsidR="00EE3C97">
          <w:rPr>
            <w:noProof/>
            <w:webHidden/>
          </w:rPr>
          <w:instrText xml:space="preserve"> PAGEREF _Toc4587862 \h </w:instrText>
        </w:r>
        <w:r w:rsidR="00EE3C97">
          <w:rPr>
            <w:noProof/>
            <w:webHidden/>
          </w:rPr>
        </w:r>
        <w:r w:rsidR="00EE3C97">
          <w:rPr>
            <w:noProof/>
            <w:webHidden/>
          </w:rPr>
          <w:fldChar w:fldCharType="separate"/>
        </w:r>
        <w:r w:rsidR="00EE3C97">
          <w:rPr>
            <w:noProof/>
            <w:webHidden/>
          </w:rPr>
          <w:t>77</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34" w:anchor="_Toc4587863" w:history="1">
        <w:r w:rsidR="00EE3C97" w:rsidRPr="00D478BD">
          <w:rPr>
            <w:rStyle w:val="Hipervnculo"/>
            <w:noProof/>
          </w:rPr>
          <w:t>2</w:t>
        </w:r>
        <w:r w:rsidR="00EE3C97" w:rsidRPr="00D478BD">
          <w:rPr>
            <w:rStyle w:val="Hipervnculo"/>
            <w:noProof/>
          </w:rPr>
          <w:noBreakHyphen/>
          <w:t>23. Explicación de BoxPlot</w:t>
        </w:r>
        <w:r w:rsidR="00EE3C97">
          <w:rPr>
            <w:noProof/>
            <w:webHidden/>
          </w:rPr>
          <w:tab/>
        </w:r>
        <w:r w:rsidR="00EE3C97">
          <w:rPr>
            <w:noProof/>
            <w:webHidden/>
          </w:rPr>
          <w:fldChar w:fldCharType="begin"/>
        </w:r>
        <w:r w:rsidR="00EE3C97">
          <w:rPr>
            <w:noProof/>
            <w:webHidden/>
          </w:rPr>
          <w:instrText xml:space="preserve"> PAGEREF _Toc4587863 \h </w:instrText>
        </w:r>
        <w:r w:rsidR="00EE3C97">
          <w:rPr>
            <w:noProof/>
            <w:webHidden/>
          </w:rPr>
        </w:r>
        <w:r w:rsidR="00EE3C97">
          <w:rPr>
            <w:noProof/>
            <w:webHidden/>
          </w:rPr>
          <w:fldChar w:fldCharType="separate"/>
        </w:r>
        <w:r w:rsidR="00EE3C97">
          <w:rPr>
            <w:noProof/>
            <w:webHidden/>
          </w:rPr>
          <w:t>78</w:t>
        </w:r>
        <w:r w:rsidR="00EE3C97">
          <w:rPr>
            <w:noProof/>
            <w:webHidden/>
          </w:rPr>
          <w:fldChar w:fldCharType="end"/>
        </w:r>
      </w:hyperlink>
    </w:p>
    <w:p w:rsidR="00EE3C97" w:rsidRDefault="00057F5C">
      <w:pPr>
        <w:pStyle w:val="Tabladeilustraciones"/>
        <w:tabs>
          <w:tab w:val="right" w:leader="dot" w:pos="8493"/>
        </w:tabs>
        <w:rPr>
          <w:rStyle w:val="Hipervnculo"/>
          <w:noProof/>
        </w:rPr>
      </w:pPr>
      <w:hyperlink r:id="rId35" w:anchor="_Toc4587864" w:history="1">
        <w:r w:rsidR="00EE3C97" w:rsidRPr="00D478BD">
          <w:rPr>
            <w:rStyle w:val="Hipervnculo"/>
            <w:noProof/>
          </w:rPr>
          <w:t>2</w:t>
        </w:r>
        <w:r w:rsidR="00EE3C97" w:rsidRPr="00D478BD">
          <w:rPr>
            <w:rStyle w:val="Hipervnculo"/>
            <w:noProof/>
          </w:rPr>
          <w:noBreakHyphen/>
          <w:t>24. Ejemplo Cartograma</w:t>
        </w:r>
        <w:r w:rsidR="00EE3C97">
          <w:rPr>
            <w:noProof/>
            <w:webHidden/>
          </w:rPr>
          <w:tab/>
        </w:r>
        <w:r w:rsidR="00EE3C97">
          <w:rPr>
            <w:noProof/>
            <w:webHidden/>
          </w:rPr>
          <w:fldChar w:fldCharType="begin"/>
        </w:r>
        <w:r w:rsidR="00EE3C97">
          <w:rPr>
            <w:noProof/>
            <w:webHidden/>
          </w:rPr>
          <w:instrText xml:space="preserve"> PAGEREF _Toc4587864 \h </w:instrText>
        </w:r>
        <w:r w:rsidR="00EE3C97">
          <w:rPr>
            <w:noProof/>
            <w:webHidden/>
          </w:rPr>
        </w:r>
        <w:r w:rsidR="00EE3C97">
          <w:rPr>
            <w:noProof/>
            <w:webHidden/>
          </w:rPr>
          <w:fldChar w:fldCharType="separate"/>
        </w:r>
        <w:r w:rsidR="00EE3C97">
          <w:rPr>
            <w:noProof/>
            <w:webHidden/>
          </w:rPr>
          <w:t>79</w:t>
        </w:r>
        <w:r w:rsidR="00EE3C97">
          <w:rPr>
            <w:noProof/>
            <w:webHidden/>
          </w:rPr>
          <w:fldChar w:fldCharType="end"/>
        </w:r>
      </w:hyperlink>
    </w:p>
    <w:p w:rsidR="00EE3C97" w:rsidRPr="00EE3C97" w:rsidRDefault="00EE3C97" w:rsidP="00EE3C97"/>
    <w:p w:rsidR="00EE3C97" w:rsidRDefault="00057F5C">
      <w:pPr>
        <w:pStyle w:val="Tabladeilustraciones"/>
        <w:tabs>
          <w:tab w:val="right" w:leader="dot" w:pos="8493"/>
        </w:tabs>
        <w:rPr>
          <w:rFonts w:eastAsiaTheme="minorEastAsia"/>
          <w:noProof/>
          <w:lang w:eastAsia="es-ES"/>
        </w:rPr>
      </w:pPr>
      <w:hyperlink r:id="rId36" w:anchor="_Toc4587865" w:history="1">
        <w:r w:rsidR="00EE3C97" w:rsidRPr="00D478BD">
          <w:rPr>
            <w:rStyle w:val="Hipervnculo"/>
            <w:noProof/>
          </w:rPr>
          <w:t>3</w:t>
        </w:r>
        <w:r w:rsidR="00EE3C97" w:rsidRPr="00D478BD">
          <w:rPr>
            <w:rStyle w:val="Hipervnculo"/>
            <w:noProof/>
          </w:rPr>
          <w:noBreakHyphen/>
          <w:t>1. Wordcloud Nombres</w:t>
        </w:r>
        <w:r w:rsidR="00EE3C97">
          <w:rPr>
            <w:noProof/>
            <w:webHidden/>
          </w:rPr>
          <w:tab/>
        </w:r>
        <w:r w:rsidR="00EE3C97">
          <w:rPr>
            <w:noProof/>
            <w:webHidden/>
          </w:rPr>
          <w:fldChar w:fldCharType="begin"/>
        </w:r>
        <w:r w:rsidR="00EE3C97">
          <w:rPr>
            <w:noProof/>
            <w:webHidden/>
          </w:rPr>
          <w:instrText xml:space="preserve"> PAGEREF _Toc4587865 \h </w:instrText>
        </w:r>
        <w:r w:rsidR="00EE3C97">
          <w:rPr>
            <w:noProof/>
            <w:webHidden/>
          </w:rPr>
        </w:r>
        <w:r w:rsidR="00EE3C97">
          <w:rPr>
            <w:noProof/>
            <w:webHidden/>
          </w:rPr>
          <w:fldChar w:fldCharType="separate"/>
        </w:r>
        <w:r w:rsidR="00EE3C97">
          <w:rPr>
            <w:noProof/>
            <w:webHidden/>
          </w:rPr>
          <w:t>81</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37" w:anchor="_Toc4587866" w:history="1">
        <w:r w:rsidR="00EE3C97" w:rsidRPr="00D478BD">
          <w:rPr>
            <w:rStyle w:val="Hipervnculo"/>
            <w:noProof/>
          </w:rPr>
          <w:t>3</w:t>
        </w:r>
        <w:r w:rsidR="00EE3C97" w:rsidRPr="00D478BD">
          <w:rPr>
            <w:rStyle w:val="Hipervnculo"/>
            <w:noProof/>
          </w:rPr>
          <w:noBreakHyphen/>
          <w:t>2. Scatterplot Edad - Sexo</w:t>
        </w:r>
        <w:r w:rsidR="00EE3C97">
          <w:rPr>
            <w:noProof/>
            <w:webHidden/>
          </w:rPr>
          <w:tab/>
        </w:r>
        <w:r w:rsidR="00EE3C97">
          <w:rPr>
            <w:noProof/>
            <w:webHidden/>
          </w:rPr>
          <w:fldChar w:fldCharType="begin"/>
        </w:r>
        <w:r w:rsidR="00EE3C97">
          <w:rPr>
            <w:noProof/>
            <w:webHidden/>
          </w:rPr>
          <w:instrText xml:space="preserve"> PAGEREF _Toc4587866 \h </w:instrText>
        </w:r>
        <w:r w:rsidR="00EE3C97">
          <w:rPr>
            <w:noProof/>
            <w:webHidden/>
          </w:rPr>
        </w:r>
        <w:r w:rsidR="00EE3C97">
          <w:rPr>
            <w:noProof/>
            <w:webHidden/>
          </w:rPr>
          <w:fldChar w:fldCharType="separate"/>
        </w:r>
        <w:r w:rsidR="00EE3C97">
          <w:rPr>
            <w:noProof/>
            <w:webHidden/>
          </w:rPr>
          <w:t>82</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38" w:anchor="_Toc4587867" w:history="1">
        <w:r w:rsidR="00EE3C97" w:rsidRPr="00D478BD">
          <w:rPr>
            <w:rStyle w:val="Hipervnculo"/>
            <w:noProof/>
          </w:rPr>
          <w:t>3</w:t>
        </w:r>
        <w:r w:rsidR="00EE3C97" w:rsidRPr="00D478BD">
          <w:rPr>
            <w:rStyle w:val="Hipervnculo"/>
            <w:noProof/>
          </w:rPr>
          <w:noBreakHyphen/>
          <w:t>3. Inhibido Vs Impulsivo</w:t>
        </w:r>
        <w:r w:rsidR="00EE3C97">
          <w:rPr>
            <w:noProof/>
            <w:webHidden/>
          </w:rPr>
          <w:tab/>
        </w:r>
        <w:r w:rsidR="00EE3C97">
          <w:rPr>
            <w:noProof/>
            <w:webHidden/>
          </w:rPr>
          <w:fldChar w:fldCharType="begin"/>
        </w:r>
        <w:r w:rsidR="00EE3C97">
          <w:rPr>
            <w:noProof/>
            <w:webHidden/>
          </w:rPr>
          <w:instrText xml:space="preserve"> PAGEREF _Toc4587867 \h </w:instrText>
        </w:r>
        <w:r w:rsidR="00EE3C97">
          <w:rPr>
            <w:noProof/>
            <w:webHidden/>
          </w:rPr>
        </w:r>
        <w:r w:rsidR="00EE3C97">
          <w:rPr>
            <w:noProof/>
            <w:webHidden/>
          </w:rPr>
          <w:fldChar w:fldCharType="separate"/>
        </w:r>
        <w:r w:rsidR="00EE3C97">
          <w:rPr>
            <w:noProof/>
            <w:webHidden/>
          </w:rPr>
          <w:t>82</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39" w:anchor="_Toc4587868" w:history="1">
        <w:r w:rsidR="00EE3C97" w:rsidRPr="00D478BD">
          <w:rPr>
            <w:rStyle w:val="Hipervnculo"/>
            <w:noProof/>
          </w:rPr>
          <w:t>3</w:t>
        </w:r>
        <w:r w:rsidR="00EE3C97" w:rsidRPr="00D478BD">
          <w:rPr>
            <w:rStyle w:val="Hipervnculo"/>
            <w:noProof/>
          </w:rPr>
          <w:noBreakHyphen/>
          <w:t>4. Matriz de correlación</w:t>
        </w:r>
        <w:r w:rsidR="00EE3C97">
          <w:rPr>
            <w:noProof/>
            <w:webHidden/>
          </w:rPr>
          <w:tab/>
        </w:r>
        <w:r w:rsidR="00EE3C97">
          <w:rPr>
            <w:noProof/>
            <w:webHidden/>
          </w:rPr>
          <w:fldChar w:fldCharType="begin"/>
        </w:r>
        <w:r w:rsidR="00EE3C97">
          <w:rPr>
            <w:noProof/>
            <w:webHidden/>
          </w:rPr>
          <w:instrText xml:space="preserve"> PAGEREF _Toc4587868 \h </w:instrText>
        </w:r>
        <w:r w:rsidR="00EE3C97">
          <w:rPr>
            <w:noProof/>
            <w:webHidden/>
          </w:rPr>
        </w:r>
        <w:r w:rsidR="00EE3C97">
          <w:rPr>
            <w:noProof/>
            <w:webHidden/>
          </w:rPr>
          <w:fldChar w:fldCharType="separate"/>
        </w:r>
        <w:r w:rsidR="00EE3C97">
          <w:rPr>
            <w:noProof/>
            <w:webHidden/>
          </w:rPr>
          <w:t>83</w:t>
        </w:r>
        <w:r w:rsidR="00EE3C97">
          <w:rPr>
            <w:noProof/>
            <w:webHidden/>
          </w:rPr>
          <w:fldChar w:fldCharType="end"/>
        </w:r>
      </w:hyperlink>
    </w:p>
    <w:p w:rsidR="00EE3C97" w:rsidRDefault="00057F5C">
      <w:pPr>
        <w:pStyle w:val="Tabladeilustraciones"/>
        <w:tabs>
          <w:tab w:val="right" w:leader="dot" w:pos="8493"/>
        </w:tabs>
        <w:rPr>
          <w:rFonts w:eastAsiaTheme="minorEastAsia"/>
          <w:noProof/>
          <w:lang w:eastAsia="es-ES"/>
        </w:rPr>
      </w:pPr>
      <w:hyperlink r:id="rId40" w:anchor="_Toc4587869" w:history="1">
        <w:r w:rsidR="00EE3C97" w:rsidRPr="00D478BD">
          <w:rPr>
            <w:rStyle w:val="Hipervnculo"/>
            <w:noProof/>
          </w:rPr>
          <w:t>3</w:t>
        </w:r>
        <w:r w:rsidR="00EE3C97" w:rsidRPr="00D478BD">
          <w:rPr>
            <w:rStyle w:val="Hipervnculo"/>
            <w:noProof/>
          </w:rPr>
          <w:noBreakHyphen/>
          <w:t>5. Distribución Pacientes Componentes Principales</w:t>
        </w:r>
        <w:r w:rsidR="00EE3C97">
          <w:rPr>
            <w:noProof/>
            <w:webHidden/>
          </w:rPr>
          <w:tab/>
        </w:r>
        <w:r w:rsidR="00EE3C97">
          <w:rPr>
            <w:noProof/>
            <w:webHidden/>
          </w:rPr>
          <w:fldChar w:fldCharType="begin"/>
        </w:r>
        <w:r w:rsidR="00EE3C97">
          <w:rPr>
            <w:noProof/>
            <w:webHidden/>
          </w:rPr>
          <w:instrText xml:space="preserve"> PAGEREF _Toc4587869 \h </w:instrText>
        </w:r>
        <w:r w:rsidR="00EE3C97">
          <w:rPr>
            <w:noProof/>
            <w:webHidden/>
          </w:rPr>
        </w:r>
        <w:r w:rsidR="00EE3C97">
          <w:rPr>
            <w:noProof/>
            <w:webHidden/>
          </w:rPr>
          <w:fldChar w:fldCharType="separate"/>
        </w:r>
        <w:r w:rsidR="00EE3C97">
          <w:rPr>
            <w:noProof/>
            <w:webHidden/>
          </w:rPr>
          <w:t>84</w:t>
        </w:r>
        <w:r w:rsidR="00EE3C97">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0D18E1"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4587870" w:history="1">
        <w:r w:rsidR="000D18E1" w:rsidRPr="00214C82">
          <w:rPr>
            <w:rStyle w:val="Hipervnculo"/>
            <w:noProof/>
          </w:rPr>
          <w:t>Tabla 2</w:t>
        </w:r>
        <w:r w:rsidR="000D18E1" w:rsidRPr="00214C82">
          <w:rPr>
            <w:rStyle w:val="Hipervnculo"/>
            <w:noProof/>
          </w:rPr>
          <w:noBreakHyphen/>
        </w:r>
        <w:r w:rsidR="000D18E1">
          <w:rPr>
            <w:rStyle w:val="Hipervnculo"/>
            <w:noProof/>
          </w:rPr>
          <w:t>1</w:t>
        </w:r>
        <w:r w:rsidR="000D18E1" w:rsidRPr="00214C82">
          <w:rPr>
            <w:rStyle w:val="Hipervnculo"/>
            <w:noProof/>
          </w:rPr>
          <w:t>. Ejemplos Reglas Finales</w:t>
        </w:r>
        <w:r w:rsidR="000D18E1">
          <w:rPr>
            <w:noProof/>
            <w:webHidden/>
          </w:rPr>
          <w:tab/>
        </w:r>
        <w:r w:rsidR="000D18E1">
          <w:rPr>
            <w:noProof/>
            <w:webHidden/>
          </w:rPr>
          <w:fldChar w:fldCharType="begin"/>
        </w:r>
        <w:r w:rsidR="000D18E1">
          <w:rPr>
            <w:noProof/>
            <w:webHidden/>
          </w:rPr>
          <w:instrText xml:space="preserve"> PAGEREF _Toc4587870 \h </w:instrText>
        </w:r>
        <w:r w:rsidR="000D18E1">
          <w:rPr>
            <w:noProof/>
            <w:webHidden/>
          </w:rPr>
        </w:r>
        <w:r w:rsidR="000D18E1">
          <w:rPr>
            <w:noProof/>
            <w:webHidden/>
          </w:rPr>
          <w:fldChar w:fldCharType="separate"/>
        </w:r>
        <w:r w:rsidR="000D18E1">
          <w:rPr>
            <w:noProof/>
            <w:webHidden/>
          </w:rPr>
          <w:t>58</w:t>
        </w:r>
        <w:r w:rsidR="000D18E1">
          <w:rPr>
            <w:noProof/>
            <w:webHidden/>
          </w:rPr>
          <w:fldChar w:fldCharType="end"/>
        </w:r>
      </w:hyperlink>
    </w:p>
    <w:p w:rsidR="000D18E1" w:rsidRPr="000D18E1" w:rsidRDefault="000D18E1" w:rsidP="000D18E1"/>
    <w:p w:rsidR="000D18E1" w:rsidRDefault="00057F5C">
      <w:pPr>
        <w:pStyle w:val="Tabladeilustraciones"/>
        <w:tabs>
          <w:tab w:val="right" w:leader="dot" w:pos="8493"/>
        </w:tabs>
        <w:rPr>
          <w:rFonts w:eastAsiaTheme="minorEastAsia"/>
          <w:noProof/>
          <w:lang w:eastAsia="es-ES"/>
        </w:rPr>
      </w:pPr>
      <w:hyperlink w:anchor="_Toc4587871" w:history="1">
        <w:r w:rsidR="000D18E1" w:rsidRPr="00214C82">
          <w:rPr>
            <w:rStyle w:val="Hipervnculo"/>
            <w:noProof/>
          </w:rPr>
          <w:t>Tabla 3</w:t>
        </w:r>
        <w:r w:rsidR="000D18E1" w:rsidRPr="00214C82">
          <w:rPr>
            <w:rStyle w:val="Hipervnculo"/>
            <w:noProof/>
          </w:rPr>
          <w:noBreakHyphen/>
          <w:t>1. Resultado de Redes Neuronales</w:t>
        </w:r>
        <w:r w:rsidR="000D18E1">
          <w:rPr>
            <w:noProof/>
            <w:webHidden/>
          </w:rPr>
          <w:tab/>
        </w:r>
        <w:r w:rsidR="000D18E1">
          <w:rPr>
            <w:noProof/>
            <w:webHidden/>
          </w:rPr>
          <w:fldChar w:fldCharType="begin"/>
        </w:r>
        <w:r w:rsidR="000D18E1">
          <w:rPr>
            <w:noProof/>
            <w:webHidden/>
          </w:rPr>
          <w:instrText xml:space="preserve"> PAGEREF _Toc4587871 \h </w:instrText>
        </w:r>
        <w:r w:rsidR="000D18E1">
          <w:rPr>
            <w:noProof/>
            <w:webHidden/>
          </w:rPr>
        </w:r>
        <w:r w:rsidR="000D18E1">
          <w:rPr>
            <w:noProof/>
            <w:webHidden/>
          </w:rPr>
          <w:fldChar w:fldCharType="separate"/>
        </w:r>
        <w:r w:rsidR="000D18E1">
          <w:rPr>
            <w:noProof/>
            <w:webHidden/>
          </w:rPr>
          <w:t>85</w:t>
        </w:r>
        <w:r w:rsidR="000D18E1">
          <w:rPr>
            <w:noProof/>
            <w:webHidden/>
          </w:rPr>
          <w:fldChar w:fldCharType="end"/>
        </w:r>
      </w:hyperlink>
    </w:p>
    <w:p w:rsidR="000D18E1" w:rsidRDefault="00057F5C">
      <w:pPr>
        <w:pStyle w:val="Tabladeilustraciones"/>
        <w:tabs>
          <w:tab w:val="right" w:leader="dot" w:pos="8493"/>
        </w:tabs>
        <w:rPr>
          <w:rFonts w:eastAsiaTheme="minorEastAsia"/>
          <w:noProof/>
          <w:lang w:eastAsia="es-ES"/>
        </w:rPr>
      </w:pPr>
      <w:hyperlink w:anchor="_Toc4587872" w:history="1">
        <w:r w:rsidR="000D18E1" w:rsidRPr="00214C82">
          <w:rPr>
            <w:rStyle w:val="Hipervnculo"/>
            <w:noProof/>
          </w:rPr>
          <w:t>Tabla 3</w:t>
        </w:r>
        <w:r w:rsidR="000D18E1" w:rsidRPr="00214C82">
          <w:rPr>
            <w:rStyle w:val="Hipervnculo"/>
            <w:noProof/>
          </w:rPr>
          <w:noBreakHyphen/>
          <w:t>2. Matriz Confusión Test KNN</w:t>
        </w:r>
        <w:r w:rsidR="000D18E1">
          <w:rPr>
            <w:noProof/>
            <w:webHidden/>
          </w:rPr>
          <w:tab/>
        </w:r>
        <w:r w:rsidR="000D18E1">
          <w:rPr>
            <w:noProof/>
            <w:webHidden/>
          </w:rPr>
          <w:fldChar w:fldCharType="begin"/>
        </w:r>
        <w:r w:rsidR="000D18E1">
          <w:rPr>
            <w:noProof/>
            <w:webHidden/>
          </w:rPr>
          <w:instrText xml:space="preserve"> PAGEREF _Toc4587872 \h </w:instrText>
        </w:r>
        <w:r w:rsidR="000D18E1">
          <w:rPr>
            <w:noProof/>
            <w:webHidden/>
          </w:rPr>
        </w:r>
        <w:r w:rsidR="000D18E1">
          <w:rPr>
            <w:noProof/>
            <w:webHidden/>
          </w:rPr>
          <w:fldChar w:fldCharType="separate"/>
        </w:r>
        <w:r w:rsidR="000D18E1">
          <w:rPr>
            <w:noProof/>
            <w:webHidden/>
          </w:rPr>
          <w:t>86</w:t>
        </w:r>
        <w:r w:rsidR="000D18E1">
          <w:rPr>
            <w:noProof/>
            <w:webHidden/>
          </w:rPr>
          <w:fldChar w:fldCharType="end"/>
        </w:r>
      </w:hyperlink>
    </w:p>
    <w:p w:rsidR="000D18E1" w:rsidRDefault="00057F5C">
      <w:pPr>
        <w:pStyle w:val="Tabladeilustraciones"/>
        <w:tabs>
          <w:tab w:val="right" w:leader="dot" w:pos="8493"/>
        </w:tabs>
        <w:rPr>
          <w:rFonts w:eastAsiaTheme="minorEastAsia"/>
          <w:noProof/>
          <w:lang w:eastAsia="es-ES"/>
        </w:rPr>
      </w:pPr>
      <w:hyperlink w:anchor="_Toc4587873" w:history="1">
        <w:r w:rsidR="000D18E1" w:rsidRPr="00214C82">
          <w:rPr>
            <w:rStyle w:val="Hipervnculo"/>
            <w:noProof/>
          </w:rPr>
          <w:t>Tabla 3</w:t>
        </w:r>
        <w:r w:rsidR="000D18E1" w:rsidRPr="00214C82">
          <w:rPr>
            <w:rStyle w:val="Hipervnculo"/>
            <w:noProof/>
          </w:rPr>
          <w:noBreakHyphen/>
          <w:t>3. Matriz Confusión Random Forest</w:t>
        </w:r>
        <w:r w:rsidR="000D18E1">
          <w:rPr>
            <w:noProof/>
            <w:webHidden/>
          </w:rPr>
          <w:tab/>
        </w:r>
        <w:r w:rsidR="000D18E1">
          <w:rPr>
            <w:noProof/>
            <w:webHidden/>
          </w:rPr>
          <w:fldChar w:fldCharType="begin"/>
        </w:r>
        <w:r w:rsidR="000D18E1">
          <w:rPr>
            <w:noProof/>
            <w:webHidden/>
          </w:rPr>
          <w:instrText xml:space="preserve"> PAGEREF _Toc4587873 \h </w:instrText>
        </w:r>
        <w:r w:rsidR="000D18E1">
          <w:rPr>
            <w:noProof/>
            <w:webHidden/>
          </w:rPr>
        </w:r>
        <w:r w:rsidR="000D18E1">
          <w:rPr>
            <w:noProof/>
            <w:webHidden/>
          </w:rPr>
          <w:fldChar w:fldCharType="separate"/>
        </w:r>
        <w:r w:rsidR="000D18E1">
          <w:rPr>
            <w:noProof/>
            <w:webHidden/>
          </w:rPr>
          <w:t>87</w:t>
        </w:r>
        <w:r w:rsidR="000D18E1">
          <w:rPr>
            <w:noProof/>
            <w:webHidden/>
          </w:rPr>
          <w:fldChar w:fldCharType="end"/>
        </w:r>
      </w:hyperlink>
    </w:p>
    <w:p w:rsidR="000D18E1" w:rsidRDefault="00057F5C">
      <w:pPr>
        <w:pStyle w:val="Tabladeilustraciones"/>
        <w:tabs>
          <w:tab w:val="right" w:leader="dot" w:pos="8493"/>
        </w:tabs>
        <w:rPr>
          <w:rFonts w:eastAsiaTheme="minorEastAsia"/>
          <w:noProof/>
          <w:lang w:eastAsia="es-ES"/>
        </w:rPr>
      </w:pPr>
      <w:hyperlink w:anchor="_Toc4587874" w:history="1">
        <w:r w:rsidR="000D18E1" w:rsidRPr="00214C82">
          <w:rPr>
            <w:rStyle w:val="Hipervnculo"/>
            <w:noProof/>
          </w:rPr>
          <w:t>Tabla 3</w:t>
        </w:r>
        <w:r w:rsidR="000D18E1" w:rsidRPr="00214C82">
          <w:rPr>
            <w:rStyle w:val="Hipervnculo"/>
            <w:noProof/>
          </w:rPr>
          <w:noBreakHyphen/>
          <w:t>4. Matriz Confusión SVM</w:t>
        </w:r>
        <w:r w:rsidR="000D18E1">
          <w:rPr>
            <w:noProof/>
            <w:webHidden/>
          </w:rPr>
          <w:tab/>
        </w:r>
        <w:r w:rsidR="000D18E1">
          <w:rPr>
            <w:noProof/>
            <w:webHidden/>
          </w:rPr>
          <w:fldChar w:fldCharType="begin"/>
        </w:r>
        <w:r w:rsidR="000D18E1">
          <w:rPr>
            <w:noProof/>
            <w:webHidden/>
          </w:rPr>
          <w:instrText xml:space="preserve"> PAGEREF _Toc4587874 \h </w:instrText>
        </w:r>
        <w:r w:rsidR="000D18E1">
          <w:rPr>
            <w:noProof/>
            <w:webHidden/>
          </w:rPr>
        </w:r>
        <w:r w:rsidR="000D18E1">
          <w:rPr>
            <w:noProof/>
            <w:webHidden/>
          </w:rPr>
          <w:fldChar w:fldCharType="separate"/>
        </w:r>
        <w:r w:rsidR="000D18E1">
          <w:rPr>
            <w:noProof/>
            <w:webHidden/>
          </w:rPr>
          <w:t>87</w:t>
        </w:r>
        <w:r w:rsidR="000D18E1">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41"/>
          <w:headerReference w:type="default" r:id="rId42"/>
          <w:footerReference w:type="even" r:id="rId43"/>
          <w:footerReference w:type="default" r:id="rId44"/>
          <w:footerReference w:type="first" r:id="rId45"/>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0" w:name="_Toc201736"/>
      <w:bookmarkStart w:id="1" w:name="_Toc4588269"/>
      <w:bookmarkStart w:id="2" w:name="_Hlk21461"/>
      <w:r>
        <w:t>Introducción</w:t>
      </w:r>
      <w:bookmarkEnd w:id="0"/>
      <w:bookmarkEnd w:id="1"/>
    </w:p>
    <w:p w:rsidR="00E16B20" w:rsidRDefault="00E16B20" w:rsidP="00E16B20"/>
    <w:p w:rsidR="004D09A8" w:rsidRDefault="004D09A8" w:rsidP="00317168">
      <w:pPr>
        <w:pStyle w:val="Ttulo2"/>
        <w:numPr>
          <w:ilvl w:val="0"/>
          <w:numId w:val="0"/>
        </w:numPr>
        <w:ind w:left="576"/>
      </w:pPr>
      <w:bookmarkStart w:id="3" w:name="_Toc201737"/>
      <w:bookmarkStart w:id="4" w:name="_Toc4588270"/>
      <w:r>
        <w:t>Presentación y Motivación del Trabajo</w:t>
      </w:r>
      <w:bookmarkEnd w:id="3"/>
      <w:bookmarkEnd w:id="4"/>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5" w:name="_Toc201738"/>
      <w:bookmarkStart w:id="6" w:name="_Toc4588271"/>
      <w:r>
        <w:t>Estado del Arte</w:t>
      </w:r>
      <w:bookmarkEnd w:id="5"/>
      <w:bookmarkEnd w:id="6"/>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lastRenderedPageBreak/>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7" w:name="_Toc201739"/>
      <w:bookmarkStart w:id="8" w:name="_Toc4588272"/>
      <w:r>
        <w:t>Capítulo 1: Fundamentos de Psicología</w:t>
      </w:r>
      <w:bookmarkEnd w:id="7"/>
      <w:bookmarkEnd w:id="8"/>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9" w:name="_Toc201740"/>
      <w:bookmarkStart w:id="10" w:name="_Toc4588273"/>
      <w:r>
        <w:t>La Psicología Conductista</w:t>
      </w:r>
      <w:bookmarkEnd w:id="9"/>
      <w:bookmarkEnd w:id="10"/>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lastRenderedPageBreak/>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1" w:name="_Toc201741"/>
      <w:bookmarkStart w:id="12" w:name="_Toc4588274"/>
      <w:r>
        <w:t>La Psicología Cognitiva</w:t>
      </w:r>
      <w:bookmarkEnd w:id="11"/>
      <w:bookmarkEnd w:id="12"/>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w:t>
      </w:r>
      <w:r>
        <w:lastRenderedPageBreak/>
        <w:t xml:space="preserve">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w:t>
      </w:r>
      <w:r>
        <w:lastRenderedPageBreak/>
        <w:t>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lastRenderedPageBreak/>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lastRenderedPageBreak/>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3" w:name="_Toc201742"/>
      <w:bookmarkStart w:id="14" w:name="_Toc4588275"/>
      <w:r>
        <w:t>La Psicología Cognitivo-Conductual</w:t>
      </w:r>
      <w:bookmarkEnd w:id="13"/>
      <w:bookmarkEnd w:id="14"/>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E61E7B" w:rsidRPr="006F10F6" w:rsidRDefault="00E61E7B" w:rsidP="00927C15">
                            <w:pPr>
                              <w:pStyle w:val="Descripcin"/>
                              <w:rPr>
                                <w:noProof/>
                              </w:rPr>
                            </w:pPr>
                            <w:r>
                              <w:rPr>
                                <w:noProof/>
                              </w:rPr>
                              <w:fldChar w:fldCharType="begin"/>
                            </w:r>
                            <w:r>
                              <w:rPr>
                                <w:noProof/>
                              </w:rPr>
                              <w:instrText xml:space="preserve"> STYLEREF 1 \s </w:instrText>
                            </w:r>
                            <w:r>
                              <w:rPr>
                                <w:noProof/>
                              </w:rPr>
                              <w:fldChar w:fldCharType="separate"/>
                            </w:r>
                            <w:bookmarkStart w:id="15" w:name="_Toc4587839"/>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E61E7B" w:rsidRPr="006F10F6" w:rsidRDefault="00E61E7B" w:rsidP="00927C15">
                      <w:pPr>
                        <w:pStyle w:val="Descripcin"/>
                        <w:rPr>
                          <w:noProof/>
                        </w:rPr>
                      </w:pPr>
                      <w:r>
                        <w:rPr>
                          <w:noProof/>
                        </w:rPr>
                        <w:fldChar w:fldCharType="begin"/>
                      </w:r>
                      <w:r>
                        <w:rPr>
                          <w:noProof/>
                        </w:rPr>
                        <w:instrText xml:space="preserve"> STYLEREF 1 \s </w:instrText>
                      </w:r>
                      <w:r>
                        <w:rPr>
                          <w:noProof/>
                        </w:rPr>
                        <w:fldChar w:fldCharType="separate"/>
                      </w:r>
                      <w:bookmarkStart w:id="16" w:name="_Toc4587839"/>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6"/>
                    </w:p>
                  </w:txbxContent>
                </v:textbox>
                <w10:wrap type="topAndBottom"/>
              </v:shape>
            </w:pict>
          </mc:Fallback>
        </mc:AlternateContent>
      </w:r>
      <w:r w:rsidR="00B202BB"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7" w:name="_Toc201743"/>
      <w:bookmarkStart w:id="18" w:name="_Toc4588276"/>
      <w:r>
        <w:t>Los Trastornos Psicológicos</w:t>
      </w:r>
      <w:r w:rsidR="00691437">
        <w:t xml:space="preserve"> y la Psicopatología</w:t>
      </w:r>
      <w:bookmarkEnd w:id="17"/>
      <w:bookmarkEnd w:id="18"/>
    </w:p>
    <w:p w:rsidR="000D6072" w:rsidRDefault="000D6072" w:rsidP="00B01C84"/>
    <w:p w:rsidR="004647E5" w:rsidRDefault="00907AF0" w:rsidP="006D053F">
      <w:pPr>
        <w:pStyle w:val="Ttulo3"/>
      </w:pPr>
      <w:bookmarkStart w:id="19" w:name="_Toc201744"/>
      <w:bookmarkStart w:id="20" w:name="_Toc4588277"/>
      <w:r>
        <w:t>Los t</w:t>
      </w:r>
      <w:r w:rsidR="00AA2E0B">
        <w:t>rastornos psicológicos</w:t>
      </w:r>
      <w:bookmarkEnd w:id="19"/>
      <w:bookmarkEnd w:id="20"/>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1" w:name="_Toc4588278"/>
      <w:r>
        <w:t xml:space="preserve">Trastornos </w:t>
      </w:r>
      <w:r w:rsidR="00327FEF">
        <w:t>i</w:t>
      </w:r>
      <w:r>
        <w:t>nfantiles</w:t>
      </w:r>
      <w:bookmarkEnd w:id="21"/>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2" w:name="_Toc4588279"/>
      <w:r>
        <w:t xml:space="preserve">Trastornos </w:t>
      </w:r>
      <w:r w:rsidR="00327FEF">
        <w:t>de ansiedad</w:t>
      </w:r>
      <w:bookmarkEnd w:id="22"/>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3" w:name="_Toc4588280"/>
      <w:r>
        <w:lastRenderedPageBreak/>
        <w:t>Trastorno Obsesivo Compulsivo</w:t>
      </w:r>
      <w:bookmarkEnd w:id="23"/>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4" w:name="_Toc4588281"/>
      <w:r>
        <w:t>Trastornos del estado de ánimo</w:t>
      </w:r>
      <w:bookmarkEnd w:id="24"/>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5" w:name="_Toc4588282"/>
      <w:r>
        <w:t>Trastorno</w:t>
      </w:r>
      <w:r w:rsidR="000243E6">
        <w:t>s</w:t>
      </w:r>
      <w:r>
        <w:t xml:space="preserve"> Depresivo</w:t>
      </w:r>
      <w:r w:rsidR="000243E6">
        <w:t>s</w:t>
      </w:r>
      <w:bookmarkEnd w:id="25"/>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6" w:name="_Toc4588283"/>
      <w:r>
        <w:t>Trastornos sexuales</w:t>
      </w:r>
      <w:bookmarkEnd w:id="26"/>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lastRenderedPageBreak/>
        <w:t>Trastornos de la identidad sexual (Transgénero, inadecuación con ningún sexo…)</w:t>
      </w:r>
    </w:p>
    <w:p w:rsidR="00327FEF" w:rsidRDefault="00327FEF" w:rsidP="00327FEF">
      <w:pPr>
        <w:pStyle w:val="Ttulo4"/>
      </w:pPr>
      <w:bookmarkStart w:id="27" w:name="_Toc4588284"/>
      <w:r>
        <w:t>Trastornos de la conducta alimentaria</w:t>
      </w:r>
      <w:bookmarkEnd w:id="27"/>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8" w:name="_Toc4588285"/>
      <w:r>
        <w:t>Trastornos de la personalidad</w:t>
      </w:r>
      <w:bookmarkEnd w:id="28"/>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29" w:name="_Toc201745"/>
      <w:bookmarkStart w:id="30" w:name="_Toc4588286"/>
      <w:r>
        <w:t xml:space="preserve">En este trabajo: </w:t>
      </w:r>
      <w:r w:rsidR="00AA2E0B">
        <w:t>Grupos de trastornos psicológicos</w:t>
      </w:r>
      <w:bookmarkEnd w:id="29"/>
      <w:bookmarkEnd w:id="30"/>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lastRenderedPageBreak/>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1" w:name="_Toc201746"/>
      <w:bookmarkStart w:id="32" w:name="_Toc4588287"/>
      <w:r>
        <w:t>Distorsiones de la percepción de la realidad</w:t>
      </w:r>
      <w:r w:rsidR="009034FD">
        <w:t>: Las distorsiones cognitivas</w:t>
      </w:r>
      <w:bookmarkEnd w:id="31"/>
      <w:bookmarkEnd w:id="32"/>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lastRenderedPageBreak/>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lastRenderedPageBreak/>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47">
                      <a:extLst>
                        <a:ext uri="{BEBA8EAE-BF5A-486C-A8C5-ECC9F3942E4B}">
                          <a14:imgProps xmlns:a14="http://schemas.microsoft.com/office/drawing/2010/main">
                            <a14:imgLayer r:embed="rId48">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E61E7B" w:rsidRPr="00C04204" w:rsidRDefault="00E61E7B" w:rsidP="005831A6">
                            <w:pPr>
                              <w:pStyle w:val="Descripcin"/>
                              <w:rPr>
                                <w:noProof/>
                              </w:rPr>
                            </w:pPr>
                            <w:r>
                              <w:rPr>
                                <w:noProof/>
                              </w:rPr>
                              <w:fldChar w:fldCharType="begin"/>
                            </w:r>
                            <w:r>
                              <w:rPr>
                                <w:noProof/>
                              </w:rPr>
                              <w:instrText xml:space="preserve"> STYLEREF 1 \s </w:instrText>
                            </w:r>
                            <w:r>
                              <w:rPr>
                                <w:noProof/>
                              </w:rPr>
                              <w:fldChar w:fldCharType="separate"/>
                            </w:r>
                            <w:bookmarkStart w:id="33" w:name="_Toc4587840"/>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E61E7B" w:rsidRPr="00C04204" w:rsidRDefault="00E61E7B" w:rsidP="005831A6">
                      <w:pPr>
                        <w:pStyle w:val="Descripcin"/>
                        <w:rPr>
                          <w:noProof/>
                        </w:rPr>
                      </w:pPr>
                      <w:r>
                        <w:rPr>
                          <w:noProof/>
                        </w:rPr>
                        <w:fldChar w:fldCharType="begin"/>
                      </w:r>
                      <w:r>
                        <w:rPr>
                          <w:noProof/>
                        </w:rPr>
                        <w:instrText xml:space="preserve"> STYLEREF 1 \s </w:instrText>
                      </w:r>
                      <w:r>
                        <w:rPr>
                          <w:noProof/>
                        </w:rPr>
                        <w:fldChar w:fldCharType="separate"/>
                      </w:r>
                      <w:bookmarkStart w:id="34" w:name="_Toc4587840"/>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4"/>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5" w:name="_Toc201747"/>
      <w:bookmarkStart w:id="36" w:name="_Toc4588288"/>
      <w:r>
        <w:t xml:space="preserve">En este trabajo: </w:t>
      </w:r>
      <w:r w:rsidR="009034FD">
        <w:t>Distorsiones cognitivas</w:t>
      </w:r>
      <w:r w:rsidR="00AA2E0B">
        <w:t xml:space="preserve"> </w:t>
      </w:r>
      <w:r>
        <w:t>usadas</w:t>
      </w:r>
      <w:bookmarkEnd w:id="35"/>
      <w:bookmarkEnd w:id="36"/>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7" w:name="_Toc4588289"/>
      <w:r>
        <w:t xml:space="preserve">En este trabajo: </w:t>
      </w:r>
      <w:r w:rsidR="00A26828">
        <w:t>Otras variables usadas</w:t>
      </w:r>
      <w:bookmarkEnd w:id="37"/>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lastRenderedPageBreak/>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38" w:name="_Toc201748"/>
    </w:p>
    <w:p w:rsidR="00C75249" w:rsidRDefault="006739B8" w:rsidP="00064D0A">
      <w:pPr>
        <w:pStyle w:val="Ttulo1"/>
      </w:pPr>
      <w:bookmarkStart w:id="39" w:name="_Toc4588290"/>
      <w:r>
        <w:t xml:space="preserve">Capítulo 2: </w:t>
      </w:r>
      <w:r w:rsidR="00780AAC">
        <w:t>Data Science</w:t>
      </w:r>
      <w:bookmarkEnd w:id="38"/>
      <w:bookmarkEnd w:id="39"/>
    </w:p>
    <w:p w:rsidR="009C481A" w:rsidRDefault="00246EEB" w:rsidP="00B803AE">
      <w:pPr>
        <w:pStyle w:val="Ttulo2"/>
      </w:pPr>
      <w:bookmarkStart w:id="40" w:name="_Toc201749"/>
      <w:bookmarkStart w:id="41" w:name="_Toc4588291"/>
      <w:r>
        <w:t xml:space="preserve">Data </w:t>
      </w:r>
      <w:r w:rsidR="00B803AE">
        <w:t>Mining Vs Machine Learning</w:t>
      </w:r>
      <w:r w:rsidR="00780AAC">
        <w:t xml:space="preserve"> Vs Data Science</w:t>
      </w:r>
      <w:r w:rsidR="00295A88">
        <w:t xml:space="preserve"> Vs Big Data</w:t>
      </w:r>
      <w:bookmarkEnd w:id="40"/>
      <w:bookmarkEnd w:id="41"/>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2" w:name="_Toc201750"/>
      <w:bookmarkStart w:id="43" w:name="_Toc4588292"/>
      <w:r>
        <w:t>Data Mining</w:t>
      </w:r>
      <w:bookmarkEnd w:id="42"/>
      <w:bookmarkEnd w:id="43"/>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el descubrimiento de 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E61E7B" w:rsidRPr="00812A23"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44" w:name="_Toc45878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E61E7B" w:rsidRPr="00812A23"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45" w:name="_Toc45878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5"/>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6" w:name="_Toc201751"/>
      <w:bookmarkStart w:id="47" w:name="_Toc4588293"/>
      <w:r>
        <w:t>Machine Learning</w:t>
      </w:r>
      <w:bookmarkEnd w:id="46"/>
      <w:bookmarkEnd w:id="47"/>
    </w:p>
    <w:p w:rsidR="00F50D99" w:rsidRDefault="00F50D99" w:rsidP="00A653F9">
      <w:r>
        <w:t xml:space="preserve">Si hablamos de machine learning, o como también se conoce en países de habla hispana, aprendizaje automático, nos estamos refiriendo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4948B4" w:rsidP="00FC2CE7">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711200</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E61E7B" w:rsidRPr="002E1E9D" w:rsidRDefault="00E61E7B" w:rsidP="00AD4A96">
                            <w:pPr>
                              <w:pStyle w:val="Descripcin"/>
                              <w:rPr>
                                <w:noProof/>
                              </w:rPr>
                            </w:pPr>
                            <w:r>
                              <w:rPr>
                                <w:noProof/>
                              </w:rPr>
                              <w:fldChar w:fldCharType="begin"/>
                            </w:r>
                            <w:r>
                              <w:rPr>
                                <w:noProof/>
                              </w:rPr>
                              <w:instrText xml:space="preserve"> STYLEREF 1 \s </w:instrText>
                            </w:r>
                            <w:r>
                              <w:rPr>
                                <w:noProof/>
                              </w:rPr>
                              <w:fldChar w:fldCharType="separate"/>
                            </w:r>
                            <w:bookmarkStart w:id="48" w:name="_Toc45878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E61E7B" w:rsidRPr="002E1E9D" w:rsidRDefault="00E61E7B"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45878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9"/>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0" w:name="_Toc201752"/>
      <w:bookmarkStart w:id="51" w:name="_Toc4588294"/>
      <w:r>
        <w:t>Data Science</w:t>
      </w:r>
      <w:bookmarkEnd w:id="50"/>
      <w:bookmarkEnd w:id="51"/>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o conclusiones que sean útiles al usuario final, como puede ser una empresa (Business Intelligence)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4588295"/>
      <w:r>
        <w:t>Big Data</w:t>
      </w:r>
      <w:bookmarkEnd w:id="52"/>
      <w:bookmarkEnd w:id="53"/>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lastRenderedPageBreak/>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r w:rsidR="00927C15">
        <w:t xml:space="preserve"> Antes de entrar en detalle con ellas, es importante aclarar que hay más </w:t>
      </w:r>
      <w:proofErr w:type="spellStart"/>
      <w:r w:rsidR="00927C15">
        <w:t>V’s</w:t>
      </w:r>
      <w:proofErr w:type="spellEnd"/>
      <w:r w:rsidR="00927C15">
        <w:t>, donde algunos expertos dan hasta 12. En este trabajo se repasarán las 3 centrales, las que más aceptadas están por todos.</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E61E7B" w:rsidRPr="00FA480A" w:rsidRDefault="00E61E7B" w:rsidP="00B279BD">
                            <w:pPr>
                              <w:pStyle w:val="Descripcin"/>
                              <w:rPr>
                                <w:noProof/>
                              </w:rPr>
                            </w:pPr>
                            <w:r>
                              <w:rPr>
                                <w:noProof/>
                              </w:rPr>
                              <w:fldChar w:fldCharType="begin"/>
                            </w:r>
                            <w:r>
                              <w:rPr>
                                <w:noProof/>
                              </w:rPr>
                              <w:instrText xml:space="preserve"> STYLEREF 1 \s </w:instrText>
                            </w:r>
                            <w:r>
                              <w:rPr>
                                <w:noProof/>
                              </w:rPr>
                              <w:fldChar w:fldCharType="separate"/>
                            </w:r>
                            <w:bookmarkStart w:id="54" w:name="_Toc458784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E61E7B" w:rsidRPr="00FA480A" w:rsidRDefault="00E61E7B" w:rsidP="00B279BD">
                      <w:pPr>
                        <w:pStyle w:val="Descripcin"/>
                        <w:rPr>
                          <w:noProof/>
                        </w:rPr>
                      </w:pPr>
                      <w:r>
                        <w:rPr>
                          <w:noProof/>
                        </w:rPr>
                        <w:fldChar w:fldCharType="begin"/>
                      </w:r>
                      <w:r>
                        <w:rPr>
                          <w:noProof/>
                        </w:rPr>
                        <w:instrText xml:space="preserve"> STYLEREF 1 \s </w:instrText>
                      </w:r>
                      <w:r>
                        <w:rPr>
                          <w:noProof/>
                        </w:rPr>
                        <w:fldChar w:fldCharType="separate"/>
                      </w:r>
                      <w:bookmarkStart w:id="55" w:name="_Toc458784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5"/>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6" w:name="_Toc201754"/>
      <w:bookmarkStart w:id="57" w:name="_Toc4588296"/>
      <w:r>
        <w:t>Antes de</w:t>
      </w:r>
      <w:r w:rsidR="00B637FE">
        <w:t xml:space="preserve"> hacer</w:t>
      </w:r>
      <w:r>
        <w:t xml:space="preserve"> </w:t>
      </w:r>
      <w:r w:rsidR="0012454F">
        <w:t>Data Mining</w:t>
      </w:r>
      <w:bookmarkEnd w:id="56"/>
      <w:bookmarkEnd w:id="57"/>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8" w:name="_Toc201755"/>
      <w:bookmarkStart w:id="59" w:name="_Toc4588297"/>
      <w:r>
        <w:t xml:space="preserve">En este trabajo: </w:t>
      </w:r>
      <w:r w:rsidR="00C44D17">
        <w:t>Obtención de los datos</w:t>
      </w:r>
      <w:bookmarkEnd w:id="58"/>
      <w:bookmarkEnd w:id="59"/>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0" w:name="_Toc201756"/>
      <w:bookmarkStart w:id="61" w:name="_Toc4588298"/>
      <w:r>
        <w:t>Data Mining</w:t>
      </w:r>
      <w:bookmarkEnd w:id="60"/>
      <w:bookmarkEnd w:id="61"/>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2" w:name="_Toc201757"/>
      <w:bookmarkStart w:id="63" w:name="_Toc4588299"/>
      <w:r>
        <w:t>Pasos previos y p</w:t>
      </w:r>
      <w:r w:rsidR="00C9447E">
        <w:t>reparación de los datos</w:t>
      </w:r>
      <w:bookmarkEnd w:id="62"/>
      <w:bookmarkEnd w:id="63"/>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lastRenderedPageBreak/>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lastRenderedPageBreak/>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E61E7B" w:rsidRPr="002E4962"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64" w:name="_Toc45878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E61E7B" w:rsidRPr="002E4962"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65" w:name="_Toc45878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5"/>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rsidR="00926190">
        <w:t>sionalidad.</w:t>
      </w:r>
    </w:p>
    <w:p w:rsidR="00926190" w:rsidRDefault="00FD4C28" w:rsidP="00E12FD2">
      <w:r>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w:t>
      </w:r>
      <w:r w:rsidR="00D660C1">
        <w:lastRenderedPageBreak/>
        <w:t>explicación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w:t>
      </w:r>
      <w:r>
        <w:lastRenderedPageBreak/>
        <w:t>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lastRenderedPageBreak/>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6" w:name="_Toc201758"/>
      <w:bookmarkStart w:id="67" w:name="_Toc4588300"/>
      <w:r>
        <w:t xml:space="preserve">En este trabajo: </w:t>
      </w:r>
      <w:r w:rsidR="00182157">
        <w:t>Preparación de los datos</w:t>
      </w:r>
      <w:bookmarkEnd w:id="66"/>
      <w:bookmarkEnd w:id="67"/>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lastRenderedPageBreak/>
        <w:t>Impulsividad</w:t>
      </w:r>
    </w:p>
    <w:p w:rsidR="00182157" w:rsidRDefault="00182157" w:rsidP="00182157">
      <w:r>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8" w:name="_Toc201759"/>
      <w:bookmarkStart w:id="69" w:name="_Toc4588301"/>
      <w:r>
        <w:t>Análisis Exploratorio</w:t>
      </w:r>
      <w:bookmarkEnd w:id="68"/>
      <w:r w:rsidR="00E604CA">
        <w:t xml:space="preserve"> </w:t>
      </w:r>
      <w:r w:rsidR="00D85036">
        <w:t>o Descriptivo</w:t>
      </w:r>
      <w:bookmarkEnd w:id="69"/>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E00533" w:rsidRDefault="00E00533" w:rsidP="00C9447E"/>
    <w:p w:rsidR="00E00533" w:rsidRDefault="00E00533" w:rsidP="00C9447E"/>
    <w:p w:rsidR="004D12B2" w:rsidRDefault="00877E66" w:rsidP="004D12B2">
      <w:pPr>
        <w:pStyle w:val="Ttulo4"/>
      </w:pPr>
      <w:bookmarkStart w:id="70" w:name="_Toc4588302"/>
      <w:r>
        <w:lastRenderedPageBreak/>
        <w:t>Resumen de las estadísticas del Dataset</w:t>
      </w:r>
      <w:bookmarkEnd w:id="70"/>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E61E7B" w:rsidRPr="002B6B94"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71" w:name="_Toc45878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E61E7B" w:rsidRPr="002B6B94"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72" w:name="_Toc45878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2"/>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3">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057F5C"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Pr="00E00533" w:rsidRDefault="000E3955" w:rsidP="00E00533">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C93831" w:rsidRDefault="00C93831" w:rsidP="00691E3E">
      <w:pPr>
        <w:pStyle w:val="Prrafodelista"/>
        <w:numPr>
          <w:ilvl w:val="0"/>
          <w:numId w:val="26"/>
        </w:numPr>
      </w:pPr>
      <w:r>
        <w:lastRenderedPageBreak/>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057F5C"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lastRenderedPageBreak/>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3" w:name="_Toc4588303"/>
      <w:r>
        <w:t>OLAP y Análisis Multidimensional</w:t>
      </w:r>
      <w:bookmarkEnd w:id="73"/>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E61E7B" w:rsidRPr="00B62C0B" w:rsidRDefault="00E61E7B" w:rsidP="00DC2DED">
                            <w:pPr>
                              <w:pStyle w:val="Descripcin"/>
                              <w:rPr>
                                <w:noProof/>
                              </w:rPr>
                            </w:pPr>
                            <w:r>
                              <w:rPr>
                                <w:noProof/>
                              </w:rPr>
                              <w:fldChar w:fldCharType="begin"/>
                            </w:r>
                            <w:r>
                              <w:rPr>
                                <w:noProof/>
                              </w:rPr>
                              <w:instrText xml:space="preserve"> STYLEREF 1 \s </w:instrText>
                            </w:r>
                            <w:r>
                              <w:rPr>
                                <w:noProof/>
                              </w:rPr>
                              <w:fldChar w:fldCharType="separate"/>
                            </w:r>
                            <w:bookmarkStart w:id="74" w:name="_Toc45878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E61E7B" w:rsidRPr="00B62C0B" w:rsidRDefault="00E61E7B" w:rsidP="00DC2DED">
                      <w:pPr>
                        <w:pStyle w:val="Descripcin"/>
                        <w:rPr>
                          <w:noProof/>
                        </w:rPr>
                      </w:pPr>
                      <w:r>
                        <w:rPr>
                          <w:noProof/>
                        </w:rPr>
                        <w:fldChar w:fldCharType="begin"/>
                      </w:r>
                      <w:r>
                        <w:rPr>
                          <w:noProof/>
                        </w:rPr>
                        <w:instrText xml:space="preserve"> STYLEREF 1 \s </w:instrText>
                      </w:r>
                      <w:r>
                        <w:rPr>
                          <w:noProof/>
                        </w:rPr>
                        <w:fldChar w:fldCharType="separate"/>
                      </w:r>
                      <w:bookmarkStart w:id="75" w:name="_Toc45878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5"/>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65395A" w:rsidRDefault="00F36ECC" w:rsidP="007D041F">
      <w:r>
        <w:t>Como se puede observar, con estas cuatro técnicas lo que conseguimos es la unión de datos similares bajo un determinado filtro que imponemos para juntarlos en una determinada celda, y finalmente conseguir reducciones de la dimensionalidad.</w:t>
      </w:r>
    </w:p>
    <w:p w:rsidR="00C9447E" w:rsidRDefault="00C9447E" w:rsidP="00C9447E">
      <w:pPr>
        <w:pStyle w:val="Ttulo3"/>
      </w:pPr>
      <w:bookmarkStart w:id="76" w:name="_Toc201761"/>
      <w:bookmarkStart w:id="77" w:name="_Toc4588304"/>
      <w:r>
        <w:lastRenderedPageBreak/>
        <w:t>Machine Learning</w:t>
      </w:r>
      <w:bookmarkEnd w:id="76"/>
      <w:bookmarkEnd w:id="77"/>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78" w:name="_Toc4588305"/>
      <w:r>
        <w:t>¿Cómo funciona un algoritmo de clasificación en machine learning?</w:t>
      </w:r>
      <w:bookmarkEnd w:id="78"/>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(Random Forest, K-NN…). La unión del algoritmo y los datos es lo que conoceremos a partir de ahora como modelo, y en este caso será el modelo de entrenamiento.</w:t>
      </w:r>
    </w:p>
    <w:p w:rsidR="0014069D" w:rsidRDefault="0014069D" w:rsidP="00C83202">
      <w:r>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lastRenderedPageBreak/>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79" w:name="_Toc4588306"/>
      <w:r>
        <w:t>Problemas y soluciones con los clasificadores</w:t>
      </w:r>
      <w:bookmarkEnd w:id="79"/>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Por ello, y más en datasets grandes, se suele tomar como éxito un error ciertamente pequeño, puesto que estos errores rara vez son evitables cuando se tienen grandes cantidades de datos.</w:t>
      </w:r>
    </w:p>
    <w:p w:rsidR="0065395A" w:rsidRDefault="0065395A" w:rsidP="00D45B28"/>
    <w:p w:rsidR="00E00533" w:rsidRDefault="00E00533" w:rsidP="00D45B28"/>
    <w:p w:rsidR="00E00533" w:rsidRDefault="00E00533" w:rsidP="00D45B28"/>
    <w:p w:rsidR="00D45B28" w:rsidRDefault="00D45B28" w:rsidP="00DD71D1">
      <w:pPr>
        <w:pStyle w:val="Prrafodelista"/>
        <w:numPr>
          <w:ilvl w:val="0"/>
          <w:numId w:val="30"/>
        </w:numPr>
      </w:pPr>
      <w:r>
        <w:lastRenderedPageBreak/>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5">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61E7B" w:rsidRPr="000602B9" w:rsidRDefault="00E61E7B" w:rsidP="00C16A46">
                            <w:pPr>
                              <w:pStyle w:val="Descripcin"/>
                              <w:rPr>
                                <w:noProof/>
                              </w:rPr>
                            </w:pPr>
                            <w:r>
                              <w:rPr>
                                <w:noProof/>
                              </w:rPr>
                              <w:fldChar w:fldCharType="begin"/>
                            </w:r>
                            <w:r>
                              <w:rPr>
                                <w:noProof/>
                              </w:rPr>
                              <w:instrText xml:space="preserve"> STYLEREF 1 \s </w:instrText>
                            </w:r>
                            <w:r>
                              <w:rPr>
                                <w:noProof/>
                              </w:rPr>
                              <w:fldChar w:fldCharType="separate"/>
                            </w:r>
                            <w:bookmarkStart w:id="80" w:name="_Toc45878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E61E7B" w:rsidRPr="000602B9" w:rsidRDefault="00E61E7B" w:rsidP="00C16A46">
                      <w:pPr>
                        <w:pStyle w:val="Descripcin"/>
                        <w:rPr>
                          <w:noProof/>
                        </w:rPr>
                      </w:pPr>
                      <w:r>
                        <w:rPr>
                          <w:noProof/>
                        </w:rPr>
                        <w:fldChar w:fldCharType="begin"/>
                      </w:r>
                      <w:r>
                        <w:rPr>
                          <w:noProof/>
                        </w:rPr>
                        <w:instrText xml:space="preserve"> STYLEREF 1 \s </w:instrText>
                      </w:r>
                      <w:r>
                        <w:rPr>
                          <w:noProof/>
                        </w:rPr>
                        <w:fldChar w:fldCharType="separate"/>
                      </w:r>
                      <w:bookmarkStart w:id="81" w:name="_Toc45878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1"/>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DD71D1">
      <w:pPr>
        <w:pStyle w:val="Prrafodelista"/>
        <w:numPr>
          <w:ilvl w:val="0"/>
          <w:numId w:val="31"/>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DD71D1">
      <w:pPr>
        <w:pStyle w:val="Prrafodelista"/>
        <w:numPr>
          <w:ilvl w:val="0"/>
          <w:numId w:val="31"/>
        </w:numPr>
      </w:pPr>
      <w:r>
        <w:t xml:space="preserve">Método Random </w:t>
      </w:r>
      <w:proofErr w:type="spellStart"/>
      <w:r>
        <w:t>Subsampling</w:t>
      </w:r>
      <w:proofErr w:type="spellEnd"/>
    </w:p>
    <w:p w:rsidR="00AE0FFD" w:rsidRDefault="00AE0FFD" w:rsidP="00AE0FFD">
      <w:r>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 xml:space="preserve">no utiliza todos los datos disponibles para el entrenamiento, además de que no </w:t>
      </w:r>
      <w:r w:rsidR="00C627FA">
        <w:lastRenderedPageBreak/>
        <w:t>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DD71D1">
      <w:pPr>
        <w:pStyle w:val="Prrafodelista"/>
        <w:numPr>
          <w:ilvl w:val="0"/>
          <w:numId w:val="31"/>
        </w:numPr>
      </w:pPr>
      <w:r>
        <w:t>Método Cross-Validation</w:t>
      </w:r>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56">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E61E7B" w:rsidRPr="00D924A5" w:rsidRDefault="00E61E7B" w:rsidP="00877E93">
                            <w:pPr>
                              <w:pStyle w:val="Descripcin"/>
                              <w:rPr>
                                <w:noProof/>
                              </w:rPr>
                            </w:pPr>
                            <w:r>
                              <w:rPr>
                                <w:noProof/>
                              </w:rPr>
                              <w:fldChar w:fldCharType="begin"/>
                            </w:r>
                            <w:r>
                              <w:rPr>
                                <w:noProof/>
                              </w:rPr>
                              <w:instrText xml:space="preserve"> STYLEREF 1 \s </w:instrText>
                            </w:r>
                            <w:r>
                              <w:rPr>
                                <w:noProof/>
                              </w:rPr>
                              <w:fldChar w:fldCharType="separate"/>
                            </w:r>
                            <w:bookmarkStart w:id="82" w:name="_Toc45878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E61E7B" w:rsidRPr="00D924A5" w:rsidRDefault="00E61E7B" w:rsidP="00877E93">
                      <w:pPr>
                        <w:pStyle w:val="Descripcin"/>
                        <w:rPr>
                          <w:noProof/>
                        </w:rPr>
                      </w:pPr>
                      <w:r>
                        <w:rPr>
                          <w:noProof/>
                        </w:rPr>
                        <w:fldChar w:fldCharType="begin"/>
                      </w:r>
                      <w:r>
                        <w:rPr>
                          <w:noProof/>
                        </w:rPr>
                        <w:instrText xml:space="preserve"> STYLEREF 1 \s </w:instrText>
                      </w:r>
                      <w:r>
                        <w:rPr>
                          <w:noProof/>
                        </w:rPr>
                        <w:fldChar w:fldCharType="separate"/>
                      </w:r>
                      <w:bookmarkStart w:id="83" w:name="_Toc45878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3"/>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 xml:space="preserve">cubren de una forma perfecta el dataset. Pero, por otra parte, computacionalmente este método es extremadamente costoso, especialmente en datasets </w:t>
      </w:r>
      <w:r w:rsidR="007C1632">
        <w:lastRenderedPageBreak/>
        <w:t>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Ahora que hemos visto los principales problemas, es hora de hacer una clasificación en profundidad de los algoritmos de machine learning que existen. Hay diferentes métodos de clasificación, puesto que se puede atender al modo en el que aprenden, la estructura que 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Pr="002D0761" w:rsidRDefault="006C69A8" w:rsidP="00E00533">
      <w:pPr>
        <w:pStyle w:val="Prrafodelista"/>
        <w:numPr>
          <w:ilvl w:val="0"/>
          <w:numId w:val="4"/>
        </w:numPr>
      </w:pPr>
      <w:r>
        <w:t xml:space="preserve">Algoritmos de redes neuronales y deep learning. </w:t>
      </w:r>
    </w:p>
    <w:p w:rsidR="004E6D70" w:rsidRPr="004E6D70" w:rsidRDefault="005415EB" w:rsidP="004E6D70">
      <w:pPr>
        <w:pStyle w:val="Ttulo4"/>
      </w:pPr>
      <w:bookmarkStart w:id="84" w:name="_Toc4588307"/>
      <w:r>
        <w:lastRenderedPageBreak/>
        <w:t xml:space="preserve">Algoritmos </w:t>
      </w:r>
      <w:r w:rsidR="001D0593">
        <w:t>Supervisados</w:t>
      </w:r>
      <w:bookmarkEnd w:id="84"/>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5" w:name="_Toc4588308"/>
      <w:r>
        <w:t xml:space="preserve">K </w:t>
      </w:r>
      <w:proofErr w:type="spellStart"/>
      <w:r>
        <w:t>Nearest</w:t>
      </w:r>
      <w:proofErr w:type="spellEnd"/>
      <w:r>
        <w:t xml:space="preserve"> </w:t>
      </w:r>
      <w:proofErr w:type="spellStart"/>
      <w:r>
        <w:t>Neighbours</w:t>
      </w:r>
      <w:proofErr w:type="spellEnd"/>
      <w:r>
        <w:t xml:space="preserve"> (KNN)</w:t>
      </w:r>
      <w:bookmarkEnd w:id="85"/>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w:lastRenderedPageBreak/>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E61E7B" w:rsidRPr="00D346F5" w:rsidRDefault="00E61E7B" w:rsidP="005B3A3F">
                            <w:pPr>
                              <w:pStyle w:val="Descripcin"/>
                              <w:rPr>
                                <w:noProof/>
                              </w:rPr>
                            </w:pPr>
                            <w:r>
                              <w:rPr>
                                <w:noProof/>
                              </w:rPr>
                              <w:fldChar w:fldCharType="begin"/>
                            </w:r>
                            <w:r>
                              <w:rPr>
                                <w:noProof/>
                              </w:rPr>
                              <w:instrText xml:space="preserve"> STYLEREF 1 \s </w:instrText>
                            </w:r>
                            <w:r>
                              <w:rPr>
                                <w:noProof/>
                              </w:rPr>
                              <w:fldChar w:fldCharType="separate"/>
                            </w:r>
                            <w:bookmarkStart w:id="86" w:name="_Toc45878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E61E7B" w:rsidRPr="00D346F5" w:rsidRDefault="00E61E7B" w:rsidP="005B3A3F">
                      <w:pPr>
                        <w:pStyle w:val="Descripcin"/>
                        <w:rPr>
                          <w:noProof/>
                        </w:rPr>
                      </w:pPr>
                      <w:r>
                        <w:rPr>
                          <w:noProof/>
                        </w:rPr>
                        <w:fldChar w:fldCharType="begin"/>
                      </w:r>
                      <w:r>
                        <w:rPr>
                          <w:noProof/>
                        </w:rPr>
                        <w:instrText xml:space="preserve"> STYLEREF 1 \s </w:instrText>
                      </w:r>
                      <w:r>
                        <w:rPr>
                          <w:noProof/>
                        </w:rPr>
                        <w:fldChar w:fldCharType="separate"/>
                      </w:r>
                      <w:bookmarkStart w:id="87" w:name="_Toc45878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7"/>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veremos posteriormente), que las toman a nivel global. De esta forma, habrá que tener cuidado </w:t>
      </w:r>
      <w:r>
        <w:lastRenderedPageBreak/>
        <w:t>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88" w:name="_Toc4588309"/>
      <w:r>
        <w:t>Árboles de Decisión</w:t>
      </w:r>
      <w:bookmarkEnd w:id="88"/>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E61E7B" w:rsidRPr="009C4E72" w:rsidRDefault="00E61E7B" w:rsidP="00377297">
                            <w:pPr>
                              <w:pStyle w:val="Descripcin"/>
                              <w:rPr>
                                <w:noProof/>
                              </w:rPr>
                            </w:pPr>
                            <w:r>
                              <w:rPr>
                                <w:noProof/>
                              </w:rPr>
                              <w:fldChar w:fldCharType="begin"/>
                            </w:r>
                            <w:r>
                              <w:rPr>
                                <w:noProof/>
                              </w:rPr>
                              <w:instrText xml:space="preserve"> STYLEREF 1 \s </w:instrText>
                            </w:r>
                            <w:r>
                              <w:rPr>
                                <w:noProof/>
                              </w:rPr>
                              <w:fldChar w:fldCharType="separate"/>
                            </w:r>
                            <w:bookmarkStart w:id="89" w:name="_Toc45878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E61E7B" w:rsidRPr="009C4E72" w:rsidRDefault="00E61E7B" w:rsidP="00377297">
                      <w:pPr>
                        <w:pStyle w:val="Descripcin"/>
                        <w:rPr>
                          <w:noProof/>
                        </w:rPr>
                      </w:pPr>
                      <w:r>
                        <w:rPr>
                          <w:noProof/>
                        </w:rPr>
                        <w:fldChar w:fldCharType="begin"/>
                      </w:r>
                      <w:r>
                        <w:rPr>
                          <w:noProof/>
                        </w:rPr>
                        <w:instrText xml:space="preserve"> STYLEREF 1 \s </w:instrText>
                      </w:r>
                      <w:r>
                        <w:rPr>
                          <w:noProof/>
                        </w:rPr>
                        <w:fldChar w:fldCharType="separate"/>
                      </w:r>
                      <w:bookmarkStart w:id="90" w:name="_Toc45878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0"/>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 xml:space="preserve">Método de la </w:t>
      </w:r>
      <w:proofErr w:type="spellStart"/>
      <w:r w:rsidR="00377297">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1" w:name="_Toc4588310"/>
      <w:r>
        <w:t>Regresión</w:t>
      </w:r>
      <w:bookmarkEnd w:id="91"/>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Con estas ecuaciones vemos el sumatorio de la diferencia entre el valor real y el valor esperado aplicando x sobre la función objetivo. En el primer caso, ya que se pueden dar restas negativas debido a que el valor de la función objetivo sea mayor que el real, cada iteración del sumatorio se pone en valor absoluto, puesto que lo que nos interesa es la distancia de fallo.</w:t>
      </w:r>
    </w:p>
    <w:p w:rsidR="00E269B8" w:rsidRDefault="00E269B8" w:rsidP="00512FF7">
      <w:r>
        <w:t>En el caso de la segunda ecuación, al estar calculando el error cuadrático no es necesario aplicar el valor absoluto, puesto que cualquier valor elevado al cuadrado será positivo.</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Square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512FF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Pr="002F174B" w:rsidRDefault="002F174B" w:rsidP="00512FF7">
      <w:pPr>
        <w:rPr>
          <w:rFonts w:eastAsiaTheme="minorEastAsia"/>
        </w:rPr>
      </w:pPr>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rPr>
        <w:lastRenderedPageBreak/>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E61E7B" w:rsidRPr="00F70808" w:rsidRDefault="00E61E7B" w:rsidP="007F63B4">
                            <w:pPr>
                              <w:pStyle w:val="Descripcin"/>
                              <w:rPr>
                                <w:noProof/>
                              </w:rPr>
                            </w:pPr>
                            <w:r>
                              <w:rPr>
                                <w:noProof/>
                              </w:rPr>
                              <w:fldChar w:fldCharType="begin"/>
                            </w:r>
                            <w:r>
                              <w:rPr>
                                <w:noProof/>
                              </w:rPr>
                              <w:instrText xml:space="preserve"> STYLEREF 1 \s </w:instrText>
                            </w:r>
                            <w:r>
                              <w:rPr>
                                <w:noProof/>
                              </w:rPr>
                              <w:fldChar w:fldCharType="separate"/>
                            </w:r>
                            <w:bookmarkStart w:id="92" w:name="_Toc45878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E61E7B" w:rsidRPr="00F70808" w:rsidRDefault="00E61E7B" w:rsidP="007F63B4">
                      <w:pPr>
                        <w:pStyle w:val="Descripcin"/>
                        <w:rPr>
                          <w:noProof/>
                        </w:rPr>
                      </w:pPr>
                      <w:r>
                        <w:rPr>
                          <w:noProof/>
                        </w:rPr>
                        <w:fldChar w:fldCharType="begin"/>
                      </w:r>
                      <w:r>
                        <w:rPr>
                          <w:noProof/>
                        </w:rPr>
                        <w:instrText xml:space="preserve"> STYLEREF 1 \s </w:instrText>
                      </w:r>
                      <w:r>
                        <w:rPr>
                          <w:noProof/>
                        </w:rPr>
                        <w:fldChar w:fldCharType="separate"/>
                      </w:r>
                      <w:bookmarkStart w:id="93" w:name="_Toc45878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3"/>
                    </w:p>
                  </w:txbxContent>
                </v:textbox>
                <w10:wrap type="topAndBottom" anchorx="margin"/>
              </v:shape>
            </w:pict>
          </mc:Fallback>
        </mc:AlternateContent>
      </w:r>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59">
                      <a:extLst>
                        <a:ext uri="{BEBA8EAE-BF5A-486C-A8C5-ECC9F3942E4B}">
                          <a14:imgProps xmlns:a14="http://schemas.microsoft.com/office/drawing/2010/main">
                            <a14:imgLayer r:embed="rId60">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n lineales, como en el caso anterior. También hay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6A51D1" w:rsidRDefault="006A51D1" w:rsidP="00512FF7"/>
    <w:p w:rsidR="007F63B4" w:rsidRDefault="007F63B4" w:rsidP="00512FF7">
      <w:r>
        <w:t>Esto se puede apreciar con detalle en el ejemplo mostrado en la figura 2-11.</w:t>
      </w:r>
    </w:p>
    <w:p w:rsidR="007F63B4" w:rsidRDefault="007F63B4" w:rsidP="00512FF7"/>
    <w:p w:rsidR="00C12689" w:rsidRDefault="00C12689" w:rsidP="00C12689">
      <w:pPr>
        <w:pStyle w:val="Ttulo5"/>
      </w:pPr>
      <w:bookmarkStart w:id="94" w:name="_Toc4588311"/>
      <w:r>
        <w:t>Support Vector Machines (SVM)</w:t>
      </w:r>
      <w:bookmarkEnd w:id="94"/>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hiperplanos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7F63B4" w:rsidP="00531671">
      <w:r>
        <w:rPr>
          <w:noProof/>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E61E7B" w:rsidRPr="004105B4" w:rsidRDefault="00E61E7B" w:rsidP="005450D4">
                            <w:pPr>
                              <w:pStyle w:val="Descripcin"/>
                              <w:rPr>
                                <w:noProof/>
                              </w:rPr>
                            </w:pPr>
                            <w:r>
                              <w:rPr>
                                <w:noProof/>
                              </w:rPr>
                              <w:fldChar w:fldCharType="begin"/>
                            </w:r>
                            <w:r>
                              <w:rPr>
                                <w:noProof/>
                              </w:rPr>
                              <w:instrText xml:space="preserve"> STYLEREF 1 \s </w:instrText>
                            </w:r>
                            <w:r>
                              <w:rPr>
                                <w:noProof/>
                              </w:rPr>
                              <w:fldChar w:fldCharType="separate"/>
                            </w:r>
                            <w:bookmarkStart w:id="95" w:name="_Toc45878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E61E7B" w:rsidRPr="004105B4" w:rsidRDefault="00E61E7B" w:rsidP="005450D4">
                      <w:pPr>
                        <w:pStyle w:val="Descripcin"/>
                        <w:rPr>
                          <w:noProof/>
                        </w:rPr>
                      </w:pPr>
                      <w:r>
                        <w:rPr>
                          <w:noProof/>
                        </w:rPr>
                        <w:fldChar w:fldCharType="begin"/>
                      </w:r>
                      <w:r>
                        <w:rPr>
                          <w:noProof/>
                        </w:rPr>
                        <w:instrText xml:space="preserve"> STYLEREF 1 \s </w:instrText>
                      </w:r>
                      <w:r>
                        <w:rPr>
                          <w:noProof/>
                        </w:rPr>
                        <w:fldChar w:fldCharType="separate"/>
                      </w:r>
                      <w:bookmarkStart w:id="96" w:name="_Toc45878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6"/>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w:t>
      </w:r>
      <w:r>
        <w:lastRenderedPageBreak/>
        <w:t xml:space="preserve">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E61E7B" w:rsidRPr="00364CFB" w:rsidRDefault="00E61E7B" w:rsidP="00B9008F">
                            <w:pPr>
                              <w:pStyle w:val="Descripcin"/>
                              <w:rPr>
                                <w:noProof/>
                              </w:rPr>
                            </w:pPr>
                            <w:r>
                              <w:rPr>
                                <w:noProof/>
                              </w:rPr>
                              <w:fldChar w:fldCharType="begin"/>
                            </w:r>
                            <w:r>
                              <w:rPr>
                                <w:noProof/>
                              </w:rPr>
                              <w:instrText xml:space="preserve"> STYLEREF 1 \s </w:instrText>
                            </w:r>
                            <w:r>
                              <w:rPr>
                                <w:noProof/>
                              </w:rPr>
                              <w:fldChar w:fldCharType="separate"/>
                            </w:r>
                            <w:bookmarkStart w:id="97" w:name="_Toc45878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E61E7B" w:rsidRPr="00364CFB" w:rsidRDefault="00E61E7B" w:rsidP="00B9008F">
                      <w:pPr>
                        <w:pStyle w:val="Descripcin"/>
                        <w:rPr>
                          <w:noProof/>
                        </w:rPr>
                      </w:pPr>
                      <w:r>
                        <w:rPr>
                          <w:noProof/>
                        </w:rPr>
                        <w:fldChar w:fldCharType="begin"/>
                      </w:r>
                      <w:r>
                        <w:rPr>
                          <w:noProof/>
                        </w:rPr>
                        <w:instrText xml:space="preserve"> STYLEREF 1 \s </w:instrText>
                      </w:r>
                      <w:r>
                        <w:rPr>
                          <w:noProof/>
                        </w:rPr>
                        <w:fldChar w:fldCharType="separate"/>
                      </w:r>
                      <w:bookmarkStart w:id="98" w:name="_Toc45878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98"/>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kernel no lineal, hay que hacer la transformación del espacio tal como se explicó anteriormente y como se muestra simplificadamente en la figura </w:t>
      </w:r>
      <w:r w:rsidR="009B4BB3">
        <w:t>2</w:t>
      </w:r>
      <w:r w:rsidR="000966F4">
        <w:t>-12.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Al afrontar un problema con SVM, es importante decir el tipo de kernel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99" w:name="_Toc4588312"/>
      <w:r>
        <w:t>Algoritmos no Supervisados</w:t>
      </w:r>
      <w:bookmarkEnd w:id="99"/>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E00533" w:rsidRDefault="00AD6A97" w:rsidP="00E00533">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E00533">
      <w:r>
        <w:lastRenderedPageBreak/>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0" w:name="_Toc4588313"/>
      <w:r>
        <w:t>K Means</w:t>
      </w:r>
      <w:bookmarkEnd w:id="100"/>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61E7B" w:rsidRPr="00CC7FC7" w:rsidRDefault="00E61E7B" w:rsidP="00A34C42">
                            <w:pPr>
                              <w:pStyle w:val="Descripcin"/>
                              <w:rPr>
                                <w:noProof/>
                              </w:rPr>
                            </w:pPr>
                            <w:r>
                              <w:rPr>
                                <w:noProof/>
                              </w:rPr>
                              <w:fldChar w:fldCharType="begin"/>
                            </w:r>
                            <w:r>
                              <w:rPr>
                                <w:noProof/>
                              </w:rPr>
                              <w:instrText xml:space="preserve"> STYLEREF 1 \s </w:instrText>
                            </w:r>
                            <w:r>
                              <w:rPr>
                                <w:noProof/>
                              </w:rPr>
                              <w:fldChar w:fldCharType="separate"/>
                            </w:r>
                            <w:bookmarkStart w:id="101" w:name="_Toc45878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E61E7B" w:rsidRPr="00CC7FC7" w:rsidRDefault="00E61E7B" w:rsidP="00A34C42">
                      <w:pPr>
                        <w:pStyle w:val="Descripcin"/>
                        <w:rPr>
                          <w:noProof/>
                        </w:rPr>
                      </w:pPr>
                      <w:r>
                        <w:rPr>
                          <w:noProof/>
                        </w:rPr>
                        <w:fldChar w:fldCharType="begin"/>
                      </w:r>
                      <w:r>
                        <w:rPr>
                          <w:noProof/>
                        </w:rPr>
                        <w:instrText xml:space="preserve"> STYLEREF 1 \s </w:instrText>
                      </w:r>
                      <w:r>
                        <w:rPr>
                          <w:noProof/>
                        </w:rPr>
                        <w:fldChar w:fldCharType="separate"/>
                      </w:r>
                      <w:bookmarkStart w:id="102" w:name="_Toc45878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2"/>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lastRenderedPageBreak/>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 xml:space="preserve">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w:t>
      </w:r>
      <w:r w:rsidR="0040492C">
        <w:lastRenderedPageBreak/>
        <w:t>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lastRenderedPageBreak/>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lastRenderedPageBreak/>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3" w:name="_Toc4588314"/>
      <w:r>
        <w:t>Reglas de Asociación</w:t>
      </w:r>
      <w:bookmarkEnd w:id="103"/>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E00533" w:rsidRDefault="00E00533" w:rsidP="009808B1"/>
    <w:p w:rsidR="00E00533" w:rsidRDefault="00E00533" w:rsidP="009808B1"/>
    <w:p w:rsidR="00533655" w:rsidRDefault="00533655" w:rsidP="009808B1"/>
    <w:p w:rsidR="00533655" w:rsidRPr="00533655" w:rsidRDefault="00533655" w:rsidP="00944329">
      <w:pPr>
        <w:pStyle w:val="TtuloTDC"/>
        <w:ind w:left="1416" w:hanging="1416"/>
      </w:pPr>
      <w:bookmarkStart w:id="104" w:name="_Toc4587870"/>
      <w:r w:rsidRPr="00533655">
        <w:lastRenderedPageBreak/>
        <w:t>Tabla</w:t>
      </w:r>
      <w:r w:rsidR="00FE6836">
        <w:t xml:space="preserve"> 2</w:t>
      </w:r>
      <w:r w:rsidRPr="00533655">
        <w:noBreakHyphen/>
      </w:r>
      <w:fldSimple w:instr=" STYLEREF 1 \s ">
        <w:r w:rsidR="00055EE9">
          <w:rPr>
            <w:noProof/>
          </w:rPr>
          <w:t>2</w:t>
        </w:r>
      </w:fldSimple>
      <w:r w:rsidR="00055EE9">
        <w:noBreakHyphen/>
      </w:r>
      <w:fldSimple w:instr=" SEQ Tabla \* ARABIC \s 1 ">
        <w:r w:rsidR="00055EE9">
          <w:rPr>
            <w:noProof/>
          </w:rPr>
          <w:t>1</w:t>
        </w:r>
      </w:fldSimple>
      <w:r w:rsidRPr="00533655">
        <w:t>. Ejemplos Reglas</w:t>
      </w:r>
      <w:r w:rsidR="005C655D">
        <w:t xml:space="preserve"> Finales</w:t>
      </w:r>
      <w:bookmarkEnd w:id="104"/>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057F5C"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E61E7B" w:rsidRPr="00E55BD9" w:rsidRDefault="00E61E7B" w:rsidP="00B05A8E">
                            <w:pPr>
                              <w:pStyle w:val="Descripcin"/>
                            </w:pPr>
                            <w:fldSimple w:instr=" STYLEREF 1 \s ">
                              <w:bookmarkStart w:id="105" w:name="_Toc4587855"/>
                              <w:r>
                                <w:rPr>
                                  <w:noProof/>
                                </w:rPr>
                                <w:t>2</w:t>
                              </w:r>
                            </w:fldSimple>
                            <w:r>
                              <w:noBreakHyphen/>
                            </w:r>
                            <w:fldSimple w:instr=" SEQ Ilustración \* ARABIC \s 1 ">
                              <w:r>
                                <w:rPr>
                                  <w:noProof/>
                                </w:rPr>
                                <w:t>15</w:t>
                              </w:r>
                            </w:fldSimple>
                            <w:r>
                              <w:t>. Ejemplo en inglés de tabla de reglas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E61E7B" w:rsidRPr="00E55BD9" w:rsidRDefault="00E61E7B" w:rsidP="00B05A8E">
                      <w:pPr>
                        <w:pStyle w:val="Descripcin"/>
                      </w:pPr>
                      <w:fldSimple w:instr=" STYLEREF 1 \s ">
                        <w:bookmarkStart w:id="106" w:name="_Toc4587855"/>
                        <w:r>
                          <w:rPr>
                            <w:noProof/>
                          </w:rPr>
                          <w:t>2</w:t>
                        </w:r>
                      </w:fldSimple>
                      <w:r>
                        <w:noBreakHyphen/>
                      </w:r>
                      <w:fldSimple w:instr=" SEQ Ilustración \* ARABIC \s 1 ">
                        <w:r>
                          <w:rPr>
                            <w:noProof/>
                          </w:rPr>
                          <w:t>15</w:t>
                        </w:r>
                      </w:fldSimple>
                      <w:r>
                        <w:t>. Ejemplo en inglés de tabla de reglas</w:t>
                      </w:r>
                      <w:bookmarkEnd w:id="106"/>
                    </w:p>
                  </w:txbxContent>
                </v:textbox>
                <w10:wrap type="topAndBottom" anchorx="page"/>
              </v:shape>
            </w:pict>
          </mc:Fallback>
        </mc:AlternateContent>
      </w:r>
      <w:r w:rsidR="009C157A" w:rsidRPr="00B05A8E">
        <w:rPr>
          <w:noProof/>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lastRenderedPageBreak/>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07" w:name="_Toc4588315"/>
      <w:r>
        <w:t>Algoritmos Semi-Supervisados</w:t>
      </w:r>
      <w:bookmarkEnd w:id="107"/>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 xml:space="preserve">Muchos algoritmos supervisados ya explicados pueden hacer la función como algoritmos </w:t>
      </w:r>
      <w:proofErr w:type="spellStart"/>
      <w:r>
        <w:t>semi-supervisados</w:t>
      </w:r>
      <w:proofErr w:type="spellEnd"/>
      <w:r>
        <w:t>, entre los que se incluyen Support Vector Machines</w:t>
      </w:r>
      <w:r w:rsidR="00A6579C">
        <w:t xml:space="preserve"> (SVM)</w:t>
      </w:r>
      <w:r>
        <w:t xml:space="preserve"> o Random Forest.</w:t>
      </w:r>
    </w:p>
    <w:p w:rsidR="00FA21FA" w:rsidRPr="00FA21FA" w:rsidRDefault="00FA21FA" w:rsidP="00FA21FA"/>
    <w:p w:rsidR="00DC0AA5" w:rsidRDefault="001D0593" w:rsidP="00181516">
      <w:pPr>
        <w:pStyle w:val="Ttulo4"/>
      </w:pPr>
      <w:bookmarkStart w:id="108" w:name="_Toc4588316"/>
      <w:r>
        <w:t>Algoritmos de Aprendizaje por Refuerzo</w:t>
      </w:r>
      <w:bookmarkEnd w:id="108"/>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lastRenderedPageBreak/>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09" w:name="_Toc4588317"/>
      <w:r>
        <w:t>Q-Learning</w:t>
      </w:r>
      <w:bookmarkEnd w:id="109"/>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E61E7B" w:rsidRPr="00CD6D89" w:rsidRDefault="00E61E7B" w:rsidP="00D06BAF">
                            <w:pPr>
                              <w:pStyle w:val="Descripcin"/>
                              <w:rPr>
                                <w:noProof/>
                              </w:rPr>
                            </w:pPr>
                            <w:r>
                              <w:rPr>
                                <w:noProof/>
                              </w:rPr>
                              <w:fldChar w:fldCharType="begin"/>
                            </w:r>
                            <w:r>
                              <w:rPr>
                                <w:noProof/>
                              </w:rPr>
                              <w:instrText xml:space="preserve"> STYLEREF 1 \s </w:instrText>
                            </w:r>
                            <w:r>
                              <w:rPr>
                                <w:noProof/>
                              </w:rPr>
                              <w:fldChar w:fldCharType="separate"/>
                            </w:r>
                            <w:bookmarkStart w:id="110" w:name="_Toc45878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E61E7B" w:rsidRPr="00CD6D89" w:rsidRDefault="00E61E7B" w:rsidP="00D06BAF">
                      <w:pPr>
                        <w:pStyle w:val="Descripcin"/>
                        <w:rPr>
                          <w:noProof/>
                        </w:rPr>
                      </w:pPr>
                      <w:r>
                        <w:rPr>
                          <w:noProof/>
                        </w:rPr>
                        <w:fldChar w:fldCharType="begin"/>
                      </w:r>
                      <w:r>
                        <w:rPr>
                          <w:noProof/>
                        </w:rPr>
                        <w:instrText xml:space="preserve"> STYLEREF 1 \s </w:instrText>
                      </w:r>
                      <w:r>
                        <w:rPr>
                          <w:noProof/>
                        </w:rPr>
                        <w:fldChar w:fldCharType="separate"/>
                      </w:r>
                      <w:bookmarkStart w:id="111" w:name="_Toc45878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1"/>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serán totalmente aleatorias, pudiendo caer en elementos nocivos fácilmente, pero actualizando </w:t>
      </w:r>
      <w:r>
        <w:lastRenderedPageBreak/>
        <w:t>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2" w:name="_Toc4588318"/>
      <w:r>
        <w:t>Diferencia Temporal (TD)</w:t>
      </w:r>
      <w:bookmarkEnd w:id="112"/>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w:t>
      </w:r>
      <w:proofErr w:type="gramStart"/>
      <w:r>
        <w:t>el ratio</w:t>
      </w:r>
      <w:proofErr w:type="gramEnd"/>
      <w:r>
        <w:t xml:space="preserve">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Parámetro Alpha</w:t>
      </w:r>
      <w:r>
        <w:t xml:space="preserve"> </w:t>
      </w:r>
      <w:r w:rsidRPr="005B105F">
        <w:rPr>
          <w:bCs/>
        </w:rPr>
        <w:t>(α)</w:t>
      </w:r>
      <w:r w:rsidRPr="005B105F">
        <w:t>:</w:t>
      </w:r>
      <w:r w:rsidR="00713FA4">
        <w:t xml:space="preserve"> El parámetro Alpha se puede denominar como </w:t>
      </w:r>
      <w:proofErr w:type="gramStart"/>
      <w:r w:rsidR="00713FA4">
        <w:t>el ratio</w:t>
      </w:r>
      <w:proofErr w:type="gramEnd"/>
      <w:r w:rsidR="00713FA4">
        <w:t xml:space="preserve"> de aprendizaje. </w:t>
      </w:r>
      <w:r w:rsidR="00327D05">
        <w:t xml:space="preserve">Como los parámetros anteriores, </w:t>
      </w:r>
      <w:proofErr w:type="gramStart"/>
      <w:r w:rsidR="00327D05">
        <w:t>este ratio</w:t>
      </w:r>
      <w:proofErr w:type="gramEnd"/>
      <w:r w:rsidR="00327D05">
        <w:t xml:space="preserve">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 lambda correspondiente</w:t>
      </w:r>
      <w:proofErr w:type="gramEnd"/>
      <w:r>
        <w:t xml:space="preserve"> al número entre paréntesis. En este caso, al ser lambda con valor uno, el crédito que se le puede aplicar a las acciones anteriores tiene el valor extremo por encima. Esto es de vital importancia, debido a que </w:t>
      </w:r>
      <w:r w:rsidR="00036497">
        <w:t xml:space="preserve">este algoritmo funciona de una manera </w:t>
      </w:r>
      <w:r w:rsidR="00036497">
        <w:lastRenderedPageBreak/>
        <w:t>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Alpha,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lastRenderedPageBreak/>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3" w:name="_Toc4588319"/>
      <w:r>
        <w:t xml:space="preserve">Algoritmos de </w:t>
      </w:r>
      <w:r w:rsidR="00847E32">
        <w:t xml:space="preserve">Redes Neuronales y </w:t>
      </w:r>
      <w:r>
        <w:t>Deep Learning</w:t>
      </w:r>
      <w:bookmarkEnd w:id="113"/>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lastRenderedPageBreak/>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4" w:name="_Toc4588320"/>
      <w:r>
        <w:t>Redes Neuronales</w:t>
      </w:r>
      <w:bookmarkEnd w:id="114"/>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w:t>
      </w:r>
      <w:proofErr w:type="gramStart"/>
      <w:r>
        <w:t>continuación</w:t>
      </w:r>
      <w:proofErr w:type="gramEnd"/>
      <w:r>
        <w:t xml:space="preserve"> se explicará el funcionamiento del mismo, así el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perceptrón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w:t>
      </w:r>
      <w:proofErr w:type="gramStart"/>
      <w:r w:rsidR="005B237E">
        <w:t>este ratio</w:t>
      </w:r>
      <w:proofErr w:type="gramEnd"/>
      <w:r w:rsidR="005B237E">
        <w:t xml:space="preserve"> sea pequeño, la red neuronal avanzará poco a poco, lo cual es un elemento a favor ya que se buscará con cautela un mínimo local donde converger, pero </w:t>
      </w:r>
      <w:r w:rsidR="005B237E">
        <w:lastRenderedPageBreak/>
        <w:t>por otra parte cuanto más pequeño sea el ratio de aprendizaje más costoso computacionalmente será entrenar a la red.</w:t>
      </w:r>
      <w:r w:rsidR="00AB0C53">
        <w:t xml:space="preserve"> </w:t>
      </w:r>
      <w:proofErr w:type="gramStart"/>
      <w:r w:rsidR="00AB0C53">
        <w:t>El ratio</w:t>
      </w:r>
      <w:proofErr w:type="gramEnd"/>
      <w:r w:rsidR="00AB0C53">
        <w:t xml:space="preserve">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036497" w:rsidP="00DD71D1">
      <w:pPr>
        <w:pStyle w:val="Prrafodelista"/>
        <w:numPr>
          <w:ilvl w:val="0"/>
          <w:numId w:val="44"/>
        </w:numPr>
      </w:pPr>
      <w:r>
        <w:rPr>
          <w:noProof/>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E61E7B" w:rsidRPr="00346BC4" w:rsidRDefault="00E61E7B" w:rsidP="00763BE3">
                            <w:pPr>
                              <w:pStyle w:val="Descripcin"/>
                              <w:rPr>
                                <w:noProof/>
                              </w:rPr>
                            </w:pPr>
                            <w:r>
                              <w:rPr>
                                <w:noProof/>
                              </w:rPr>
                              <w:fldChar w:fldCharType="begin"/>
                            </w:r>
                            <w:r>
                              <w:rPr>
                                <w:noProof/>
                              </w:rPr>
                              <w:instrText xml:space="preserve"> STYLEREF 1 \s </w:instrText>
                            </w:r>
                            <w:r>
                              <w:rPr>
                                <w:noProof/>
                              </w:rPr>
                              <w:fldChar w:fldCharType="separate"/>
                            </w:r>
                            <w:bookmarkStart w:id="115" w:name="_Toc45878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E61E7B" w:rsidRPr="00346BC4" w:rsidRDefault="00E61E7B" w:rsidP="00763BE3">
                      <w:pPr>
                        <w:pStyle w:val="Descripcin"/>
                        <w:rPr>
                          <w:noProof/>
                        </w:rPr>
                      </w:pPr>
                      <w:r>
                        <w:rPr>
                          <w:noProof/>
                        </w:rPr>
                        <w:fldChar w:fldCharType="begin"/>
                      </w:r>
                      <w:r>
                        <w:rPr>
                          <w:noProof/>
                        </w:rPr>
                        <w:instrText xml:space="preserve"> STYLEREF 1 \s </w:instrText>
                      </w:r>
                      <w:r>
                        <w:rPr>
                          <w:noProof/>
                        </w:rPr>
                        <w:fldChar w:fldCharType="separate"/>
                      </w:r>
                      <w:bookmarkStart w:id="116" w:name="_Toc45878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6"/>
                    </w:p>
                  </w:txbxContent>
                </v:textbox>
                <w10:wrap type="topAndBottom" anchorx="page"/>
              </v:shape>
            </w:pict>
          </mc:Fallback>
        </mc:AlternateContent>
      </w: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lastRenderedPageBreak/>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aproximadores universales, lo que significa que se pueden utilizar para aproximar cualquier función a su óptimo. Esto </w:t>
      </w:r>
      <w:r>
        <w:lastRenderedPageBreak/>
        <w:t>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17" w:name="_Toc4588321"/>
      <w:r>
        <w:t>Deep Learning</w:t>
      </w:r>
      <w:bookmarkEnd w:id="117"/>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p>
    <w:p w:rsidR="006E4899" w:rsidRDefault="006E4899" w:rsidP="006E4899">
      <w:pPr>
        <w:pStyle w:val="Ttulo6"/>
      </w:pPr>
      <w:bookmarkStart w:id="118" w:name="_Toc4588322"/>
      <w:r>
        <w:lastRenderedPageBreak/>
        <w:t>Redes Convolucionales</w:t>
      </w:r>
      <w:bookmarkEnd w:id="118"/>
    </w:p>
    <w:p w:rsidR="00E50BE2" w:rsidRPr="00E50BE2" w:rsidRDefault="00E50BE2" w:rsidP="00E50BE2"/>
    <w:p w:rsidR="009F7E1D" w:rsidRDefault="009F7E1D" w:rsidP="00743752">
      <w:r>
        <w:t xml:space="preserve">Las redes neuronales convolucionales </w:t>
      </w:r>
      <w:r w:rsidR="008220EB">
        <w:t xml:space="preserve">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t xml:space="preserve">Estas redes convolucionales pueden ser concebidas como un conjunto de etapas. Las primeras etapas conllevan dos tipos de capas: Capas convolucionales y capas de </w:t>
      </w:r>
      <w:proofErr w:type="spellStart"/>
      <w:r>
        <w:t>pooling</w:t>
      </w:r>
      <w:proofErr w:type="spellEnd"/>
      <w:r>
        <w:t>.</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61E7B" w:rsidRPr="00BF32BD" w:rsidRDefault="00E61E7B" w:rsidP="00E50BE2">
                            <w:pPr>
                              <w:pStyle w:val="Descripcin"/>
                              <w:rPr>
                                <w:noProof/>
                              </w:rPr>
                            </w:pPr>
                            <w:r>
                              <w:rPr>
                                <w:noProof/>
                              </w:rPr>
                              <w:fldChar w:fldCharType="begin"/>
                            </w:r>
                            <w:r>
                              <w:rPr>
                                <w:noProof/>
                              </w:rPr>
                              <w:instrText xml:space="preserve"> STYLEREF 1 \s </w:instrText>
                            </w:r>
                            <w:r>
                              <w:rPr>
                                <w:noProof/>
                              </w:rPr>
                              <w:fldChar w:fldCharType="separate"/>
                            </w:r>
                            <w:bookmarkStart w:id="119" w:name="_Toc45878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E61E7B" w:rsidRPr="00BF32BD" w:rsidRDefault="00E61E7B" w:rsidP="00E50BE2">
                      <w:pPr>
                        <w:pStyle w:val="Descripcin"/>
                        <w:rPr>
                          <w:noProof/>
                        </w:rPr>
                      </w:pPr>
                      <w:r>
                        <w:rPr>
                          <w:noProof/>
                        </w:rPr>
                        <w:fldChar w:fldCharType="begin"/>
                      </w:r>
                      <w:r>
                        <w:rPr>
                          <w:noProof/>
                        </w:rPr>
                        <w:instrText xml:space="preserve"> STYLEREF 1 \s </w:instrText>
                      </w:r>
                      <w:r>
                        <w:rPr>
                          <w:noProof/>
                        </w:rPr>
                        <w:fldChar w:fldCharType="separate"/>
                      </w:r>
                      <w:bookmarkStart w:id="120" w:name="_Toc45878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0"/>
                    </w:p>
                  </w:txbxContent>
                </v:textbox>
                <w10:wrap type="topAndBottom" anchorx="margin"/>
              </v:shape>
            </w:pict>
          </mc:Fallback>
        </mc:AlternateContent>
      </w:r>
      <w:r>
        <w:rPr>
          <w:noProof/>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1" w:name="_Toc4588323"/>
      <w:r>
        <w:lastRenderedPageBreak/>
        <w:t>Redes Recurrentes</w:t>
      </w:r>
      <w:bookmarkEnd w:id="121"/>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E61E7B" w:rsidRPr="00371322" w:rsidRDefault="00E61E7B" w:rsidP="001213A1">
                            <w:pPr>
                              <w:pStyle w:val="Descripcin"/>
                              <w:rPr>
                                <w:noProof/>
                              </w:rPr>
                            </w:pPr>
                            <w:r>
                              <w:rPr>
                                <w:noProof/>
                              </w:rPr>
                              <w:fldChar w:fldCharType="begin"/>
                            </w:r>
                            <w:r>
                              <w:rPr>
                                <w:noProof/>
                              </w:rPr>
                              <w:instrText xml:space="preserve"> STYLEREF 1 \s </w:instrText>
                            </w:r>
                            <w:r>
                              <w:rPr>
                                <w:noProof/>
                              </w:rPr>
                              <w:fldChar w:fldCharType="separate"/>
                            </w:r>
                            <w:bookmarkStart w:id="122" w:name="_Toc458785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E61E7B" w:rsidRPr="00371322" w:rsidRDefault="00E61E7B" w:rsidP="001213A1">
                      <w:pPr>
                        <w:pStyle w:val="Descripcin"/>
                        <w:rPr>
                          <w:noProof/>
                        </w:rPr>
                      </w:pPr>
                      <w:r>
                        <w:rPr>
                          <w:noProof/>
                        </w:rPr>
                        <w:fldChar w:fldCharType="begin"/>
                      </w:r>
                      <w:r>
                        <w:rPr>
                          <w:noProof/>
                        </w:rPr>
                        <w:instrText xml:space="preserve"> STYLEREF 1 \s </w:instrText>
                      </w:r>
                      <w:r>
                        <w:rPr>
                          <w:noProof/>
                        </w:rPr>
                        <w:fldChar w:fldCharType="separate"/>
                      </w:r>
                      <w:bookmarkStart w:id="123" w:name="_Toc458785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3"/>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69">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24" w:name="_Toc3390943"/>
      <w:bookmarkStart w:id="125" w:name="_Toc4588324"/>
      <w:r>
        <w:t>Visualización</w:t>
      </w:r>
      <w:bookmarkEnd w:id="124"/>
      <w:bookmarkEnd w:id="125"/>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lastRenderedPageBreak/>
        <w:t xml:space="preserve">A </w:t>
      </w:r>
      <w:proofErr w:type="gramStart"/>
      <w:r>
        <w:t>continuación</w:t>
      </w:r>
      <w:proofErr w:type="gramEnd"/>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E61E7B" w:rsidRPr="00591155" w:rsidRDefault="00E61E7B" w:rsidP="00960C15">
                            <w:pPr>
                              <w:pStyle w:val="Descripcin"/>
                              <w:rPr>
                                <w:noProof/>
                              </w:rPr>
                            </w:pPr>
                            <w:r>
                              <w:rPr>
                                <w:noProof/>
                              </w:rPr>
                              <w:fldChar w:fldCharType="begin"/>
                            </w:r>
                            <w:r>
                              <w:rPr>
                                <w:noProof/>
                              </w:rPr>
                              <w:instrText xml:space="preserve"> STYLEREF 1 \s </w:instrText>
                            </w:r>
                            <w:r>
                              <w:rPr>
                                <w:noProof/>
                              </w:rPr>
                              <w:fldChar w:fldCharType="separate"/>
                            </w:r>
                            <w:bookmarkStart w:id="126" w:name="_Toc45878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E61E7B" w:rsidRPr="00591155" w:rsidRDefault="00E61E7B" w:rsidP="00960C15">
                      <w:pPr>
                        <w:pStyle w:val="Descripcin"/>
                        <w:rPr>
                          <w:noProof/>
                        </w:rPr>
                      </w:pPr>
                      <w:r>
                        <w:rPr>
                          <w:noProof/>
                        </w:rPr>
                        <w:fldChar w:fldCharType="begin"/>
                      </w:r>
                      <w:r>
                        <w:rPr>
                          <w:noProof/>
                        </w:rPr>
                        <w:instrText xml:space="preserve"> STYLEREF 1 \s </w:instrText>
                      </w:r>
                      <w:r>
                        <w:rPr>
                          <w:noProof/>
                        </w:rPr>
                        <w:fldChar w:fldCharType="separate"/>
                      </w:r>
                      <w:bookmarkStart w:id="127" w:name="_Toc45878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27"/>
                    </w:p>
                  </w:txbxContent>
                </v:textbox>
                <w10:wrap type="topAndBottom"/>
              </v:shape>
            </w:pict>
          </mc:Fallback>
        </mc:AlternateContent>
      </w:r>
      <w:r>
        <w:rPr>
          <w:noProof/>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0">
                      <a:extLst>
                        <a:ext uri="{BEBA8EAE-BF5A-486C-A8C5-ECC9F3942E4B}">
                          <a14:imgProps xmlns:a14="http://schemas.microsoft.com/office/drawing/2010/main">
                            <a14:imgLayer r:embed="rId71">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w:t>
      </w:r>
      <w:proofErr w:type="gramStart"/>
      <w:r>
        <w:t>puesto que</w:t>
      </w:r>
      <w:proofErr w:type="gramEnd"/>
      <w:r>
        <w:t xml:space="preserv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lastRenderedPageBreak/>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61E7B" w:rsidRPr="007444C4" w:rsidRDefault="00E61E7B" w:rsidP="00876271">
                            <w:pPr>
                              <w:pStyle w:val="Descripcin"/>
                            </w:pPr>
                            <w:fldSimple w:instr=" STYLEREF 1 \s ">
                              <w:bookmarkStart w:id="128" w:name="_Toc4587861"/>
                              <w:r>
                                <w:rPr>
                                  <w:noProof/>
                                </w:rPr>
                                <w:t>2</w:t>
                              </w:r>
                            </w:fldSimple>
                            <w:r>
                              <w:noBreakHyphen/>
                            </w:r>
                            <w:fldSimple w:instr=" SEQ Ilustración \* ARABIC \s 1 ">
                              <w:r>
                                <w:rPr>
                                  <w:noProof/>
                                </w:rPr>
                                <w:t>21</w:t>
                              </w:r>
                            </w:fldSimple>
                            <w:r>
                              <w:t>. Clustering Colores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E61E7B" w:rsidRPr="007444C4" w:rsidRDefault="00E61E7B" w:rsidP="00876271">
                      <w:pPr>
                        <w:pStyle w:val="Descripcin"/>
                      </w:pPr>
                      <w:fldSimple w:instr=" STYLEREF 1 \s ">
                        <w:bookmarkStart w:id="129" w:name="_Toc4587861"/>
                        <w:r>
                          <w:rPr>
                            <w:noProof/>
                          </w:rPr>
                          <w:t>2</w:t>
                        </w:r>
                      </w:fldSimple>
                      <w:r>
                        <w:noBreakHyphen/>
                      </w:r>
                      <w:fldSimple w:instr=" SEQ Ilustración \* ARABIC \s 1 ">
                        <w:r>
                          <w:rPr>
                            <w:noProof/>
                          </w:rPr>
                          <w:t>21</w:t>
                        </w:r>
                      </w:fldSimple>
                      <w:r>
                        <w:t>. Clustering Colores</w:t>
                      </w:r>
                      <w:bookmarkEnd w:id="129"/>
                    </w:p>
                  </w:txbxContent>
                </v:textbox>
                <w10:wrap type="topAndBottom"/>
              </v:shape>
            </w:pict>
          </mc:Fallback>
        </mc:AlternateContent>
      </w:r>
      <w:r w:rsidRPr="00876271">
        <w:rPr>
          <w:noProof/>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Ante todos estos problemas, el color destaca por </w:t>
      </w:r>
      <w:proofErr w:type="gramStart"/>
      <w:r>
        <w:t>que</w:t>
      </w:r>
      <w:proofErr w:type="gramEnd"/>
      <w:r>
        <w:t xml:space="preserv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lastRenderedPageBreak/>
        <w:t xml:space="preserve">Finalmente, </w:t>
      </w:r>
      <w:proofErr w:type="gramStart"/>
      <w:r>
        <w:t>el ratio</w:t>
      </w:r>
      <w:proofErr w:type="gramEnd"/>
      <w:r>
        <w:t xml:space="preserve"> es quizás el elemento más complicado de este apartado, puesto que tiene un gran impacto en </w:t>
      </w:r>
      <w:proofErr w:type="spellStart"/>
      <w:r>
        <w:t>como</w:t>
      </w:r>
      <w:proofErr w:type="spellEnd"/>
      <w:r>
        <w:t xml:space="preserve"> se visualizará. De este modo, un aumento del eje y conllevará una dramatización de cualquier cambio, mientras que una elongación del eje x muestra un cambio más gradual en las series temporales. Sea como fuere, </w:t>
      </w:r>
      <w:proofErr w:type="gramStart"/>
      <w:r>
        <w:t>el ratio</w:t>
      </w:r>
      <w:proofErr w:type="gramEnd"/>
      <w:r>
        <w:t xml:space="preserve">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DC0EAE" w:rsidRDefault="00DC0EAE" w:rsidP="00DC0EAE">
      <w:r>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 xml:space="preserve">Este gráfico es ideal para cuando se quieren representar datos con variables discretas, como por ejemplo con frecuencias en las que se da un determinado evento. Es muy importante tener en cuenta en este gráfico el parámetro </w:t>
      </w:r>
      <w:proofErr w:type="gramStart"/>
      <w:r>
        <w:t>del ratio</w:t>
      </w:r>
      <w:proofErr w:type="gramEnd"/>
      <w:r>
        <w:t>,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lastRenderedPageBreak/>
        <w:t>Gráfico de líneas</w:t>
      </w:r>
    </w:p>
    <w:p w:rsidR="00186A38" w:rsidRDefault="00AA58C3" w:rsidP="00186A38">
      <w:r>
        <w:rPr>
          <w:noProof/>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E61E7B" w:rsidRPr="002A69AD" w:rsidRDefault="00E61E7B" w:rsidP="002D2AFD">
                            <w:pPr>
                              <w:pStyle w:val="Descripcin"/>
                              <w:rPr>
                                <w:noProof/>
                              </w:rPr>
                            </w:pPr>
                            <w:r>
                              <w:rPr>
                                <w:noProof/>
                              </w:rPr>
                              <w:fldChar w:fldCharType="begin"/>
                            </w:r>
                            <w:r>
                              <w:rPr>
                                <w:noProof/>
                              </w:rPr>
                              <w:instrText xml:space="preserve"> STYLEREF 1 \s </w:instrText>
                            </w:r>
                            <w:r>
                              <w:rPr>
                                <w:noProof/>
                              </w:rPr>
                              <w:fldChar w:fldCharType="separate"/>
                            </w:r>
                            <w:bookmarkStart w:id="130" w:name="_Toc45878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E61E7B" w:rsidRPr="002A69AD" w:rsidRDefault="00E61E7B" w:rsidP="002D2AFD">
                      <w:pPr>
                        <w:pStyle w:val="Descripcin"/>
                        <w:rPr>
                          <w:noProof/>
                        </w:rPr>
                      </w:pPr>
                      <w:r>
                        <w:rPr>
                          <w:noProof/>
                        </w:rPr>
                        <w:fldChar w:fldCharType="begin"/>
                      </w:r>
                      <w:r>
                        <w:rPr>
                          <w:noProof/>
                        </w:rPr>
                        <w:instrText xml:space="preserve"> STYLEREF 1 \s </w:instrText>
                      </w:r>
                      <w:r>
                        <w:rPr>
                          <w:noProof/>
                        </w:rPr>
                        <w:fldChar w:fldCharType="separate"/>
                      </w:r>
                      <w:bookmarkStart w:id="131" w:name="_Toc45878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1"/>
                    </w:p>
                  </w:txbxContent>
                </v:textbox>
                <w10:wrap type="topAndBottom" anchorx="margin"/>
              </v:shape>
            </w:pict>
          </mc:Fallback>
        </mc:AlternateContent>
      </w:r>
      <w:r>
        <w:rPr>
          <w:noProof/>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E00533" w:rsidRDefault="00E00533" w:rsidP="00AA58C3">
      <w:pPr>
        <w:rPr>
          <w:rFonts w:eastAsiaTheme="minorEastAsia"/>
        </w:rPr>
      </w:pPr>
    </w:p>
    <w:p w:rsidR="00E00533" w:rsidRDefault="00E00533" w:rsidP="00AA58C3">
      <w:pPr>
        <w:rPr>
          <w:rFonts w:eastAsiaTheme="minorEastAsia"/>
        </w:rPr>
      </w:pPr>
    </w:p>
    <w:p w:rsidR="00DA0233" w:rsidRDefault="00DA0233" w:rsidP="00DA0233">
      <w:pPr>
        <w:pStyle w:val="Prrafodelista"/>
        <w:numPr>
          <w:ilvl w:val="0"/>
          <w:numId w:val="49"/>
        </w:numPr>
      </w:pPr>
      <w:r>
        <w:lastRenderedPageBreak/>
        <w:t xml:space="preserve">Gráfico de cajas o </w:t>
      </w:r>
      <w:proofErr w:type="spellStart"/>
      <w:r>
        <w:t>boxplot</w:t>
      </w:r>
      <w:proofErr w:type="spellEnd"/>
    </w:p>
    <w:p w:rsidR="00DA0233" w:rsidRDefault="00DA0233" w:rsidP="00DA0233">
      <w:r>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E61E7B" w:rsidRPr="00590209" w:rsidRDefault="00E61E7B" w:rsidP="003B0380">
                            <w:pPr>
                              <w:pStyle w:val="Descripcin"/>
                              <w:rPr>
                                <w:noProof/>
                              </w:rPr>
                            </w:pPr>
                            <w:r>
                              <w:rPr>
                                <w:noProof/>
                              </w:rPr>
                              <w:fldChar w:fldCharType="begin"/>
                            </w:r>
                            <w:r>
                              <w:rPr>
                                <w:noProof/>
                              </w:rPr>
                              <w:instrText xml:space="preserve"> STYLEREF 1 \s </w:instrText>
                            </w:r>
                            <w:r>
                              <w:rPr>
                                <w:noProof/>
                              </w:rPr>
                              <w:fldChar w:fldCharType="separate"/>
                            </w:r>
                            <w:bookmarkStart w:id="132" w:name="_Toc45878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E61E7B" w:rsidRPr="00590209" w:rsidRDefault="00E61E7B" w:rsidP="003B0380">
                      <w:pPr>
                        <w:pStyle w:val="Descripcin"/>
                        <w:rPr>
                          <w:noProof/>
                        </w:rPr>
                      </w:pPr>
                      <w:r>
                        <w:rPr>
                          <w:noProof/>
                        </w:rPr>
                        <w:fldChar w:fldCharType="begin"/>
                      </w:r>
                      <w:r>
                        <w:rPr>
                          <w:noProof/>
                        </w:rPr>
                        <w:instrText xml:space="preserve"> STYLEREF 1 \s </w:instrText>
                      </w:r>
                      <w:r>
                        <w:rPr>
                          <w:noProof/>
                        </w:rPr>
                        <w:fldChar w:fldCharType="separate"/>
                      </w:r>
                      <w:bookmarkStart w:id="133" w:name="_Toc45878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3"/>
                      <w:proofErr w:type="spellEnd"/>
                    </w:p>
                  </w:txbxContent>
                </v:textbox>
                <w10:wrap type="topAndBottom" anchorx="page"/>
              </v:shape>
            </w:pict>
          </mc:Fallback>
        </mc:AlternateContent>
      </w:r>
      <w:r>
        <w:rPr>
          <w:noProof/>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E00533" w:rsidRDefault="00E00533" w:rsidP="00960C15"/>
    <w:p w:rsidR="00E00533" w:rsidRDefault="00E00533" w:rsidP="00960C15"/>
    <w:p w:rsidR="00E00533" w:rsidRDefault="00E00533" w:rsidP="00960C15"/>
    <w:p w:rsidR="006C404C" w:rsidRDefault="006C404C" w:rsidP="006C404C">
      <w:pPr>
        <w:pStyle w:val="Prrafodelista"/>
        <w:numPr>
          <w:ilvl w:val="0"/>
          <w:numId w:val="49"/>
        </w:numPr>
      </w:pPr>
      <w:r>
        <w:lastRenderedPageBreak/>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rPr>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E61E7B" w:rsidRPr="00B72DCB" w:rsidRDefault="00E61E7B" w:rsidP="00D84520">
                            <w:pPr>
                              <w:pStyle w:val="Descripcin"/>
                              <w:rPr>
                                <w:noProof/>
                              </w:rPr>
                            </w:pPr>
                            <w:r>
                              <w:rPr>
                                <w:noProof/>
                              </w:rPr>
                              <w:fldChar w:fldCharType="begin"/>
                            </w:r>
                            <w:r>
                              <w:rPr>
                                <w:noProof/>
                              </w:rPr>
                              <w:instrText xml:space="preserve"> STYLEREF 1 \s </w:instrText>
                            </w:r>
                            <w:r>
                              <w:rPr>
                                <w:noProof/>
                              </w:rPr>
                              <w:fldChar w:fldCharType="separate"/>
                            </w:r>
                            <w:bookmarkStart w:id="134" w:name="_Toc45878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E61E7B" w:rsidRPr="00B72DCB" w:rsidRDefault="00E61E7B" w:rsidP="00D84520">
                      <w:pPr>
                        <w:pStyle w:val="Descripcin"/>
                        <w:rPr>
                          <w:noProof/>
                        </w:rPr>
                      </w:pPr>
                      <w:r>
                        <w:rPr>
                          <w:noProof/>
                        </w:rPr>
                        <w:fldChar w:fldCharType="begin"/>
                      </w:r>
                      <w:r>
                        <w:rPr>
                          <w:noProof/>
                        </w:rPr>
                        <w:instrText xml:space="preserve"> STYLEREF 1 \s </w:instrText>
                      </w:r>
                      <w:r>
                        <w:rPr>
                          <w:noProof/>
                        </w:rPr>
                        <w:fldChar w:fldCharType="separate"/>
                      </w:r>
                      <w:bookmarkStart w:id="135" w:name="_Toc45878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5"/>
                    </w:p>
                  </w:txbxContent>
                </v:textbox>
                <w10:wrap type="topAndBottom"/>
              </v:shape>
            </w:pict>
          </mc:Fallback>
        </mc:AlternateContent>
      </w:r>
      <w:r>
        <w:rPr>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w:t>
      </w:r>
      <w:proofErr w:type="gramStart"/>
      <w:r>
        <w:t>el ratio</w:t>
      </w:r>
      <w:proofErr w:type="gramEnd"/>
      <w:r>
        <w:t xml:space="preserve"> o el color, y elegir correctamente la representación para poder alcanzar un nivel de entendimiento y precisión adecuados.</w:t>
      </w:r>
      <w:bookmarkStart w:id="136"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Pr="00F34F4A" w:rsidRDefault="00F34F4A" w:rsidP="00F34F4A"/>
    <w:p w:rsidR="00C46E33" w:rsidRDefault="00CA5099" w:rsidP="00C46E33">
      <w:pPr>
        <w:pStyle w:val="Ttulo1"/>
      </w:pPr>
      <w:bookmarkStart w:id="137" w:name="_Toc4588325"/>
      <w:r>
        <w:t xml:space="preserve">Capítulo 3: </w:t>
      </w:r>
      <w:r w:rsidR="0025298E">
        <w:t>R</w:t>
      </w:r>
      <w:r w:rsidR="00C46E33">
        <w:t>esultados Obtenidos y Conclusiones Finales</w:t>
      </w:r>
      <w:bookmarkEnd w:id="136"/>
      <w:bookmarkEnd w:id="137"/>
    </w:p>
    <w:p w:rsidR="00C46E33" w:rsidRDefault="00C46E33" w:rsidP="00C46E33">
      <w:pPr>
        <w:pStyle w:val="Ttulo2"/>
      </w:pPr>
      <w:bookmarkStart w:id="138" w:name="_Toc201763"/>
      <w:bookmarkStart w:id="139" w:name="_Toc4588326"/>
      <w:r>
        <w:t>Resultados Obtenidos</w:t>
      </w:r>
      <w:bookmarkEnd w:id="138"/>
      <w:bookmarkEnd w:id="139"/>
    </w:p>
    <w:p w:rsidR="00C04025" w:rsidRDefault="00C04025" w:rsidP="00C04025">
      <w:r>
        <w:t>A continuación, expondré los resultados obtenidos tanto en el análisis exploratorio de los datos como con las técnicas de machine learning.</w:t>
      </w:r>
    </w:p>
    <w:p w:rsidR="00C04025" w:rsidRDefault="00C04025" w:rsidP="00C04025"/>
    <w:p w:rsidR="00C04025" w:rsidRDefault="00C04025" w:rsidP="00C04025">
      <w:pPr>
        <w:pStyle w:val="Prrafodelista"/>
        <w:numPr>
          <w:ilvl w:val="0"/>
          <w:numId w:val="4"/>
        </w:numPr>
      </w:pPr>
      <w:r>
        <w:t>Análisis Exploratorio</w:t>
      </w:r>
    </w:p>
    <w:p w:rsidR="00C04025" w:rsidRDefault="00C04025" w:rsidP="00C04025">
      <w:r>
        <w:rPr>
          <w:noProof/>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E61E7B" w:rsidRPr="00F53D00"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0" w:name="_Toc458786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2"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C06tc5NwIAAG4EAAAOAAAAAAAA&#10;AAAAAAAAAC4CAABkcnMvZTJvRG9jLnhtbFBLAQItABQABgAIAAAAIQA5xUQ54QAAAAsBAAAPAAAA&#10;AAAAAAAAAAAAAJEEAABkcnMvZG93bnJldi54bWxQSwUGAAAAAAQABADzAAAAnwUAAAAA&#10;" stroked="f">
                <v:textbox style="mso-fit-shape-to-text:t" inset="0,0,0,0">
                  <w:txbxContent>
                    <w:p w:rsidR="00E61E7B" w:rsidRPr="00F53D00"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1" w:name="_Toc458786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41"/>
                    </w:p>
                  </w:txbxContent>
                </v:textbox>
                <w10:wrap type="topAndBottom"/>
              </v:shape>
            </w:pict>
          </mc:Fallback>
        </mc:AlternateContent>
      </w:r>
      <w:r>
        <w:rPr>
          <w:noProof/>
        </w:rPr>
        <w:drawing>
          <wp:anchor distT="0" distB="0" distL="114300" distR="114300" simplePos="0" relativeHeight="251744256" behindDoc="0" locked="0" layoutInCell="1" allowOverlap="1">
            <wp:simplePos x="0" y="0"/>
            <wp:positionH relativeFrom="page">
              <wp:posOffset>2266950</wp:posOffset>
            </wp:positionH>
            <wp:positionV relativeFrom="paragraph">
              <wp:posOffset>607060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análisis exploratorio se han explorado numerosos ámbitos. Uno, por ejemplo, es la búsqueda de qué nombre se repite más frecuentemente. Esto se ha solventado mediante un </w:t>
      </w:r>
      <w:proofErr w:type="spellStart"/>
      <w:r>
        <w:t>wordcloud</w:t>
      </w:r>
      <w:proofErr w:type="spellEnd"/>
      <w:r>
        <w:t xml:space="preserve"> que se puede observar en la figura siguiente:</w:t>
      </w:r>
    </w:p>
    <w:p w:rsidR="00C04025" w:rsidRDefault="00C04025" w:rsidP="00C04025">
      <w:r>
        <w:t>Como se puede analizar, el nombre más común entre los pacientes analizados es el de Raquel, mientras que otros nombres como Clara o Marta también son bastante destacados.</w:t>
      </w:r>
    </w:p>
    <w:p w:rsidR="00C04025" w:rsidRDefault="00C04025" w:rsidP="00C04025">
      <w:r>
        <w:rPr>
          <w:noProof/>
        </w:rPr>
        <w:lastRenderedPageBreak/>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E61E7B" w:rsidRPr="005B25C5"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2" w:name="_Toc458786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3"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MrNAIAAG4EAAAOAAAAZHJzL2Uyb0RvYy54bWysVMFu2zAMvQ/YPwi6L07SNS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" stroked="f">
                <v:textbox style="mso-fit-shape-to-text:t" inset="0,0,0,0">
                  <w:txbxContent>
                    <w:p w:rsidR="00E61E7B" w:rsidRPr="005B25C5"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3" w:name="_Toc458786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43"/>
                    </w:p>
                  </w:txbxContent>
                </v:textbox>
                <w10:wrap type="topAndBottom" anchorx="page"/>
              </v:shape>
            </w:pict>
          </mc:Fallback>
        </mc:AlternateContent>
      </w:r>
      <w:r>
        <w:rPr>
          <w:noProof/>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C04025">
      <w:r>
        <w:t>Como se puede apreciar, las mujeres que acuden a la consulta suelen ser más jóvenes, mientras que los hombres tienen un rango mucho más esparcido en la edad.</w:t>
      </w:r>
    </w:p>
    <w:p w:rsidR="00C04025" w:rsidRDefault="00C04025" w:rsidP="00C04025"/>
    <w:p w:rsidR="00C04025" w:rsidRDefault="00C04025" w:rsidP="00C04025">
      <w:r>
        <w:rPr>
          <w:noProof/>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3213100</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E61E7B" w:rsidRPr="00AB435A"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4" w:name="_Toc458786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4" type="#_x0000_t202" style="position:absolute;left:0;text-align:left;margin-left:0;margin-top:253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" stroked="f">
                <v:textbox style="mso-fit-shape-to-text:t" inset="0,0,0,0">
                  <w:txbxContent>
                    <w:p w:rsidR="00E61E7B" w:rsidRPr="00AB435A"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5" w:name="_Toc458786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45"/>
                    </w:p>
                  </w:txbxContent>
                </v:textbox>
                <w10:wrap type="topAndBottom" anchorx="margin"/>
              </v:shape>
            </w:pict>
          </mc:Fallback>
        </mc:AlternateContent>
      </w:r>
      <w:r>
        <w:rPr>
          <w:noProof/>
        </w:rPr>
        <w:drawing>
          <wp:anchor distT="0" distB="0" distL="114300" distR="114300" simplePos="0" relativeHeight="251750400" behindDoc="0" locked="0" layoutInCell="1" allowOverlap="1">
            <wp:simplePos x="0" y="0"/>
            <wp:positionH relativeFrom="page">
              <wp:align>center</wp:align>
            </wp:positionH>
            <wp:positionV relativeFrom="paragraph">
              <wp:posOffset>574675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Posteriormente se analizaron varias relaciones entre variables, también con </w:t>
      </w:r>
      <w:proofErr w:type="spellStart"/>
      <w:r>
        <w:t>scatterplots</w:t>
      </w:r>
      <w:proofErr w:type="spellEnd"/>
      <w:r>
        <w:t xml:space="preserve"> basados en colores para comprobar la cantidad de individuos residentes en cada caso. Un ejemplo de este estudio es el siguiente, que analiza la inhibición y la impulsividad:</w:t>
      </w:r>
    </w:p>
    <w:p w:rsidR="00C04025" w:rsidRDefault="00C04025" w:rsidP="00C04025">
      <w:r>
        <w:lastRenderedPageBreak/>
        <w:t>Como se puede observar en la figura 3-3,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61E7B" w:rsidRPr="00AD34A7" w:rsidRDefault="00E61E7B" w:rsidP="00DF4DE3">
                            <w:pPr>
                              <w:pStyle w:val="Descripcin"/>
                              <w:rPr>
                                <w:noProof/>
                              </w:rPr>
                            </w:pPr>
                            <w:r>
                              <w:rPr>
                                <w:noProof/>
                              </w:rPr>
                              <w:fldChar w:fldCharType="begin"/>
                            </w:r>
                            <w:r>
                              <w:rPr>
                                <w:noProof/>
                              </w:rPr>
                              <w:instrText xml:space="preserve"> STYLEREF 1 \s </w:instrText>
                            </w:r>
                            <w:r>
                              <w:rPr>
                                <w:noProof/>
                              </w:rPr>
                              <w:fldChar w:fldCharType="separate"/>
                            </w:r>
                            <w:bookmarkStart w:id="146" w:name="_Toc458786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5"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BNv+HhNgIAAG4EAAAOAAAAAAAAAAAA&#10;AAAAAC4CAABkcnMvZTJvRG9jLnhtbFBLAQItABQABgAIAAAAIQDoOt833wAAAAgBAAAPAAAAAAAA&#10;AAAAAAAAAJAEAABkcnMvZG93bnJldi54bWxQSwUGAAAAAAQABADzAAAAnAUAAAAA&#10;" stroked="f">
                <v:textbox style="mso-fit-shape-to-text:t" inset="0,0,0,0">
                  <w:txbxContent>
                    <w:p w:rsidR="00E61E7B" w:rsidRPr="00AD34A7" w:rsidRDefault="00E61E7B" w:rsidP="00DF4DE3">
                      <w:pPr>
                        <w:pStyle w:val="Descripcin"/>
                        <w:rPr>
                          <w:noProof/>
                        </w:rPr>
                      </w:pPr>
                      <w:r>
                        <w:rPr>
                          <w:noProof/>
                        </w:rPr>
                        <w:fldChar w:fldCharType="begin"/>
                      </w:r>
                      <w:r>
                        <w:rPr>
                          <w:noProof/>
                        </w:rPr>
                        <w:instrText xml:space="preserve"> STYLEREF 1 \s </w:instrText>
                      </w:r>
                      <w:r>
                        <w:rPr>
                          <w:noProof/>
                        </w:rPr>
                        <w:fldChar w:fldCharType="separate"/>
                      </w:r>
                      <w:bookmarkStart w:id="147" w:name="_Toc458786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47"/>
                    </w:p>
                  </w:txbxContent>
                </v:textbox>
                <w10:wrap type="topAndBottom"/>
              </v:shape>
            </w:pict>
          </mc:Fallback>
        </mc:AlternateContent>
      </w:r>
      <w:r>
        <w:rPr>
          <w:noProof/>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siguiendo una metodología científica y estadística más rigurosa se obtuvo una matriz de correlación con las variables significativas del problema, habiendo quitado variables 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p>
    <w:p w:rsidR="00562123" w:rsidRDefault="00562123" w:rsidP="00C04025">
      <w:r>
        <w:t xml:space="preserve">Posteriormente se pueden observar otras correlaciones menos conocidas, como por ejemplo que la agresividad está inversamente correlacionada con la inhibición, o que la </w:t>
      </w:r>
      <w:proofErr w:type="spellStart"/>
      <w:r>
        <w:t>pseudo-resiliencia</w:t>
      </w:r>
      <w:proofErr w:type="spellEnd"/>
      <w:r>
        <w:t xml:space="preserve"> está inversamente relacionada con una educación permisiva.</w:t>
      </w:r>
    </w:p>
    <w:p w:rsidR="00562123" w:rsidRDefault="00562123" w:rsidP="00C04025">
      <w:r>
        <w:t>Respecto a relaciones directas, es interesante destacar la que existe entre las distorsiones cognitivas de las conclusiones arbitrarias y la maximización y minimización, así como la que existe con las conclusiones arbitrarias y la generalización excesiva. También la agresividad y la impulsividad tienen una cierta correlación.</w:t>
      </w:r>
    </w:p>
    <w:p w:rsidR="00562123" w:rsidRDefault="00562123" w:rsidP="00C04025"/>
    <w:p w:rsidR="00417974" w:rsidRDefault="007B7856" w:rsidP="00C04025">
      <w:r w:rsidRPr="007B7856">
        <w:rPr>
          <w:noProof/>
        </w:rPr>
        <w:lastRenderedPageBreak/>
        <w:drawing>
          <wp:anchor distT="0" distB="0" distL="114300" distR="114300" simplePos="0" relativeHeight="251759616" behindDoc="0" locked="0" layoutInCell="1" allowOverlap="1" wp14:anchorId="34A289E7">
            <wp:simplePos x="0" y="0"/>
            <wp:positionH relativeFrom="margin">
              <wp:align>center</wp:align>
            </wp:positionH>
            <wp:positionV relativeFrom="paragraph">
              <wp:posOffset>382905</wp:posOffset>
            </wp:positionV>
            <wp:extent cx="3486150" cy="548957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486150" cy="54895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Sexo: A pesar de ser una variable categórica, podemos sacar conclusiones 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r>
        <w:t>Resiliencia: Se puede ver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Se aprecia que las medias son bastante cercanas a 1, por lo que se aprecia que están muy presentes en los pacientes en su mayoría. Es interesante también ver que todas, a excepción de la pseudo resiliencia ya están con 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p>
    <w:p w:rsidR="00DB2911" w:rsidRDefault="00DB2911" w:rsidP="007B7856">
      <w:pPr>
        <w:pStyle w:val="Prrafodelista"/>
        <w:numPr>
          <w:ilvl w:val="0"/>
          <w:numId w:val="52"/>
        </w:numPr>
      </w:pPr>
      <w:r>
        <w:t>Impulsividad: La media está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Se han utilizado diversos métodos de inteligencia artificial para la clasificación de los pacientes en sus respectivos grupos, obteniendo resultados no extremadamente satisfactorios en su mayoría, aunque bastante diversos en su calidad.</w:t>
      </w:r>
    </w:p>
    <w:p w:rsidR="00E02C18" w:rsidRDefault="00DB2911" w:rsidP="00337D72">
      <w:r>
        <w:rPr>
          <w:noProof/>
        </w:rPr>
        <mc:AlternateContent>
          <mc:Choice Requires="wps">
            <w:drawing>
              <wp:anchor distT="0" distB="0" distL="114300" distR="114300" simplePos="0" relativeHeight="251758592" behindDoc="0" locked="0" layoutInCell="1" allowOverlap="1" wp14:anchorId="0889BFE2" wp14:editId="2792FC86">
                <wp:simplePos x="0" y="0"/>
                <wp:positionH relativeFrom="margin">
                  <wp:align>center</wp:align>
                </wp:positionH>
                <wp:positionV relativeFrom="paragraph">
                  <wp:posOffset>4299585</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E61E7B" w:rsidRPr="00DC5542" w:rsidRDefault="00E61E7B" w:rsidP="00E02C18">
                            <w:pPr>
                              <w:pStyle w:val="Descripcin"/>
                            </w:pPr>
                            <w:fldSimple w:instr=" STYLEREF 1 \s ">
                              <w:bookmarkStart w:id="148" w:name="_Toc4587869"/>
                              <w:r>
                                <w:rPr>
                                  <w:noProof/>
                                </w:rPr>
                                <w:t>3</w:t>
                              </w:r>
                            </w:fldSimple>
                            <w:r>
                              <w:noBreakHyphen/>
                            </w:r>
                            <w:fldSimple w:instr=" SEQ Ilustración \* ARABIC \s 1 ">
                              <w:r>
                                <w:rPr>
                                  <w:noProof/>
                                </w:rPr>
                                <w:t>5</w:t>
                              </w:r>
                            </w:fldSimple>
                            <w:r>
                              <w:t>. Distribución Pacientes Componentes Principales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56" type="#_x0000_t202" style="position:absolute;left:0;text-align:left;margin-left:0;margin-top:338.55pt;width:310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" stroked="f">
                <v:textbox style="mso-fit-shape-to-text:t" inset="0,0,0,0">
                  <w:txbxContent>
                    <w:p w:rsidR="00E61E7B" w:rsidRPr="00DC5542" w:rsidRDefault="00E61E7B" w:rsidP="00E02C18">
                      <w:pPr>
                        <w:pStyle w:val="Descripcin"/>
                      </w:pPr>
                      <w:fldSimple w:instr=" STYLEREF 1 \s ">
                        <w:bookmarkStart w:id="149" w:name="_Toc4587869"/>
                        <w:r>
                          <w:rPr>
                            <w:noProof/>
                          </w:rPr>
                          <w:t>3</w:t>
                        </w:r>
                      </w:fldSimple>
                      <w:r>
                        <w:noBreakHyphen/>
                      </w:r>
                      <w:fldSimple w:instr=" SEQ Ilustración \* ARABIC \s 1 ">
                        <w:r>
                          <w:rPr>
                            <w:noProof/>
                          </w:rPr>
                          <w:t>5</w:t>
                        </w:r>
                      </w:fldSimple>
                      <w:r>
                        <w:t>. Distribución Pacientes Componentes Principales</w:t>
                      </w:r>
                      <w:bookmarkEnd w:id="149"/>
                    </w:p>
                  </w:txbxContent>
                </v:textbox>
                <w10:wrap type="topAndBottom" anchorx="margin"/>
              </v:shape>
            </w:pict>
          </mc:Fallback>
        </mc:AlternateContent>
      </w:r>
      <w:r w:rsidRPr="00E02C18">
        <w:rPr>
          <w:noProof/>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387985</wp:posOffset>
            </wp:positionV>
            <wp:extent cx="3937000" cy="3943350"/>
            <wp:effectExtent l="0" t="0" r="6350" b="0"/>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BEBA8EAE-BF5A-486C-A8C5-ECC9F3942E4B}">
                          <a14:imgProps xmlns:a14="http://schemas.microsoft.com/office/drawing/2010/main">
                            <a14:imgLayer r:embed="rId83">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937000" cy="3943350"/>
                    </a:xfrm>
                    <a:prstGeom prst="rect">
                      <a:avLst/>
                    </a:prstGeom>
                  </pic:spPr>
                </pic:pic>
              </a:graphicData>
            </a:graphic>
            <wp14:sizeRelH relativeFrom="margin">
              <wp14:pctWidth>0</wp14:pctWidth>
            </wp14:sizeRelH>
            <wp14:sizeRelV relativeFrom="margin">
              <wp14:pctHeight>0</wp14:pctHeight>
            </wp14:sizeRelV>
          </wp:anchor>
        </w:drawing>
      </w:r>
      <w:r w:rsidR="00E02C18">
        <w:t xml:space="preserve">Es importante destacar la distribución de los pacientes en una gráfica, para ver si son fácilmente diferenciables o no. Para esto, se ha reducido el problema a las dos componentes </w:t>
      </w:r>
      <w:r w:rsidR="00E02C18">
        <w:lastRenderedPageBreak/>
        <w:t>principales (es decir, las dos dimensiones más significativas) y se ha obtenido una gráfica donde se pueden ver los pacientes diferenciados por colores según el trastorno:</w:t>
      </w:r>
    </w:p>
    <w:p w:rsidR="00E02C18" w:rsidRDefault="00E02C18" w:rsidP="00337D72"/>
    <w:p w:rsidR="00E02C18" w:rsidRDefault="00E02C18" w:rsidP="00337D72">
      <w:r>
        <w:t xml:space="preserve">Como se puede observar, bajo las dos componentes que más información aportan al problema la </w:t>
      </w:r>
      <w:proofErr w:type="spellStart"/>
      <w:r>
        <w:t>clusterización</w:t>
      </w:r>
      <w:proofErr w:type="spellEnd"/>
      <w:r>
        <w:t xml:space="preserve">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p>
    <w:p w:rsidR="00E02C18" w:rsidRDefault="00E02C18" w:rsidP="00337D72"/>
    <w:p w:rsidR="00337D72" w:rsidRDefault="00337D72" w:rsidP="00337D72"/>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50" w:name="_Toc4587871"/>
      <w:r>
        <w:t xml:space="preserve">Tabla </w:t>
      </w:r>
      <w:fldSimple w:instr=" STYLEREF 1 \s ">
        <w:r w:rsidR="00055EE9">
          <w:rPr>
            <w:noProof/>
          </w:rPr>
          <w:t>3</w:t>
        </w:r>
      </w:fldSimple>
      <w:r w:rsidR="00055EE9">
        <w:noBreakHyphen/>
      </w:r>
      <w:fldSimple w:instr=" SEQ Tabla \* ARABIC \s 1 ">
        <w:r w:rsidR="00055EE9">
          <w:rPr>
            <w:noProof/>
          </w:rPr>
          <w:t>1</w:t>
        </w:r>
      </w:fldSimple>
      <w:r>
        <w:t>. Resultado de Redes Neuronales</w:t>
      </w:r>
      <w:bookmarkEnd w:id="150"/>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597"/>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85086C" w:rsidRDefault="0085086C" w:rsidP="0085086C">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xml:space="preserve">, la configuración de perceptrón multicapa idónea para este problema será la de 3 neuronas sin </w:t>
      </w:r>
      <w:r>
        <w:lastRenderedPageBreak/>
        <w:t>softmax ni decay, debido a que con menor número de neuronas (y por lo tanto menor overfitting) se ha obtenido un resultado máximo, con un valor de acierto del 75%.</w:t>
      </w:r>
    </w:p>
    <w:p w:rsidR="00562123" w:rsidRDefault="00562123" w:rsidP="00C04025"/>
    <w:p w:rsidR="00C04025" w:rsidRDefault="00E95E88" w:rsidP="00E95E88">
      <w:pPr>
        <w:pStyle w:val="Prrafodelista"/>
        <w:numPr>
          <w:ilvl w:val="1"/>
          <w:numId w:val="4"/>
        </w:numPr>
      </w:pPr>
      <w:r>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Python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La puntuación máxima obtenida, tanto en entrenamiento como en test es del 50%, obteniendo la siguiente matriz de confusión:</w:t>
      </w:r>
    </w:p>
    <w:p w:rsidR="0076773E" w:rsidRDefault="0076773E" w:rsidP="0076773E">
      <w:pPr>
        <w:pStyle w:val="TtuloResumen-ndice-Bibliografa"/>
        <w:ind w:left="1416" w:firstLine="708"/>
      </w:pPr>
      <w:bookmarkStart w:id="151" w:name="_Toc4587872"/>
      <w:r>
        <w:t xml:space="preserve">Tabla </w:t>
      </w:r>
      <w:fldSimple w:instr=" STYLEREF 1 \s ">
        <w:r w:rsidR="00055EE9">
          <w:rPr>
            <w:noProof/>
          </w:rPr>
          <w:t>3</w:t>
        </w:r>
      </w:fldSimple>
      <w:r w:rsidR="00055EE9">
        <w:noBreakHyphen/>
      </w:r>
      <w:fldSimple w:instr=" SEQ Tabla \* ARABIC \s 1 ">
        <w:r w:rsidR="00055EE9">
          <w:rPr>
            <w:noProof/>
          </w:rPr>
          <w:t>2</w:t>
        </w:r>
      </w:fldSimple>
      <w:r>
        <w:t>. Matriz Confusión Test KNN</w:t>
      </w:r>
      <w:bookmarkEnd w:id="151"/>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Como se puede ver, de los 18 pacientes a clasificar 9 los ha clasificado correctamente en los grupos 1 y 2 (TOC y ansiedad), confundiendo 1 paciente de TOC por Ansiedad, lo que elevaría la cifra de acierto hasta el 55%.</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9E0CCA" w:rsidRDefault="009E0CCA" w:rsidP="00E95E88"/>
    <w:p w:rsidR="009E0CCA" w:rsidRDefault="009E0CCA" w:rsidP="009E0CCA">
      <w:pPr>
        <w:pStyle w:val="Prrafodelista"/>
        <w:numPr>
          <w:ilvl w:val="1"/>
          <w:numId w:val="4"/>
        </w:numPr>
      </w:pPr>
      <w:r>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lastRenderedPageBreak/>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bookmarkStart w:id="152" w:name="_GoBack"/>
      <w:bookmarkEnd w:id="152"/>
    </w:p>
    <w:p w:rsidR="00D36A99" w:rsidRDefault="00D36A99" w:rsidP="00055EE9"/>
    <w:p w:rsidR="00481AD9" w:rsidRDefault="00481AD9" w:rsidP="00481AD9">
      <w:pPr>
        <w:pStyle w:val="TtuloResumen-ndice-Bibliografa"/>
        <w:ind w:left="1416" w:firstLine="708"/>
      </w:pPr>
      <w:bookmarkStart w:id="153" w:name="_Toc4587873"/>
      <w:r>
        <w:t xml:space="preserve">Tabla </w:t>
      </w:r>
      <w:fldSimple w:instr=" STYLEREF 1 \s ">
        <w:r w:rsidR="00055EE9">
          <w:rPr>
            <w:noProof/>
          </w:rPr>
          <w:t>3</w:t>
        </w:r>
      </w:fldSimple>
      <w:r w:rsidR="00055EE9">
        <w:noBreakHyphen/>
      </w:r>
      <w:fldSimple w:instr=" SEQ Tabla \* ARABIC \s 1 ">
        <w:r w:rsidR="00055EE9">
          <w:rPr>
            <w:noProof/>
          </w:rPr>
          <w:t>3</w:t>
        </w:r>
      </w:fldSimple>
      <w:r>
        <w:t>. Matriz Confusión Random Forest</w:t>
      </w:r>
      <w:bookmarkEnd w:id="153"/>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481AD9" w:rsidRDefault="00481AD9" w:rsidP="00481AD9">
      <w:r>
        <w:t>Como se puede observar, especialmente del grupo 2 ha obtenido muy buenos resultados este modelo, especialmente si tenemos en cuenta las dos clasificaciones de TOC en Ansiedad, que también se darán como válidas. Respecto a los grupos 3 y 4 vuelve a haber gran cantidad de errores.</w:t>
      </w:r>
    </w:p>
    <w:p w:rsidR="00481AD9" w:rsidRDefault="00481AD9" w:rsidP="00481AD9">
      <w:r>
        <w:t>El resultado final, teniendo en cuenta estas clasificaciones sería de un 55,5% de acierto en test.</w:t>
      </w:r>
    </w:p>
    <w:p w:rsidR="00481AD9" w:rsidRDefault="00481AD9" w:rsidP="00481AD9"/>
    <w:p w:rsidR="00481AD9" w:rsidRDefault="002D1E3C" w:rsidP="002D1E3C">
      <w:pPr>
        <w:pStyle w:val="Prrafodelista"/>
        <w:numPr>
          <w:ilvl w:val="1"/>
          <w:numId w:val="4"/>
        </w:numPr>
      </w:pPr>
      <w:r>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54" w:name="_Toc4587874"/>
      <w:r>
        <w:lastRenderedPageBreak/>
        <w:t xml:space="preserve">Tabla </w:t>
      </w:r>
      <w:fldSimple w:instr=" STYLEREF 1 \s ">
        <w:r>
          <w:rPr>
            <w:noProof/>
          </w:rPr>
          <w:t>3</w:t>
        </w:r>
      </w:fldSimple>
      <w:r>
        <w:noBreakHyphen/>
      </w:r>
      <w:fldSimple w:instr=" SEQ Tabla \* ARABIC \s 1 ">
        <w:r>
          <w:rPr>
            <w:noProof/>
          </w:rPr>
          <w:t>4</w:t>
        </w:r>
      </w:fldSimple>
      <w:r>
        <w:t>. Matriz Confusión SVM</w:t>
      </w:r>
      <w:bookmarkEnd w:id="154"/>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p>
    <w:p w:rsidR="00055EE9" w:rsidRDefault="00055EE9" w:rsidP="002D1E3C">
      <w:r>
        <w:t>Teniendo en cuenta las dos clasificaciones correctas hacia la relación entre TOC y Ansiedad, se puede afirmar que el resultado final es de un 50% de acierto, habiendo acertado 9 de 18 casos.</w:t>
      </w:r>
    </w:p>
    <w:p w:rsidR="00055EE9" w:rsidRDefault="00055EE9" w:rsidP="002D1E3C"/>
    <w:p w:rsidR="00055EE9" w:rsidRDefault="00E02C18" w:rsidP="00E02C18">
      <w:pPr>
        <w:pStyle w:val="Prrafodelista"/>
        <w:numPr>
          <w:ilvl w:val="1"/>
          <w:numId w:val="4"/>
        </w:numPr>
      </w:pPr>
      <w:r>
        <w:t>K Means</w:t>
      </w:r>
    </w:p>
    <w:p w:rsidR="00E02C18" w:rsidRDefault="00E02C18" w:rsidP="00E02C18">
      <w:pPr>
        <w:ind w:firstLine="0"/>
      </w:pPr>
    </w:p>
    <w:p w:rsidR="00481AD9" w:rsidRDefault="00481AD9" w:rsidP="00481AD9"/>
    <w:p w:rsidR="00481AD9" w:rsidRDefault="00481AD9" w:rsidP="00481AD9"/>
    <w:p w:rsidR="00481AD9" w:rsidRDefault="00481AD9" w:rsidP="00481AD9"/>
    <w:p w:rsidR="00481AD9" w:rsidRPr="00C04025" w:rsidRDefault="00481AD9" w:rsidP="00481AD9"/>
    <w:p w:rsidR="00C46E33" w:rsidRDefault="00C46E33" w:rsidP="00C46E33">
      <w:pPr>
        <w:pStyle w:val="Ttulo2"/>
      </w:pPr>
      <w:bookmarkStart w:id="155" w:name="_Toc201764"/>
      <w:bookmarkStart w:id="156" w:name="_Toc4588327"/>
      <w:r>
        <w:t>Conclusiones</w:t>
      </w:r>
      <w:bookmarkEnd w:id="155"/>
      <w:bookmarkEnd w:id="156"/>
      <w:r>
        <w:t xml:space="preserve"> </w:t>
      </w:r>
    </w:p>
    <w:p w:rsidR="005D7EB4" w:rsidRDefault="00C46E33" w:rsidP="00533655">
      <w:pPr>
        <w:pStyle w:val="Ttulo2"/>
      </w:pPr>
      <w:bookmarkStart w:id="157" w:name="_Toc4588328"/>
      <w:bookmarkStart w:id="158" w:name="_Toc201765"/>
      <w:r>
        <w:t>Líneas Futuras, Ampliaciones y Entornos de Aplicación</w:t>
      </w:r>
      <w:bookmarkEnd w:id="157"/>
      <w:r w:rsidR="00E828E9">
        <w:br w:type="page"/>
      </w:r>
      <w:bookmarkEnd w:id="158"/>
      <w:r w:rsidR="00533655">
        <w:lastRenderedPageBreak/>
        <w:t xml:space="preserve"> </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59"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60" w:name="_Toc2765905"/>
      <w:bookmarkStart w:id="161" w:name="_Toc2766034"/>
      <w:bookmarkStart w:id="162" w:name="_Toc2766095"/>
    </w:p>
    <w:p w:rsidR="008D4BAE" w:rsidRPr="008D4BAE" w:rsidRDefault="008D4BAE" w:rsidP="00583BF6">
      <w:pPr>
        <w:pStyle w:val="Ttulo1"/>
        <w:numPr>
          <w:ilvl w:val="0"/>
          <w:numId w:val="0"/>
        </w:numPr>
        <w:tabs>
          <w:tab w:val="center" w:pos="4431"/>
        </w:tabs>
        <w:ind w:left="360"/>
      </w:pPr>
      <w:bookmarkStart w:id="163" w:name="_Toc4588329"/>
      <w:r w:rsidRPr="008D4BAE">
        <w:rPr>
          <w:rStyle w:val="Ttulo1Car"/>
        </w:rPr>
        <w:lastRenderedPageBreak/>
        <w:t>Anexo</w:t>
      </w:r>
      <w:bookmarkEnd w:id="159"/>
      <w:bookmarkEnd w:id="160"/>
      <w:bookmarkEnd w:id="161"/>
      <w:bookmarkEnd w:id="162"/>
      <w:r w:rsidR="00527840">
        <w:rPr>
          <w:rStyle w:val="Ttulo1Car"/>
        </w:rPr>
        <w:t xml:space="preserve"> de Términos</w:t>
      </w:r>
      <w:bookmarkEnd w:id="163"/>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lastRenderedPageBreak/>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rsidP="00285459">
      <w:pPr>
        <w:spacing w:after="200" w:line="276" w:lineRule="auto"/>
        <w:ind w:firstLine="0"/>
        <w:jc w:val="left"/>
        <w:rPr>
          <w:rStyle w:val="Ttulo2Car"/>
        </w:rPr>
      </w:pPr>
    </w:p>
    <w:p w:rsidR="00AB48B5" w:rsidRDefault="00AB48B5">
      <w:pPr>
        <w:spacing w:after="200" w:line="276" w:lineRule="auto"/>
        <w:ind w:firstLine="0"/>
        <w:jc w:val="left"/>
        <w:rPr>
          <w:rStyle w:val="Ttulo2Car"/>
        </w:rPr>
      </w:pPr>
      <w:r>
        <w:rPr>
          <w:rStyle w:val="Ttulo2Car"/>
        </w:rPr>
        <w:br w:type="page"/>
      </w:r>
    </w:p>
    <w:p w:rsidR="00991C07" w:rsidRPr="00285459" w:rsidRDefault="00991C07" w:rsidP="00285459">
      <w:pPr>
        <w:ind w:left="284" w:firstLine="0"/>
        <w:jc w:val="left"/>
        <w:sectPr w:rsidR="00991C07" w:rsidRPr="00285459" w:rsidSect="00583BF6">
          <w:headerReference w:type="even" r:id="rId84"/>
          <w:headerReference w:type="default" r:id="rId85"/>
          <w:footerReference w:type="even" r:id="rId86"/>
          <w:footerReference w:type="default" r:id="rId87"/>
          <w:footerReference w:type="first" r:id="rId88"/>
          <w:type w:val="oddPage"/>
          <w:pgSz w:w="11906" w:h="16838"/>
          <w:pgMar w:top="1701" w:right="1418" w:bottom="1701" w:left="1985" w:header="709" w:footer="709" w:gutter="0"/>
          <w:pgNumType w:start="1"/>
          <w:cols w:space="708"/>
          <w:titlePg/>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64" w:name="_Toc4588330"/>
      <w:bookmarkEnd w:id="2"/>
      <w:r w:rsidRPr="00060891">
        <w:rPr>
          <w:rStyle w:val="Ttulo2Car"/>
        </w:rPr>
        <w:lastRenderedPageBreak/>
        <w:t>Bibliografía</w:t>
      </w:r>
      <w:bookmarkEnd w:id="164"/>
    </w:p>
    <w:sdt>
      <w:sdtPr>
        <w:rPr>
          <w:b/>
        </w:rPr>
        <w:id w:val="4821330"/>
        <w:docPartObj>
          <w:docPartGallery w:val="Bibliographies"/>
          <w:docPartUnique/>
        </w:docPartObj>
      </w:sdtPr>
      <w:sdtEndPr>
        <w:rPr>
          <w:b w:val="0"/>
        </w:rPr>
      </w:sdtEndPr>
      <w:sdtContent>
        <w:sdt>
          <w:sdtPr>
            <w:id w:val="111145805"/>
            <w:bibliography/>
          </w:sdtPr>
          <w:sdtEnd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14E5D" w:rsidRDefault="00B84FCB" w:rsidP="00B84FCB">
              <w:pPr>
                <w:ind w:left="284" w:firstLine="0"/>
                <w:rPr>
                  <w:rFonts w:cstheme="minorHAnsi"/>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14E5D">
                <w:rPr>
                  <w:rFonts w:cstheme="minorHAnsi"/>
                </w:rPr>
                <w:t>Barcelona: Masson.</w:t>
              </w:r>
            </w:p>
            <w:p w:rsidR="00B84FCB" w:rsidRPr="00114E5D" w:rsidRDefault="00B84FCB" w:rsidP="00B84FCB">
              <w:pPr>
                <w:ind w:left="284" w:firstLine="0"/>
                <w:rPr>
                  <w:rFonts w:cstheme="minorHAnsi"/>
                </w:rPr>
              </w:pPr>
              <w:r w:rsidRPr="00114E5D">
                <w:rPr>
                  <w:rFonts w:cstheme="minorHAnsi"/>
                </w:rPr>
                <w:t xml:space="preserve">6. </w:t>
              </w:r>
              <w:r w:rsidRPr="00114E5D">
                <w:rPr>
                  <w:rFonts w:cstheme="minorHAnsi"/>
                  <w:b/>
                </w:rPr>
                <w:t>Tan, P., Steinbach, M. y Kumar, V.</w:t>
              </w:r>
              <w:r w:rsidRPr="00114E5D">
                <w:rPr>
                  <w:rFonts w:cstheme="minorHAnsi"/>
                </w:rPr>
                <w:t xml:space="preserve"> (2006). </w:t>
              </w:r>
              <w:r w:rsidRPr="00114E5D">
                <w:rPr>
                  <w:rFonts w:cstheme="minorHAnsi"/>
                  <w:i/>
                </w:rPr>
                <w:t>Introduction to Data Mining.</w:t>
              </w:r>
              <w:r w:rsidRPr="00114E5D">
                <w:rPr>
                  <w:rFonts w:cstheme="minorHAnsi"/>
                </w:rPr>
                <w:t xml:space="preserve"> Boston: Pearson.</w:t>
              </w:r>
            </w:p>
            <w:p w:rsidR="00B84FCB" w:rsidRPr="00114E5D" w:rsidRDefault="00B84FCB" w:rsidP="00B84FCB">
              <w:pPr>
                <w:ind w:left="284" w:firstLine="0"/>
                <w:rPr>
                  <w:rFonts w:cstheme="minorHAnsi"/>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14E5D">
                <w:rPr>
                  <w:rFonts w:cstheme="minorHAnsi"/>
                  <w:i/>
                </w:rPr>
                <w:t>Machine Learning.</w:t>
              </w:r>
              <w:r w:rsidRPr="00114E5D">
                <w:rPr>
                  <w:rFonts w:cstheme="minorHAnsi"/>
                </w:rPr>
                <w:t xml:space="preserve"> Hoboken: John Wiley and Sons.</w:t>
              </w:r>
            </w:p>
            <w:p w:rsidR="00B84FCB" w:rsidRDefault="00B84FCB" w:rsidP="00B84FCB">
              <w:pPr>
                <w:ind w:left="284" w:firstLine="0"/>
                <w:rPr>
                  <w:rFonts w:ascii="Georgia" w:hAnsi="Georgia"/>
                  <w:color w:val="000000" w:themeColor="text1"/>
                  <w:sz w:val="21"/>
                  <w:szCs w:val="21"/>
                  <w:shd w:val="clear" w:color="auto" w:fill="D7D7D7"/>
                </w:rPr>
              </w:pPr>
              <w:r w:rsidRPr="00114E5D">
                <w:rPr>
                  <w:rFonts w:cstheme="minorHAnsi"/>
                </w:rPr>
                <w:t>8.</w:t>
              </w:r>
              <w:r w:rsidRPr="00114E5D">
                <w:rPr>
                  <w:rFonts w:cstheme="minorHAnsi"/>
                  <w:color w:val="000000" w:themeColor="text1"/>
                </w:rPr>
                <w:t xml:space="preserve"> </w:t>
              </w:r>
              <w:r w:rsidRPr="00114E5D">
                <w:rPr>
                  <w:rFonts w:cstheme="minorHAnsi"/>
                  <w:b/>
                  <w:color w:val="000000" w:themeColor="text1"/>
                  <w:shd w:val="clear" w:color="auto" w:fill="D7D7D7"/>
                </w:rPr>
                <w:t>LeCun, Y., Bengio, Y. y Hinton, G</w:t>
              </w:r>
              <w:r w:rsidRPr="00114E5D">
                <w:rPr>
                  <w:rFonts w:cstheme="minorHAnsi"/>
                  <w:color w:val="000000" w:themeColor="text1"/>
                  <w:shd w:val="clear" w:color="auto" w:fill="D7D7D7"/>
                </w:rPr>
                <w:t>. (</w:t>
              </w:r>
              <w:r>
                <w:rPr>
                  <w:rFonts w:cstheme="minorHAnsi"/>
                  <w:color w:val="000000" w:themeColor="text1"/>
                  <w:shd w:val="clear" w:color="auto" w:fill="D7D7D7"/>
                </w:rPr>
                <w:t xml:space="preserve">28 de Mayo de </w:t>
              </w:r>
              <w:r w:rsidRPr="00114E5D">
                <w:rPr>
                  <w:rFonts w:cstheme="minorHAnsi"/>
                  <w:color w:val="000000" w:themeColor="text1"/>
                  <w:shd w:val="clear" w:color="auto" w:fill="D7D7D7"/>
                </w:rPr>
                <w:t>2015). Deep Learning. </w:t>
              </w:r>
              <w:r w:rsidRPr="00114E5D">
                <w:rPr>
                  <w:rStyle w:val="nfasis"/>
                  <w:rFonts w:cstheme="minorHAnsi"/>
                  <w:color w:val="000000" w:themeColor="text1"/>
                  <w:bdr w:val="none" w:sz="0" w:space="0" w:color="auto" w:frame="1"/>
                  <w:shd w:val="clear" w:color="auto" w:fill="D7D7D7"/>
                </w:rPr>
                <w:t>Nature</w:t>
              </w:r>
              <w:r w:rsidRPr="00114E5D">
                <w:rPr>
                  <w:rFonts w:cstheme="minorHAnsi"/>
                  <w:color w:val="000000" w:themeColor="text1"/>
                  <w:shd w:val="clear" w:color="auto" w:fill="D7D7D7"/>
                </w:rPr>
                <w:t>.</w:t>
              </w:r>
              <w:r w:rsidRPr="00114E5D">
                <w:rPr>
                  <w:rStyle w:val="nfasis"/>
                  <w:rFonts w:cstheme="minorHAnsi"/>
                  <w:color w:val="000000" w:themeColor="text1"/>
                  <w:bdr w:val="none" w:sz="0" w:space="0" w:color="auto" w:frame="1"/>
                  <w:shd w:val="clear" w:color="auto" w:fill="D7D7D7"/>
                </w:rPr>
                <w:t> 521</w:t>
              </w:r>
              <w:r w:rsidRPr="00114E5D">
                <w:rPr>
                  <w:rFonts w:cstheme="minorHAnsi"/>
                  <w:color w:val="000000" w:themeColor="text1"/>
                  <w:shd w:val="clear" w:color="auto" w:fill="D7D7D7"/>
                </w:rPr>
                <w:t>, 436-444</w:t>
              </w:r>
              <w:r w:rsidRPr="00114E5D">
                <w:rPr>
                  <w:rFonts w:ascii="Georgia" w:hAnsi="Georgia"/>
                  <w:color w:val="000000" w:themeColor="text1"/>
                  <w:sz w:val="21"/>
                  <w:szCs w:val="21"/>
                  <w:shd w:val="clear" w:color="auto" w:fill="D7D7D7"/>
                </w:rPr>
                <w:t>.</w:t>
              </w:r>
            </w:p>
            <w:p w:rsidR="00B84FCB" w:rsidRPr="00C544E4" w:rsidRDefault="00B84FCB" w:rsidP="00B84FCB">
              <w:pPr>
                <w:ind w:left="284" w:firstLine="0"/>
                <w:rPr>
                  <w:rFonts w:cstheme="minorHAnsi"/>
                  <w:color w:val="000000" w:themeColor="text1"/>
                </w:rPr>
              </w:pPr>
              <w:r>
                <w:rPr>
                  <w:rFonts w:ascii="Georgia" w:hAnsi="Georgia"/>
                  <w:color w:val="000000" w:themeColor="text1"/>
                  <w:sz w:val="21"/>
                  <w:szCs w:val="21"/>
                  <w:shd w:val="clear" w:color="auto" w:fill="D7D7D7"/>
                </w:rPr>
                <w:t xml:space="preserve">9. </w:t>
              </w:r>
              <w:r w:rsidRPr="00C544E4">
                <w:rPr>
                  <w:rFonts w:cstheme="minorHAnsi"/>
                  <w:b/>
                  <w:color w:val="000000" w:themeColor="text1"/>
                  <w:shd w:val="clear" w:color="auto" w:fill="D7D7D7"/>
                </w:rPr>
                <w:t>Chun-Houh, C., Härdle, W. y Unwin, A</w:t>
              </w:r>
              <w:r w:rsidRPr="00C544E4">
                <w:rPr>
                  <w:rFonts w:cstheme="minorHAnsi"/>
                  <w:color w:val="000000" w:themeColor="text1"/>
                  <w:shd w:val="clear" w:color="auto" w:fill="D7D7D7"/>
                </w:rPr>
                <w:t xml:space="preserve">. (2008). </w:t>
              </w:r>
              <w:r w:rsidRPr="00C544E4">
                <w:rPr>
                  <w:rFonts w:cstheme="minorHAnsi"/>
                  <w:i/>
                  <w:color w:val="000000" w:themeColor="text1"/>
                  <w:shd w:val="clear" w:color="auto" w:fill="D7D7D7"/>
                </w:rPr>
                <w:t>Handbook of data visualization.</w:t>
              </w:r>
              <w:r w:rsidRPr="00C544E4">
                <w:rPr>
                  <w:rFonts w:cstheme="minorHAnsi"/>
                  <w:color w:val="000000" w:themeColor="text1"/>
                  <w:shd w:val="clear" w:color="auto" w:fill="D7D7D7"/>
                </w:rPr>
                <w:t xml:space="preserve"> Leizpig: Springer.</w:t>
              </w:r>
            </w:p>
            <w:p w:rsidR="00B84FCB"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cognitiva/la-psicologia-cognitiva.shtml</w:t>
              </w:r>
            </w:p>
            <w:p w:rsidR="00B84FCB" w:rsidRDefault="00B84FCB" w:rsidP="00B84FCB">
              <w:pPr>
                <w:ind w:left="284" w:firstLine="0"/>
                <w:jc w:val="left"/>
              </w:pPr>
              <w:r>
                <w:t xml:space="preserve">11. Universidad de Barcelona [En Línea] </w:t>
              </w:r>
              <w:r w:rsidRPr="00FC1B5B">
                <w:t>http://www.ub.edu/dppsed/fvillar/principal/pdf/proyecto/cap_06_proc_info.pdf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4F0494" w:rsidRDefault="00B84FCB" w:rsidP="008F59B9">
              <w:pPr>
                <w:spacing w:after="200" w:line="276" w:lineRule="auto"/>
                <w:ind w:left="284" w:firstLine="0"/>
                <w:jc w:val="left"/>
                <w:rPr>
                  <w:rStyle w:val="Ttulo2Car"/>
                </w:rPr>
              </w:pPr>
              <w:r>
                <w:t xml:space="preserve">20. Medium.com [En Línea] </w:t>
              </w:r>
              <w:r w:rsidR="008F59B9" w:rsidRPr="008F59B9">
                <w:t>https://medium.com/@violante.andre/simple-reinforcement-</w:t>
              </w:r>
              <w:r w:rsidRPr="00D54232">
                <w:t>learning-temporal-difference-learning-e883ea0d65b0</w:t>
              </w: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991C07" w:rsidRDefault="00991C07" w:rsidP="00285459">
      <w:pPr>
        <w:spacing w:after="200" w:line="276" w:lineRule="auto"/>
        <w:ind w:firstLine="0"/>
        <w:jc w:val="left"/>
      </w:pPr>
    </w:p>
    <w:p w:rsidR="00B84FCB" w:rsidRDefault="00B84FCB" w:rsidP="00285459">
      <w:pPr>
        <w:spacing w:after="200" w:line="276" w:lineRule="auto"/>
        <w:ind w:firstLine="0"/>
        <w:jc w:val="left"/>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65" w:name="_Toc4588331"/>
      <w:r>
        <w:rPr>
          <w:rStyle w:val="Ttulo2Car"/>
        </w:rPr>
        <w:lastRenderedPageBreak/>
        <w:t>Agradecimientos</w:t>
      </w:r>
      <w:bookmarkEnd w:id="165"/>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7F5C" w:rsidRDefault="00057F5C" w:rsidP="004C4690">
      <w:pPr>
        <w:spacing w:after="0"/>
      </w:pPr>
      <w:r>
        <w:separator/>
      </w:r>
    </w:p>
  </w:endnote>
  <w:endnote w:type="continuationSeparator" w:id="0">
    <w:p w:rsidR="00057F5C" w:rsidRDefault="00057F5C"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Default="00E61E7B"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517506"/>
      <w:docPartObj>
        <w:docPartGallery w:val="Page Numbers (Bottom of Page)"/>
        <w:docPartUnique/>
      </w:docPartObj>
    </w:sdtPr>
    <w:sdtEndPr/>
    <w:sdtContent>
      <w:p w:rsidR="00E61E7B" w:rsidRDefault="00E61E7B">
        <w:pPr>
          <w:pStyle w:val="Piedepgina"/>
          <w:jc w:val="center"/>
        </w:pPr>
        <w:r>
          <w:fldChar w:fldCharType="begin"/>
        </w:r>
        <w:r>
          <w:instrText>PAGE   \* MERGEFORMAT</w:instrText>
        </w:r>
        <w:r>
          <w:fldChar w:fldCharType="separate"/>
        </w:r>
        <w:r>
          <w:t>2</w:t>
        </w:r>
        <w:r>
          <w:fldChar w:fldCharType="end"/>
        </w:r>
      </w:p>
    </w:sdtContent>
  </w:sdt>
  <w:p w:rsidR="00E61E7B" w:rsidRDefault="00E61E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Default="00E61E7B" w:rsidP="00EA55C7">
    <w:pPr>
      <w:pStyle w:val="Piedepgina"/>
    </w:pPr>
  </w:p>
  <w:p w:rsidR="00E61E7B" w:rsidRDefault="00E61E7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251073"/>
      <w:docPartObj>
        <w:docPartGallery w:val="Page Numbers (Bottom of Page)"/>
        <w:docPartUnique/>
      </w:docPartObj>
    </w:sdtPr>
    <w:sdtEndPr/>
    <w:sdtContent>
      <w:p w:rsidR="00E61E7B" w:rsidRDefault="00E61E7B">
        <w:pPr>
          <w:pStyle w:val="Piedepgina"/>
        </w:pPr>
        <w:r>
          <w:fldChar w:fldCharType="begin"/>
        </w:r>
        <w:r>
          <w:instrText>PAGE   \* MERGEFORMAT</w:instrText>
        </w:r>
        <w:r>
          <w:fldChar w:fldCharType="separate"/>
        </w:r>
        <w:r>
          <w:t>2</w:t>
        </w:r>
        <w:r>
          <w:fldChar w:fldCharType="end"/>
        </w:r>
      </w:p>
    </w:sdtContent>
  </w:sdt>
  <w:p w:rsidR="00E61E7B" w:rsidRDefault="00E61E7B">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0034012"/>
      <w:docPartObj>
        <w:docPartGallery w:val="Page Numbers (Bottom of Page)"/>
        <w:docPartUnique/>
      </w:docPartObj>
    </w:sdtPr>
    <w:sdtEndPr/>
    <w:sdtContent>
      <w:p w:rsidR="00E61E7B" w:rsidRDefault="00E61E7B">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E61E7B" w:rsidRDefault="00E61E7B">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182285"/>
      <w:docPartObj>
        <w:docPartGallery w:val="Page Numbers (Bottom of Page)"/>
        <w:docPartUnique/>
      </w:docPartObj>
    </w:sdtPr>
    <w:sdtEndPr/>
    <w:sdtContent>
      <w:p w:rsidR="00E61E7B" w:rsidRDefault="00E61E7B">
        <w:pPr>
          <w:pStyle w:val="Piedepgina"/>
          <w:jc w:val="right"/>
        </w:pPr>
        <w:r>
          <w:fldChar w:fldCharType="begin"/>
        </w:r>
        <w:r>
          <w:instrText>PAGE   \* MERGEFORMAT</w:instrText>
        </w:r>
        <w:r>
          <w:fldChar w:fldCharType="separate"/>
        </w:r>
        <w:r>
          <w:t>2</w:t>
        </w:r>
        <w:r>
          <w:fldChar w:fldCharType="end"/>
        </w:r>
      </w:p>
    </w:sdtContent>
  </w:sdt>
  <w:p w:rsidR="00E61E7B" w:rsidRDefault="00E61E7B" w:rsidP="00991C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7F5C" w:rsidRDefault="00057F5C" w:rsidP="004C4690">
      <w:pPr>
        <w:spacing w:after="0"/>
      </w:pPr>
      <w:r>
        <w:separator/>
      </w:r>
    </w:p>
  </w:footnote>
  <w:footnote w:type="continuationSeparator" w:id="0">
    <w:p w:rsidR="00057F5C" w:rsidRDefault="00057F5C"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Default="00E61E7B" w:rsidP="009705C7">
    <w:pPr>
      <w:pStyle w:val="Encabezado"/>
      <w:jc w:val="center"/>
    </w:pPr>
  </w:p>
  <w:p w:rsidR="00E61E7B" w:rsidRPr="006739B8" w:rsidRDefault="00E61E7B" w:rsidP="00532D11">
    <w:pPr>
      <w:pStyle w:val="Encabezado"/>
    </w:pPr>
  </w:p>
  <w:p w:rsidR="00E61E7B" w:rsidRDefault="00E61E7B" w:rsidP="00532D11">
    <w:pPr>
      <w:pStyle w:val="Encabezado"/>
      <w:jc w:val="center"/>
    </w:pPr>
  </w:p>
  <w:p w:rsidR="00E61E7B" w:rsidRDefault="00E61E7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Default="00E61E7B"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8F59B9">
      <w:rPr>
        <w:noProof/>
      </w:rPr>
      <w:t>Introducción</w:t>
    </w:r>
    <w:r>
      <w:rPr>
        <w:noProof/>
      </w:rPr>
      <w:fldChar w:fldCharType="end"/>
    </w:r>
  </w:p>
  <w:p w:rsidR="00E61E7B" w:rsidRPr="006739B8" w:rsidRDefault="00E61E7B" w:rsidP="001859D4">
    <w:pPr>
      <w:pStyle w:val="Encabezado"/>
    </w:pPr>
  </w:p>
  <w:p w:rsidR="00E61E7B" w:rsidRDefault="00E61E7B" w:rsidP="001859D4">
    <w:pPr>
      <w:pStyle w:val="Encabezado"/>
      <w:ind w:firstLine="0"/>
    </w:pPr>
  </w:p>
  <w:p w:rsidR="00E61E7B" w:rsidRDefault="00E61E7B"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Default="00E61E7B" w:rsidP="008A42B5">
    <w:pPr>
      <w:pStyle w:val="Encabezado"/>
      <w:pBdr>
        <w:bottom w:val="single" w:sz="4" w:space="1" w:color="auto"/>
      </w:pBdr>
      <w:ind w:firstLine="0"/>
    </w:pPr>
    <w:r>
      <w:t>La Inteligencia Artificial aplicada a la Inteligencia Emocional</w:t>
    </w:r>
  </w:p>
  <w:p w:rsidR="00E61E7B" w:rsidRDefault="00E61E7B" w:rsidP="008A42B5">
    <w:pPr>
      <w:pStyle w:val="Encabezado"/>
      <w:ind w:firstLine="0"/>
    </w:pPr>
  </w:p>
  <w:p w:rsidR="00E61E7B" w:rsidRPr="006739B8" w:rsidRDefault="00E61E7B" w:rsidP="00532D11">
    <w:pPr>
      <w:pStyle w:val="Encabezado"/>
    </w:pPr>
  </w:p>
  <w:p w:rsidR="00E61E7B" w:rsidRDefault="00E61E7B" w:rsidP="00532D11">
    <w:pPr>
      <w:pStyle w:val="Encabezado"/>
      <w:jc w:val="center"/>
    </w:pPr>
  </w:p>
  <w:p w:rsidR="00E61E7B" w:rsidRDefault="00E61E7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Pr="00870204" w:rsidRDefault="00E61E7B"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E00533">
      <w:rPr>
        <w:noProof/>
      </w:rPr>
      <w:fldChar w:fldCharType="separate"/>
    </w:r>
    <w:r w:rsidR="00E00533">
      <w:rPr>
        <w:noProof/>
      </w:rPr>
      <w:t>Anexo de Términos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0"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6"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7"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4"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15:restartNumberingAfterBreak="0">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15:restartNumberingAfterBreak="0">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1"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2"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5"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6"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7"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9"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1"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49"/>
  </w:num>
  <w:num w:numId="2">
    <w:abstractNumId w:val="40"/>
  </w:num>
  <w:num w:numId="3">
    <w:abstractNumId w:val="6"/>
  </w:num>
  <w:num w:numId="4">
    <w:abstractNumId w:val="45"/>
  </w:num>
  <w:num w:numId="5">
    <w:abstractNumId w:val="26"/>
  </w:num>
  <w:num w:numId="6">
    <w:abstractNumId w:val="24"/>
  </w:num>
  <w:num w:numId="7">
    <w:abstractNumId w:val="31"/>
  </w:num>
  <w:num w:numId="8">
    <w:abstractNumId w:val="37"/>
  </w:num>
  <w:num w:numId="9">
    <w:abstractNumId w:val="27"/>
  </w:num>
  <w:num w:numId="10">
    <w:abstractNumId w:val="23"/>
  </w:num>
  <w:num w:numId="11">
    <w:abstractNumId w:val="43"/>
  </w:num>
  <w:num w:numId="12">
    <w:abstractNumId w:val="33"/>
  </w:num>
  <w:num w:numId="13">
    <w:abstractNumId w:val="25"/>
  </w:num>
  <w:num w:numId="14">
    <w:abstractNumId w:val="28"/>
  </w:num>
  <w:num w:numId="15">
    <w:abstractNumId w:val="11"/>
  </w:num>
  <w:num w:numId="16">
    <w:abstractNumId w:val="13"/>
  </w:num>
  <w:num w:numId="17">
    <w:abstractNumId w:val="21"/>
  </w:num>
  <w:num w:numId="18">
    <w:abstractNumId w:val="22"/>
  </w:num>
  <w:num w:numId="19">
    <w:abstractNumId w:val="14"/>
  </w:num>
  <w:num w:numId="20">
    <w:abstractNumId w:val="46"/>
  </w:num>
  <w:num w:numId="21">
    <w:abstractNumId w:val="1"/>
  </w:num>
  <w:num w:numId="22">
    <w:abstractNumId w:val="51"/>
  </w:num>
  <w:num w:numId="23">
    <w:abstractNumId w:val="44"/>
  </w:num>
  <w:num w:numId="24">
    <w:abstractNumId w:val="19"/>
  </w:num>
  <w:num w:numId="25">
    <w:abstractNumId w:val="41"/>
  </w:num>
  <w:num w:numId="26">
    <w:abstractNumId w:val="5"/>
  </w:num>
  <w:num w:numId="27">
    <w:abstractNumId w:val="36"/>
  </w:num>
  <w:num w:numId="28">
    <w:abstractNumId w:val="3"/>
  </w:num>
  <w:num w:numId="29">
    <w:abstractNumId w:val="29"/>
  </w:num>
  <w:num w:numId="30">
    <w:abstractNumId w:val="18"/>
  </w:num>
  <w:num w:numId="31">
    <w:abstractNumId w:val="32"/>
  </w:num>
  <w:num w:numId="32">
    <w:abstractNumId w:val="34"/>
  </w:num>
  <w:num w:numId="33">
    <w:abstractNumId w:val="16"/>
  </w:num>
  <w:num w:numId="34">
    <w:abstractNumId w:val="20"/>
  </w:num>
  <w:num w:numId="35">
    <w:abstractNumId w:val="47"/>
  </w:num>
  <w:num w:numId="36">
    <w:abstractNumId w:val="48"/>
  </w:num>
  <w:num w:numId="37">
    <w:abstractNumId w:val="9"/>
  </w:num>
  <w:num w:numId="38">
    <w:abstractNumId w:val="30"/>
  </w:num>
  <w:num w:numId="39">
    <w:abstractNumId w:val="39"/>
  </w:num>
  <w:num w:numId="40">
    <w:abstractNumId w:val="17"/>
  </w:num>
  <w:num w:numId="41">
    <w:abstractNumId w:val="0"/>
  </w:num>
  <w:num w:numId="42">
    <w:abstractNumId w:val="42"/>
  </w:num>
  <w:num w:numId="43">
    <w:abstractNumId w:val="2"/>
  </w:num>
  <w:num w:numId="44">
    <w:abstractNumId w:val="10"/>
  </w:num>
  <w:num w:numId="45">
    <w:abstractNumId w:val="4"/>
  </w:num>
  <w:num w:numId="46">
    <w:abstractNumId w:val="50"/>
  </w:num>
  <w:num w:numId="47">
    <w:abstractNumId w:val="7"/>
  </w:num>
  <w:num w:numId="48">
    <w:abstractNumId w:val="38"/>
  </w:num>
  <w:num w:numId="49">
    <w:abstractNumId w:val="15"/>
  </w:num>
  <w:num w:numId="50">
    <w:abstractNumId w:val="12"/>
  </w:num>
  <w:num w:numId="51">
    <w:abstractNumId w:val="35"/>
  </w:num>
  <w:num w:numId="52">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07FDB"/>
    <w:rsid w:val="00012F67"/>
    <w:rsid w:val="00013D72"/>
    <w:rsid w:val="00014DBE"/>
    <w:rsid w:val="00016295"/>
    <w:rsid w:val="000222A0"/>
    <w:rsid w:val="00022699"/>
    <w:rsid w:val="000243E6"/>
    <w:rsid w:val="00024A43"/>
    <w:rsid w:val="000261BF"/>
    <w:rsid w:val="00027124"/>
    <w:rsid w:val="00027EE6"/>
    <w:rsid w:val="0003112A"/>
    <w:rsid w:val="00032CA5"/>
    <w:rsid w:val="000336D0"/>
    <w:rsid w:val="00035B87"/>
    <w:rsid w:val="00036497"/>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7898"/>
    <w:rsid w:val="000718A9"/>
    <w:rsid w:val="00071E5B"/>
    <w:rsid w:val="00077D95"/>
    <w:rsid w:val="00081DBE"/>
    <w:rsid w:val="00083CB1"/>
    <w:rsid w:val="00085EAA"/>
    <w:rsid w:val="0008660E"/>
    <w:rsid w:val="00092322"/>
    <w:rsid w:val="00095316"/>
    <w:rsid w:val="000966F4"/>
    <w:rsid w:val="000B2150"/>
    <w:rsid w:val="000B321D"/>
    <w:rsid w:val="000C3B3E"/>
    <w:rsid w:val="000C5022"/>
    <w:rsid w:val="000D07B5"/>
    <w:rsid w:val="000D18E1"/>
    <w:rsid w:val="000D1F62"/>
    <w:rsid w:val="000D2014"/>
    <w:rsid w:val="000D6072"/>
    <w:rsid w:val="000D64D1"/>
    <w:rsid w:val="000E08F2"/>
    <w:rsid w:val="000E3330"/>
    <w:rsid w:val="000E3955"/>
    <w:rsid w:val="000F512F"/>
    <w:rsid w:val="000F5232"/>
    <w:rsid w:val="00101392"/>
    <w:rsid w:val="001019BA"/>
    <w:rsid w:val="00102EB7"/>
    <w:rsid w:val="00103D7D"/>
    <w:rsid w:val="00110226"/>
    <w:rsid w:val="00110B63"/>
    <w:rsid w:val="00111107"/>
    <w:rsid w:val="001132E5"/>
    <w:rsid w:val="00114E5D"/>
    <w:rsid w:val="00116402"/>
    <w:rsid w:val="0011732D"/>
    <w:rsid w:val="001213A1"/>
    <w:rsid w:val="0012454F"/>
    <w:rsid w:val="00132636"/>
    <w:rsid w:val="001329A9"/>
    <w:rsid w:val="00132AEC"/>
    <w:rsid w:val="001343B9"/>
    <w:rsid w:val="00137E35"/>
    <w:rsid w:val="0014069D"/>
    <w:rsid w:val="00142F3B"/>
    <w:rsid w:val="0014487C"/>
    <w:rsid w:val="00147CB3"/>
    <w:rsid w:val="00152DD7"/>
    <w:rsid w:val="001556F8"/>
    <w:rsid w:val="00155F0D"/>
    <w:rsid w:val="00156472"/>
    <w:rsid w:val="00157BA1"/>
    <w:rsid w:val="00157E90"/>
    <w:rsid w:val="00161FA8"/>
    <w:rsid w:val="00162A43"/>
    <w:rsid w:val="001658BB"/>
    <w:rsid w:val="00171E20"/>
    <w:rsid w:val="00172AC7"/>
    <w:rsid w:val="00181516"/>
    <w:rsid w:val="00181B96"/>
    <w:rsid w:val="00182157"/>
    <w:rsid w:val="001827B3"/>
    <w:rsid w:val="00183E44"/>
    <w:rsid w:val="00184111"/>
    <w:rsid w:val="001859D4"/>
    <w:rsid w:val="00186A38"/>
    <w:rsid w:val="00190A43"/>
    <w:rsid w:val="001917E3"/>
    <w:rsid w:val="00191F33"/>
    <w:rsid w:val="00192704"/>
    <w:rsid w:val="001A1213"/>
    <w:rsid w:val="001A1D46"/>
    <w:rsid w:val="001A2E87"/>
    <w:rsid w:val="001A38A9"/>
    <w:rsid w:val="001A50B0"/>
    <w:rsid w:val="001A5684"/>
    <w:rsid w:val="001B0902"/>
    <w:rsid w:val="001B5A2D"/>
    <w:rsid w:val="001C233E"/>
    <w:rsid w:val="001C3116"/>
    <w:rsid w:val="001C3B05"/>
    <w:rsid w:val="001C50EE"/>
    <w:rsid w:val="001C57D9"/>
    <w:rsid w:val="001C68D0"/>
    <w:rsid w:val="001C7B93"/>
    <w:rsid w:val="001D0593"/>
    <w:rsid w:val="001D25FA"/>
    <w:rsid w:val="001E0DA2"/>
    <w:rsid w:val="001E2193"/>
    <w:rsid w:val="001E460B"/>
    <w:rsid w:val="001E47D0"/>
    <w:rsid w:val="001F0BFD"/>
    <w:rsid w:val="001F0FA8"/>
    <w:rsid w:val="001F161E"/>
    <w:rsid w:val="001F4987"/>
    <w:rsid w:val="00201533"/>
    <w:rsid w:val="00201814"/>
    <w:rsid w:val="002048E3"/>
    <w:rsid w:val="00207AD8"/>
    <w:rsid w:val="002110C1"/>
    <w:rsid w:val="002152FB"/>
    <w:rsid w:val="002219E2"/>
    <w:rsid w:val="00221AC7"/>
    <w:rsid w:val="00240ACF"/>
    <w:rsid w:val="00244202"/>
    <w:rsid w:val="00246EEB"/>
    <w:rsid w:val="00250140"/>
    <w:rsid w:val="0025237D"/>
    <w:rsid w:val="0025250A"/>
    <w:rsid w:val="0025298E"/>
    <w:rsid w:val="00255D98"/>
    <w:rsid w:val="00262547"/>
    <w:rsid w:val="0026302C"/>
    <w:rsid w:val="00263CD9"/>
    <w:rsid w:val="00273488"/>
    <w:rsid w:val="0027428B"/>
    <w:rsid w:val="002751AB"/>
    <w:rsid w:val="0027643A"/>
    <w:rsid w:val="00276C07"/>
    <w:rsid w:val="00277FA1"/>
    <w:rsid w:val="0028156F"/>
    <w:rsid w:val="00283859"/>
    <w:rsid w:val="00284064"/>
    <w:rsid w:val="00284DE6"/>
    <w:rsid w:val="00285459"/>
    <w:rsid w:val="0028782E"/>
    <w:rsid w:val="002927A6"/>
    <w:rsid w:val="002934B8"/>
    <w:rsid w:val="00293E57"/>
    <w:rsid w:val="00295A88"/>
    <w:rsid w:val="002A02C6"/>
    <w:rsid w:val="002B2A04"/>
    <w:rsid w:val="002B3E1D"/>
    <w:rsid w:val="002B588A"/>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F174B"/>
    <w:rsid w:val="00303804"/>
    <w:rsid w:val="00315C9A"/>
    <w:rsid w:val="00315F34"/>
    <w:rsid w:val="00316604"/>
    <w:rsid w:val="00317168"/>
    <w:rsid w:val="003203A1"/>
    <w:rsid w:val="003218AC"/>
    <w:rsid w:val="003232A7"/>
    <w:rsid w:val="003236EC"/>
    <w:rsid w:val="00327D05"/>
    <w:rsid w:val="00327FEF"/>
    <w:rsid w:val="00333A29"/>
    <w:rsid w:val="00333A68"/>
    <w:rsid w:val="00335226"/>
    <w:rsid w:val="003365F0"/>
    <w:rsid w:val="003370D9"/>
    <w:rsid w:val="00337A46"/>
    <w:rsid w:val="00337D72"/>
    <w:rsid w:val="00343AF3"/>
    <w:rsid w:val="003441B9"/>
    <w:rsid w:val="003535C1"/>
    <w:rsid w:val="00354D85"/>
    <w:rsid w:val="0035583C"/>
    <w:rsid w:val="003604AA"/>
    <w:rsid w:val="003635C5"/>
    <w:rsid w:val="00363B3A"/>
    <w:rsid w:val="00364FC4"/>
    <w:rsid w:val="00366F3A"/>
    <w:rsid w:val="00366F67"/>
    <w:rsid w:val="0037037C"/>
    <w:rsid w:val="003708D1"/>
    <w:rsid w:val="00372BB7"/>
    <w:rsid w:val="0037304A"/>
    <w:rsid w:val="00375615"/>
    <w:rsid w:val="00377297"/>
    <w:rsid w:val="00377CA3"/>
    <w:rsid w:val="003800F6"/>
    <w:rsid w:val="00381C45"/>
    <w:rsid w:val="003929DB"/>
    <w:rsid w:val="003A3112"/>
    <w:rsid w:val="003A4539"/>
    <w:rsid w:val="003A657D"/>
    <w:rsid w:val="003B0380"/>
    <w:rsid w:val="003B2C93"/>
    <w:rsid w:val="003B5124"/>
    <w:rsid w:val="003B7CA6"/>
    <w:rsid w:val="003C0DB5"/>
    <w:rsid w:val="003C4E4E"/>
    <w:rsid w:val="003C767C"/>
    <w:rsid w:val="003E3E6D"/>
    <w:rsid w:val="003F13D2"/>
    <w:rsid w:val="003F1435"/>
    <w:rsid w:val="00403236"/>
    <w:rsid w:val="0040492C"/>
    <w:rsid w:val="00405415"/>
    <w:rsid w:val="00405B01"/>
    <w:rsid w:val="00406E51"/>
    <w:rsid w:val="00407911"/>
    <w:rsid w:val="00415067"/>
    <w:rsid w:val="0041722C"/>
    <w:rsid w:val="00417614"/>
    <w:rsid w:val="00417974"/>
    <w:rsid w:val="00421668"/>
    <w:rsid w:val="00426E49"/>
    <w:rsid w:val="004303F3"/>
    <w:rsid w:val="00431BBA"/>
    <w:rsid w:val="0043359F"/>
    <w:rsid w:val="004357B3"/>
    <w:rsid w:val="00436DB2"/>
    <w:rsid w:val="004426EC"/>
    <w:rsid w:val="00442DE6"/>
    <w:rsid w:val="00443D1A"/>
    <w:rsid w:val="004472C4"/>
    <w:rsid w:val="0044740D"/>
    <w:rsid w:val="00447583"/>
    <w:rsid w:val="004503F7"/>
    <w:rsid w:val="00452789"/>
    <w:rsid w:val="0045291D"/>
    <w:rsid w:val="00460653"/>
    <w:rsid w:val="004609EE"/>
    <w:rsid w:val="004647E5"/>
    <w:rsid w:val="00465040"/>
    <w:rsid w:val="00466040"/>
    <w:rsid w:val="00466329"/>
    <w:rsid w:val="0047413F"/>
    <w:rsid w:val="004760F2"/>
    <w:rsid w:val="00480579"/>
    <w:rsid w:val="00481AD9"/>
    <w:rsid w:val="00485362"/>
    <w:rsid w:val="00486BD1"/>
    <w:rsid w:val="0049235A"/>
    <w:rsid w:val="004948B4"/>
    <w:rsid w:val="004A045C"/>
    <w:rsid w:val="004A1918"/>
    <w:rsid w:val="004A4866"/>
    <w:rsid w:val="004A487C"/>
    <w:rsid w:val="004A708B"/>
    <w:rsid w:val="004B0168"/>
    <w:rsid w:val="004B0444"/>
    <w:rsid w:val="004B1138"/>
    <w:rsid w:val="004C133C"/>
    <w:rsid w:val="004C3D84"/>
    <w:rsid w:val="004C4690"/>
    <w:rsid w:val="004D09A8"/>
    <w:rsid w:val="004D1283"/>
    <w:rsid w:val="004D12B2"/>
    <w:rsid w:val="004D1F71"/>
    <w:rsid w:val="004D2CCF"/>
    <w:rsid w:val="004D3192"/>
    <w:rsid w:val="004D6631"/>
    <w:rsid w:val="004E256A"/>
    <w:rsid w:val="004E4D6A"/>
    <w:rsid w:val="004E6D70"/>
    <w:rsid w:val="004E7751"/>
    <w:rsid w:val="004F0494"/>
    <w:rsid w:val="004F0759"/>
    <w:rsid w:val="004F4434"/>
    <w:rsid w:val="004F4915"/>
    <w:rsid w:val="004F4F5F"/>
    <w:rsid w:val="004F6AB2"/>
    <w:rsid w:val="005033B7"/>
    <w:rsid w:val="00506183"/>
    <w:rsid w:val="005075AF"/>
    <w:rsid w:val="00512FF7"/>
    <w:rsid w:val="005131B8"/>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15EB"/>
    <w:rsid w:val="00543AE3"/>
    <w:rsid w:val="005450D4"/>
    <w:rsid w:val="00545AB4"/>
    <w:rsid w:val="00545DCF"/>
    <w:rsid w:val="00547479"/>
    <w:rsid w:val="005501F7"/>
    <w:rsid w:val="005534E8"/>
    <w:rsid w:val="00554282"/>
    <w:rsid w:val="0055643D"/>
    <w:rsid w:val="00557195"/>
    <w:rsid w:val="005611E0"/>
    <w:rsid w:val="00562123"/>
    <w:rsid w:val="00565175"/>
    <w:rsid w:val="0056655F"/>
    <w:rsid w:val="00574034"/>
    <w:rsid w:val="0057493E"/>
    <w:rsid w:val="00575805"/>
    <w:rsid w:val="005764ED"/>
    <w:rsid w:val="00581F5E"/>
    <w:rsid w:val="005831A6"/>
    <w:rsid w:val="00583782"/>
    <w:rsid w:val="00583B30"/>
    <w:rsid w:val="00583BF6"/>
    <w:rsid w:val="005904C1"/>
    <w:rsid w:val="00593325"/>
    <w:rsid w:val="00595F63"/>
    <w:rsid w:val="005A00ED"/>
    <w:rsid w:val="005A60C8"/>
    <w:rsid w:val="005A6218"/>
    <w:rsid w:val="005B105F"/>
    <w:rsid w:val="005B237E"/>
    <w:rsid w:val="005B3A3F"/>
    <w:rsid w:val="005B7C12"/>
    <w:rsid w:val="005C0078"/>
    <w:rsid w:val="005C0B63"/>
    <w:rsid w:val="005C142F"/>
    <w:rsid w:val="005C253B"/>
    <w:rsid w:val="005C49E4"/>
    <w:rsid w:val="005C610E"/>
    <w:rsid w:val="005C655D"/>
    <w:rsid w:val="005C7D26"/>
    <w:rsid w:val="005D1167"/>
    <w:rsid w:val="005D1CB7"/>
    <w:rsid w:val="005D4B94"/>
    <w:rsid w:val="005D617E"/>
    <w:rsid w:val="005D7EB4"/>
    <w:rsid w:val="005E2130"/>
    <w:rsid w:val="005E4319"/>
    <w:rsid w:val="005E4863"/>
    <w:rsid w:val="005E7A70"/>
    <w:rsid w:val="005F2642"/>
    <w:rsid w:val="005F2B69"/>
    <w:rsid w:val="005F67EF"/>
    <w:rsid w:val="005F79F4"/>
    <w:rsid w:val="0060043D"/>
    <w:rsid w:val="00601BCC"/>
    <w:rsid w:val="00603101"/>
    <w:rsid w:val="00606A35"/>
    <w:rsid w:val="006104E2"/>
    <w:rsid w:val="0061468B"/>
    <w:rsid w:val="00615E37"/>
    <w:rsid w:val="0062401E"/>
    <w:rsid w:val="00637534"/>
    <w:rsid w:val="00643376"/>
    <w:rsid w:val="00644597"/>
    <w:rsid w:val="00645F76"/>
    <w:rsid w:val="006510A7"/>
    <w:rsid w:val="00652A52"/>
    <w:rsid w:val="0065395A"/>
    <w:rsid w:val="00657664"/>
    <w:rsid w:val="00657B88"/>
    <w:rsid w:val="00660A87"/>
    <w:rsid w:val="006623C0"/>
    <w:rsid w:val="00664742"/>
    <w:rsid w:val="0066634B"/>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A12E9"/>
    <w:rsid w:val="006A2CC8"/>
    <w:rsid w:val="006A31A7"/>
    <w:rsid w:val="006A51D1"/>
    <w:rsid w:val="006A7853"/>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DA6"/>
    <w:rsid w:val="006E43D0"/>
    <w:rsid w:val="006E4899"/>
    <w:rsid w:val="006E6EB7"/>
    <w:rsid w:val="006F2219"/>
    <w:rsid w:val="006F5FE0"/>
    <w:rsid w:val="006F7767"/>
    <w:rsid w:val="006F7780"/>
    <w:rsid w:val="00703556"/>
    <w:rsid w:val="007055B4"/>
    <w:rsid w:val="007126DF"/>
    <w:rsid w:val="00712A09"/>
    <w:rsid w:val="00713040"/>
    <w:rsid w:val="00713FA4"/>
    <w:rsid w:val="00716141"/>
    <w:rsid w:val="00726751"/>
    <w:rsid w:val="007305A0"/>
    <w:rsid w:val="00735DCA"/>
    <w:rsid w:val="00743752"/>
    <w:rsid w:val="00747D14"/>
    <w:rsid w:val="00750FA3"/>
    <w:rsid w:val="007514CD"/>
    <w:rsid w:val="00751A46"/>
    <w:rsid w:val="0075361C"/>
    <w:rsid w:val="00753EBE"/>
    <w:rsid w:val="007543DB"/>
    <w:rsid w:val="007554FD"/>
    <w:rsid w:val="00760153"/>
    <w:rsid w:val="00760D4E"/>
    <w:rsid w:val="00763BE3"/>
    <w:rsid w:val="0076773E"/>
    <w:rsid w:val="00774084"/>
    <w:rsid w:val="00775504"/>
    <w:rsid w:val="00780AAC"/>
    <w:rsid w:val="00780BBF"/>
    <w:rsid w:val="007811F5"/>
    <w:rsid w:val="00782724"/>
    <w:rsid w:val="00785099"/>
    <w:rsid w:val="007870A2"/>
    <w:rsid w:val="007904DD"/>
    <w:rsid w:val="00791D7D"/>
    <w:rsid w:val="007932C2"/>
    <w:rsid w:val="007935D3"/>
    <w:rsid w:val="0079391E"/>
    <w:rsid w:val="007943D5"/>
    <w:rsid w:val="007A03BD"/>
    <w:rsid w:val="007A4796"/>
    <w:rsid w:val="007A4FD6"/>
    <w:rsid w:val="007A50F4"/>
    <w:rsid w:val="007B1A22"/>
    <w:rsid w:val="007B432C"/>
    <w:rsid w:val="007B6A00"/>
    <w:rsid w:val="007B7856"/>
    <w:rsid w:val="007C03E1"/>
    <w:rsid w:val="007C0D52"/>
    <w:rsid w:val="007C1632"/>
    <w:rsid w:val="007C3DC4"/>
    <w:rsid w:val="007C4679"/>
    <w:rsid w:val="007D041F"/>
    <w:rsid w:val="007D4ACC"/>
    <w:rsid w:val="007D4C05"/>
    <w:rsid w:val="007D4C3E"/>
    <w:rsid w:val="007D6268"/>
    <w:rsid w:val="007D7974"/>
    <w:rsid w:val="007E2957"/>
    <w:rsid w:val="007E2AC5"/>
    <w:rsid w:val="007E5632"/>
    <w:rsid w:val="007E5BC9"/>
    <w:rsid w:val="007E71EE"/>
    <w:rsid w:val="007E76F5"/>
    <w:rsid w:val="007F608A"/>
    <w:rsid w:val="007F63B4"/>
    <w:rsid w:val="007F77E9"/>
    <w:rsid w:val="008003A2"/>
    <w:rsid w:val="008008E4"/>
    <w:rsid w:val="0080243A"/>
    <w:rsid w:val="008051C7"/>
    <w:rsid w:val="00806E78"/>
    <w:rsid w:val="00807A68"/>
    <w:rsid w:val="0081020E"/>
    <w:rsid w:val="008126A0"/>
    <w:rsid w:val="0081521D"/>
    <w:rsid w:val="00820BFF"/>
    <w:rsid w:val="008214E6"/>
    <w:rsid w:val="008220EB"/>
    <w:rsid w:val="00823DA6"/>
    <w:rsid w:val="00827141"/>
    <w:rsid w:val="00827414"/>
    <w:rsid w:val="00827DBE"/>
    <w:rsid w:val="00830199"/>
    <w:rsid w:val="00830564"/>
    <w:rsid w:val="00831F0C"/>
    <w:rsid w:val="0083450E"/>
    <w:rsid w:val="008360D5"/>
    <w:rsid w:val="00836E5C"/>
    <w:rsid w:val="008407C9"/>
    <w:rsid w:val="00841834"/>
    <w:rsid w:val="0084189C"/>
    <w:rsid w:val="00844D9E"/>
    <w:rsid w:val="008451BE"/>
    <w:rsid w:val="00845C14"/>
    <w:rsid w:val="00847E32"/>
    <w:rsid w:val="0085086C"/>
    <w:rsid w:val="00854D13"/>
    <w:rsid w:val="00865849"/>
    <w:rsid w:val="008664F2"/>
    <w:rsid w:val="00866CDA"/>
    <w:rsid w:val="00870204"/>
    <w:rsid w:val="00876271"/>
    <w:rsid w:val="00877195"/>
    <w:rsid w:val="00877C12"/>
    <w:rsid w:val="00877E66"/>
    <w:rsid w:val="00877E93"/>
    <w:rsid w:val="008830C0"/>
    <w:rsid w:val="0088433B"/>
    <w:rsid w:val="00884418"/>
    <w:rsid w:val="00886B95"/>
    <w:rsid w:val="00890BEC"/>
    <w:rsid w:val="00896A36"/>
    <w:rsid w:val="008A2D4D"/>
    <w:rsid w:val="008A42B5"/>
    <w:rsid w:val="008A6086"/>
    <w:rsid w:val="008A658B"/>
    <w:rsid w:val="008B23AC"/>
    <w:rsid w:val="008B29D6"/>
    <w:rsid w:val="008B550E"/>
    <w:rsid w:val="008B5A3F"/>
    <w:rsid w:val="008B7014"/>
    <w:rsid w:val="008C271A"/>
    <w:rsid w:val="008C33A4"/>
    <w:rsid w:val="008C72C7"/>
    <w:rsid w:val="008C7CFD"/>
    <w:rsid w:val="008C7E6F"/>
    <w:rsid w:val="008D2313"/>
    <w:rsid w:val="008D2707"/>
    <w:rsid w:val="008D28EA"/>
    <w:rsid w:val="008D3121"/>
    <w:rsid w:val="008D32D2"/>
    <w:rsid w:val="008D4BAE"/>
    <w:rsid w:val="008D5CAD"/>
    <w:rsid w:val="008E0736"/>
    <w:rsid w:val="008E2EC0"/>
    <w:rsid w:val="008E66CE"/>
    <w:rsid w:val="008E7D7B"/>
    <w:rsid w:val="008F2F46"/>
    <w:rsid w:val="008F3101"/>
    <w:rsid w:val="008F3F76"/>
    <w:rsid w:val="008F4F21"/>
    <w:rsid w:val="008F564C"/>
    <w:rsid w:val="008F59B9"/>
    <w:rsid w:val="008F7847"/>
    <w:rsid w:val="008F78FD"/>
    <w:rsid w:val="009034FD"/>
    <w:rsid w:val="009047D0"/>
    <w:rsid w:val="00904E04"/>
    <w:rsid w:val="00907AF0"/>
    <w:rsid w:val="00910435"/>
    <w:rsid w:val="00910909"/>
    <w:rsid w:val="00910D31"/>
    <w:rsid w:val="0091123E"/>
    <w:rsid w:val="0091138F"/>
    <w:rsid w:val="00912ABC"/>
    <w:rsid w:val="0091319E"/>
    <w:rsid w:val="0091528A"/>
    <w:rsid w:val="009159EB"/>
    <w:rsid w:val="0091663A"/>
    <w:rsid w:val="00924546"/>
    <w:rsid w:val="00926190"/>
    <w:rsid w:val="00927C15"/>
    <w:rsid w:val="0093370E"/>
    <w:rsid w:val="009347D9"/>
    <w:rsid w:val="00934F0C"/>
    <w:rsid w:val="009405FC"/>
    <w:rsid w:val="00940B6C"/>
    <w:rsid w:val="00941720"/>
    <w:rsid w:val="00944329"/>
    <w:rsid w:val="00951F50"/>
    <w:rsid w:val="00955F54"/>
    <w:rsid w:val="009569A6"/>
    <w:rsid w:val="009572B8"/>
    <w:rsid w:val="00960C15"/>
    <w:rsid w:val="009705C7"/>
    <w:rsid w:val="00971534"/>
    <w:rsid w:val="0097207B"/>
    <w:rsid w:val="009808B1"/>
    <w:rsid w:val="00981C62"/>
    <w:rsid w:val="00982AEC"/>
    <w:rsid w:val="00991168"/>
    <w:rsid w:val="00991C07"/>
    <w:rsid w:val="00994F6E"/>
    <w:rsid w:val="009A33E9"/>
    <w:rsid w:val="009A7530"/>
    <w:rsid w:val="009B1F8D"/>
    <w:rsid w:val="009B3141"/>
    <w:rsid w:val="009B4BB3"/>
    <w:rsid w:val="009C0472"/>
    <w:rsid w:val="009C157A"/>
    <w:rsid w:val="009C15F8"/>
    <w:rsid w:val="009C481A"/>
    <w:rsid w:val="009C7A36"/>
    <w:rsid w:val="009D5C65"/>
    <w:rsid w:val="009D6EF2"/>
    <w:rsid w:val="009E0CCA"/>
    <w:rsid w:val="009E5A71"/>
    <w:rsid w:val="009F6DAA"/>
    <w:rsid w:val="009F7E12"/>
    <w:rsid w:val="009F7E1D"/>
    <w:rsid w:val="00A018E5"/>
    <w:rsid w:val="00A03963"/>
    <w:rsid w:val="00A0465B"/>
    <w:rsid w:val="00A10C70"/>
    <w:rsid w:val="00A154A5"/>
    <w:rsid w:val="00A17A5F"/>
    <w:rsid w:val="00A20280"/>
    <w:rsid w:val="00A207E0"/>
    <w:rsid w:val="00A21451"/>
    <w:rsid w:val="00A25266"/>
    <w:rsid w:val="00A259CD"/>
    <w:rsid w:val="00A26828"/>
    <w:rsid w:val="00A318BA"/>
    <w:rsid w:val="00A319B6"/>
    <w:rsid w:val="00A34B32"/>
    <w:rsid w:val="00A34C42"/>
    <w:rsid w:val="00A35CC0"/>
    <w:rsid w:val="00A36C88"/>
    <w:rsid w:val="00A43524"/>
    <w:rsid w:val="00A45F2D"/>
    <w:rsid w:val="00A46543"/>
    <w:rsid w:val="00A54B36"/>
    <w:rsid w:val="00A6136B"/>
    <w:rsid w:val="00A62BD0"/>
    <w:rsid w:val="00A653F9"/>
    <w:rsid w:val="00A6579C"/>
    <w:rsid w:val="00A673AC"/>
    <w:rsid w:val="00A67863"/>
    <w:rsid w:val="00A70633"/>
    <w:rsid w:val="00A74757"/>
    <w:rsid w:val="00A7549F"/>
    <w:rsid w:val="00A75F09"/>
    <w:rsid w:val="00A77CEB"/>
    <w:rsid w:val="00A821D6"/>
    <w:rsid w:val="00A82771"/>
    <w:rsid w:val="00A93466"/>
    <w:rsid w:val="00A96166"/>
    <w:rsid w:val="00A9682E"/>
    <w:rsid w:val="00A96B73"/>
    <w:rsid w:val="00A97989"/>
    <w:rsid w:val="00A979A1"/>
    <w:rsid w:val="00AA250C"/>
    <w:rsid w:val="00AA2B88"/>
    <w:rsid w:val="00AA2E0B"/>
    <w:rsid w:val="00AA3314"/>
    <w:rsid w:val="00AA58C3"/>
    <w:rsid w:val="00AB0C53"/>
    <w:rsid w:val="00AB0F5B"/>
    <w:rsid w:val="00AB2D69"/>
    <w:rsid w:val="00AB3B12"/>
    <w:rsid w:val="00AB48B5"/>
    <w:rsid w:val="00AB77FA"/>
    <w:rsid w:val="00AC0442"/>
    <w:rsid w:val="00AC053F"/>
    <w:rsid w:val="00AC4607"/>
    <w:rsid w:val="00AC4CB8"/>
    <w:rsid w:val="00AC7AF4"/>
    <w:rsid w:val="00AD2DD0"/>
    <w:rsid w:val="00AD4A96"/>
    <w:rsid w:val="00AD61E4"/>
    <w:rsid w:val="00AD6A97"/>
    <w:rsid w:val="00AE0FFD"/>
    <w:rsid w:val="00AE14FF"/>
    <w:rsid w:val="00AF58C2"/>
    <w:rsid w:val="00AF5CFF"/>
    <w:rsid w:val="00AF67A7"/>
    <w:rsid w:val="00AF7674"/>
    <w:rsid w:val="00B005DD"/>
    <w:rsid w:val="00B005E5"/>
    <w:rsid w:val="00B00BED"/>
    <w:rsid w:val="00B013A5"/>
    <w:rsid w:val="00B01C84"/>
    <w:rsid w:val="00B05A8E"/>
    <w:rsid w:val="00B05FD6"/>
    <w:rsid w:val="00B0635C"/>
    <w:rsid w:val="00B07E60"/>
    <w:rsid w:val="00B115B8"/>
    <w:rsid w:val="00B11A62"/>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4B29"/>
    <w:rsid w:val="00B360CB"/>
    <w:rsid w:val="00B368B5"/>
    <w:rsid w:val="00B41C54"/>
    <w:rsid w:val="00B41F0E"/>
    <w:rsid w:val="00B44A75"/>
    <w:rsid w:val="00B4510F"/>
    <w:rsid w:val="00B460DA"/>
    <w:rsid w:val="00B47C36"/>
    <w:rsid w:val="00B51FB1"/>
    <w:rsid w:val="00B52D76"/>
    <w:rsid w:val="00B608E8"/>
    <w:rsid w:val="00B62AD1"/>
    <w:rsid w:val="00B62FD6"/>
    <w:rsid w:val="00B63456"/>
    <w:rsid w:val="00B637FE"/>
    <w:rsid w:val="00B64E6B"/>
    <w:rsid w:val="00B67D96"/>
    <w:rsid w:val="00B735C9"/>
    <w:rsid w:val="00B75D62"/>
    <w:rsid w:val="00B803AE"/>
    <w:rsid w:val="00B83BEA"/>
    <w:rsid w:val="00B84FCB"/>
    <w:rsid w:val="00B871CA"/>
    <w:rsid w:val="00B9008F"/>
    <w:rsid w:val="00B93623"/>
    <w:rsid w:val="00B9429A"/>
    <w:rsid w:val="00B971CD"/>
    <w:rsid w:val="00BA18FB"/>
    <w:rsid w:val="00BA2CEE"/>
    <w:rsid w:val="00BA6D3E"/>
    <w:rsid w:val="00BB0CF5"/>
    <w:rsid w:val="00BB114C"/>
    <w:rsid w:val="00BB51DB"/>
    <w:rsid w:val="00BB5FA7"/>
    <w:rsid w:val="00BD4A4E"/>
    <w:rsid w:val="00BD4DC3"/>
    <w:rsid w:val="00BD5F44"/>
    <w:rsid w:val="00BD7A73"/>
    <w:rsid w:val="00BD7B89"/>
    <w:rsid w:val="00BD7C2A"/>
    <w:rsid w:val="00BE409E"/>
    <w:rsid w:val="00BE4D00"/>
    <w:rsid w:val="00BF0F96"/>
    <w:rsid w:val="00BF5DA1"/>
    <w:rsid w:val="00BF7873"/>
    <w:rsid w:val="00C0019A"/>
    <w:rsid w:val="00C00268"/>
    <w:rsid w:val="00C01DDB"/>
    <w:rsid w:val="00C03C58"/>
    <w:rsid w:val="00C04025"/>
    <w:rsid w:val="00C05C52"/>
    <w:rsid w:val="00C05DAE"/>
    <w:rsid w:val="00C120E7"/>
    <w:rsid w:val="00C12689"/>
    <w:rsid w:val="00C12908"/>
    <w:rsid w:val="00C13F8B"/>
    <w:rsid w:val="00C16A46"/>
    <w:rsid w:val="00C16A63"/>
    <w:rsid w:val="00C220F4"/>
    <w:rsid w:val="00C264C0"/>
    <w:rsid w:val="00C26ED7"/>
    <w:rsid w:val="00C42A6C"/>
    <w:rsid w:val="00C43A66"/>
    <w:rsid w:val="00C44D17"/>
    <w:rsid w:val="00C46BDB"/>
    <w:rsid w:val="00C46E33"/>
    <w:rsid w:val="00C47AF3"/>
    <w:rsid w:val="00C534E6"/>
    <w:rsid w:val="00C544E4"/>
    <w:rsid w:val="00C54D03"/>
    <w:rsid w:val="00C57BBA"/>
    <w:rsid w:val="00C6190C"/>
    <w:rsid w:val="00C627FA"/>
    <w:rsid w:val="00C643AE"/>
    <w:rsid w:val="00C667C4"/>
    <w:rsid w:val="00C72061"/>
    <w:rsid w:val="00C72A4B"/>
    <w:rsid w:val="00C74DD3"/>
    <w:rsid w:val="00C75249"/>
    <w:rsid w:val="00C802BC"/>
    <w:rsid w:val="00C83202"/>
    <w:rsid w:val="00C841EC"/>
    <w:rsid w:val="00C879B7"/>
    <w:rsid w:val="00C90FBE"/>
    <w:rsid w:val="00C92195"/>
    <w:rsid w:val="00C92764"/>
    <w:rsid w:val="00C93831"/>
    <w:rsid w:val="00C9447E"/>
    <w:rsid w:val="00C949D4"/>
    <w:rsid w:val="00C94D4F"/>
    <w:rsid w:val="00CA0F4F"/>
    <w:rsid w:val="00CA443C"/>
    <w:rsid w:val="00CA5099"/>
    <w:rsid w:val="00CA63F1"/>
    <w:rsid w:val="00CB0161"/>
    <w:rsid w:val="00CB3D7D"/>
    <w:rsid w:val="00CB4C1F"/>
    <w:rsid w:val="00CC1FAE"/>
    <w:rsid w:val="00CE0272"/>
    <w:rsid w:val="00CE1C4E"/>
    <w:rsid w:val="00CE27D6"/>
    <w:rsid w:val="00CE735F"/>
    <w:rsid w:val="00CF3216"/>
    <w:rsid w:val="00CF3440"/>
    <w:rsid w:val="00CF64EF"/>
    <w:rsid w:val="00CF6DE7"/>
    <w:rsid w:val="00CF7DAB"/>
    <w:rsid w:val="00D05A55"/>
    <w:rsid w:val="00D06BAF"/>
    <w:rsid w:val="00D128AF"/>
    <w:rsid w:val="00D1373C"/>
    <w:rsid w:val="00D200A9"/>
    <w:rsid w:val="00D20EAF"/>
    <w:rsid w:val="00D21CE0"/>
    <w:rsid w:val="00D2789A"/>
    <w:rsid w:val="00D36A99"/>
    <w:rsid w:val="00D4218E"/>
    <w:rsid w:val="00D4261B"/>
    <w:rsid w:val="00D45B28"/>
    <w:rsid w:val="00D5412C"/>
    <w:rsid w:val="00D54232"/>
    <w:rsid w:val="00D57B68"/>
    <w:rsid w:val="00D63D45"/>
    <w:rsid w:val="00D64750"/>
    <w:rsid w:val="00D657F3"/>
    <w:rsid w:val="00D660C1"/>
    <w:rsid w:val="00D67A13"/>
    <w:rsid w:val="00D67CB5"/>
    <w:rsid w:val="00D70D9B"/>
    <w:rsid w:val="00D71468"/>
    <w:rsid w:val="00D768CE"/>
    <w:rsid w:val="00D775B0"/>
    <w:rsid w:val="00D80373"/>
    <w:rsid w:val="00D84520"/>
    <w:rsid w:val="00D84BB1"/>
    <w:rsid w:val="00D85036"/>
    <w:rsid w:val="00D85502"/>
    <w:rsid w:val="00D85CFA"/>
    <w:rsid w:val="00D8780B"/>
    <w:rsid w:val="00D92981"/>
    <w:rsid w:val="00D93C76"/>
    <w:rsid w:val="00D94D33"/>
    <w:rsid w:val="00D94F2B"/>
    <w:rsid w:val="00D9519D"/>
    <w:rsid w:val="00D97BF6"/>
    <w:rsid w:val="00DA0233"/>
    <w:rsid w:val="00DA480F"/>
    <w:rsid w:val="00DA647B"/>
    <w:rsid w:val="00DB2911"/>
    <w:rsid w:val="00DB5B5A"/>
    <w:rsid w:val="00DC0AA5"/>
    <w:rsid w:val="00DC0EAE"/>
    <w:rsid w:val="00DC2DED"/>
    <w:rsid w:val="00DC56CA"/>
    <w:rsid w:val="00DC57D7"/>
    <w:rsid w:val="00DC6786"/>
    <w:rsid w:val="00DD073C"/>
    <w:rsid w:val="00DD1F50"/>
    <w:rsid w:val="00DD3DE6"/>
    <w:rsid w:val="00DD62DD"/>
    <w:rsid w:val="00DD71D1"/>
    <w:rsid w:val="00DE1AF0"/>
    <w:rsid w:val="00DE3B7C"/>
    <w:rsid w:val="00DE449E"/>
    <w:rsid w:val="00DE542B"/>
    <w:rsid w:val="00DE6187"/>
    <w:rsid w:val="00DE73FF"/>
    <w:rsid w:val="00DE77C9"/>
    <w:rsid w:val="00DF290F"/>
    <w:rsid w:val="00DF4788"/>
    <w:rsid w:val="00DF4DE3"/>
    <w:rsid w:val="00DF53FE"/>
    <w:rsid w:val="00DF7554"/>
    <w:rsid w:val="00E00533"/>
    <w:rsid w:val="00E00AED"/>
    <w:rsid w:val="00E0113D"/>
    <w:rsid w:val="00E01211"/>
    <w:rsid w:val="00E02C18"/>
    <w:rsid w:val="00E07208"/>
    <w:rsid w:val="00E11D09"/>
    <w:rsid w:val="00E12FD2"/>
    <w:rsid w:val="00E13252"/>
    <w:rsid w:val="00E14982"/>
    <w:rsid w:val="00E16B20"/>
    <w:rsid w:val="00E16EFA"/>
    <w:rsid w:val="00E17129"/>
    <w:rsid w:val="00E20928"/>
    <w:rsid w:val="00E20B54"/>
    <w:rsid w:val="00E20B5E"/>
    <w:rsid w:val="00E20E1E"/>
    <w:rsid w:val="00E2430E"/>
    <w:rsid w:val="00E269B8"/>
    <w:rsid w:val="00E2773B"/>
    <w:rsid w:val="00E2780D"/>
    <w:rsid w:val="00E30557"/>
    <w:rsid w:val="00E34D40"/>
    <w:rsid w:val="00E4099D"/>
    <w:rsid w:val="00E4426B"/>
    <w:rsid w:val="00E50BE2"/>
    <w:rsid w:val="00E54C32"/>
    <w:rsid w:val="00E57749"/>
    <w:rsid w:val="00E60310"/>
    <w:rsid w:val="00E604CA"/>
    <w:rsid w:val="00E608B8"/>
    <w:rsid w:val="00E61E7B"/>
    <w:rsid w:val="00E624F7"/>
    <w:rsid w:val="00E6268A"/>
    <w:rsid w:val="00E650F0"/>
    <w:rsid w:val="00E734E1"/>
    <w:rsid w:val="00E74C29"/>
    <w:rsid w:val="00E75BD7"/>
    <w:rsid w:val="00E75D7C"/>
    <w:rsid w:val="00E76EC4"/>
    <w:rsid w:val="00E803B4"/>
    <w:rsid w:val="00E828E9"/>
    <w:rsid w:val="00E847A5"/>
    <w:rsid w:val="00E9075D"/>
    <w:rsid w:val="00E91EEE"/>
    <w:rsid w:val="00E92908"/>
    <w:rsid w:val="00E95E88"/>
    <w:rsid w:val="00E961B0"/>
    <w:rsid w:val="00EA5080"/>
    <w:rsid w:val="00EA55C7"/>
    <w:rsid w:val="00EA7E49"/>
    <w:rsid w:val="00EB03CB"/>
    <w:rsid w:val="00EB1EEC"/>
    <w:rsid w:val="00EB2E98"/>
    <w:rsid w:val="00EB3DE3"/>
    <w:rsid w:val="00EB49A7"/>
    <w:rsid w:val="00EC0122"/>
    <w:rsid w:val="00EC0361"/>
    <w:rsid w:val="00EC0984"/>
    <w:rsid w:val="00EC3D33"/>
    <w:rsid w:val="00EC6DE7"/>
    <w:rsid w:val="00EC6E4F"/>
    <w:rsid w:val="00ED06B0"/>
    <w:rsid w:val="00ED07A3"/>
    <w:rsid w:val="00ED4407"/>
    <w:rsid w:val="00ED5D73"/>
    <w:rsid w:val="00EE3C97"/>
    <w:rsid w:val="00EE50D3"/>
    <w:rsid w:val="00EE753D"/>
    <w:rsid w:val="00EF0436"/>
    <w:rsid w:val="00EF2BA9"/>
    <w:rsid w:val="00EF79A7"/>
    <w:rsid w:val="00F01239"/>
    <w:rsid w:val="00F02531"/>
    <w:rsid w:val="00F037EA"/>
    <w:rsid w:val="00F04A9D"/>
    <w:rsid w:val="00F074A2"/>
    <w:rsid w:val="00F11779"/>
    <w:rsid w:val="00F12EE9"/>
    <w:rsid w:val="00F16A90"/>
    <w:rsid w:val="00F17CAE"/>
    <w:rsid w:val="00F24B31"/>
    <w:rsid w:val="00F24BC4"/>
    <w:rsid w:val="00F24F54"/>
    <w:rsid w:val="00F30405"/>
    <w:rsid w:val="00F3197B"/>
    <w:rsid w:val="00F31FD9"/>
    <w:rsid w:val="00F332D2"/>
    <w:rsid w:val="00F34F4A"/>
    <w:rsid w:val="00F359DB"/>
    <w:rsid w:val="00F36ECC"/>
    <w:rsid w:val="00F44488"/>
    <w:rsid w:val="00F444AC"/>
    <w:rsid w:val="00F44CD5"/>
    <w:rsid w:val="00F45716"/>
    <w:rsid w:val="00F50D99"/>
    <w:rsid w:val="00F6753A"/>
    <w:rsid w:val="00F7251C"/>
    <w:rsid w:val="00F72F8D"/>
    <w:rsid w:val="00F82B12"/>
    <w:rsid w:val="00F84C48"/>
    <w:rsid w:val="00F866E3"/>
    <w:rsid w:val="00FA0987"/>
    <w:rsid w:val="00FA1C1D"/>
    <w:rsid w:val="00FA21FA"/>
    <w:rsid w:val="00FA3C8A"/>
    <w:rsid w:val="00FA4128"/>
    <w:rsid w:val="00FA5CE1"/>
    <w:rsid w:val="00FA62DC"/>
    <w:rsid w:val="00FB0F3E"/>
    <w:rsid w:val="00FB2810"/>
    <w:rsid w:val="00FB4018"/>
    <w:rsid w:val="00FB59C4"/>
    <w:rsid w:val="00FC1B5B"/>
    <w:rsid w:val="00FC2CE7"/>
    <w:rsid w:val="00FC5FEB"/>
    <w:rsid w:val="00FC6233"/>
    <w:rsid w:val="00FC6717"/>
    <w:rsid w:val="00FD2AF3"/>
    <w:rsid w:val="00FD3A13"/>
    <w:rsid w:val="00FD4C28"/>
    <w:rsid w:val="00FD618A"/>
    <w:rsid w:val="00FD6B78"/>
    <w:rsid w:val="00FD6E6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DE6A6"/>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EE9"/>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hyperlink" Target="file:///D:\Escritorio\TFG\Proyecto\Memoria\Memoria%20TFG.docx" TargetMode="External"/><Relationship Id="rId39" Type="http://schemas.openxmlformats.org/officeDocument/2006/relationships/hyperlink" Target="file:///D:\Escritorio\TFG\Proyecto\Memoria\Memoria%20TFG.docx" TargetMode="External"/><Relationship Id="rId21" Type="http://schemas.openxmlformats.org/officeDocument/2006/relationships/hyperlink" Target="file:///D:\Escritorio\TFG\Proyecto\Memoria\Memoria%20TFG.docx" TargetMode="External"/><Relationship Id="rId34" Type="http://schemas.openxmlformats.org/officeDocument/2006/relationships/hyperlink" Target="file:///D:\Escritorio\TFG\Proyecto\Memoria\Memoria%20TFG.docx" TargetMode="External"/><Relationship Id="rId42" Type="http://schemas.openxmlformats.org/officeDocument/2006/relationships/header" Target="header2.xml"/><Relationship Id="rId47" Type="http://schemas.openxmlformats.org/officeDocument/2006/relationships/image" Target="media/image3.png"/><Relationship Id="rId50" Type="http://schemas.openxmlformats.org/officeDocument/2006/relationships/image" Target="media/image5.png"/><Relationship Id="rId55" Type="http://schemas.openxmlformats.org/officeDocument/2006/relationships/image" Target="media/image10.png"/><Relationship Id="rId63" Type="http://schemas.openxmlformats.org/officeDocument/2006/relationships/image" Target="media/image17.png"/><Relationship Id="rId68" Type="http://schemas.openxmlformats.org/officeDocument/2006/relationships/image" Target="media/image21.png"/><Relationship Id="rId76" Type="http://schemas.openxmlformats.org/officeDocument/2006/relationships/image" Target="media/image27.png"/><Relationship Id="rId84" Type="http://schemas.openxmlformats.org/officeDocument/2006/relationships/header" Target="header3.xml"/><Relationship Id="rId89" Type="http://schemas.openxmlformats.org/officeDocument/2006/relationships/fontTable" Target="fontTable.xml"/><Relationship Id="rId7" Type="http://schemas.openxmlformats.org/officeDocument/2006/relationships/endnotes" Target="endnotes.xml"/><Relationship Id="rId71" Type="http://schemas.microsoft.com/office/2007/relationships/hdphoto" Target="media/hdphoto5.wdp"/><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9" Type="http://schemas.openxmlformats.org/officeDocument/2006/relationships/hyperlink" Target="file:///D:\Escritorio\TFG\Proyecto\Memoria\Memoria%20TFG.docx" TargetMode="Externa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hyperlink" Target="file:///D:\Escritorio\TFG\Proyecto\Memoria\Memoria%20TFG.docx" TargetMode="External"/><Relationship Id="rId37" Type="http://schemas.openxmlformats.org/officeDocument/2006/relationships/hyperlink" Target="file:///D:\Escritorio\TFG\Proyecto\Memoria\Memoria%20TFG.docx" TargetMode="External"/><Relationship Id="rId40" Type="http://schemas.openxmlformats.org/officeDocument/2006/relationships/hyperlink" Target="file:///D:\Escritorio\TFG\Proyecto\Memoria\Memoria%20TFG.docx" TargetMode="External"/><Relationship Id="rId45" Type="http://schemas.openxmlformats.org/officeDocument/2006/relationships/footer" Target="footer3.xml"/><Relationship Id="rId53" Type="http://schemas.openxmlformats.org/officeDocument/2006/relationships/image" Target="media/image8.gif"/><Relationship Id="rId58" Type="http://schemas.openxmlformats.org/officeDocument/2006/relationships/image" Target="media/image13.png"/><Relationship Id="rId66" Type="http://schemas.openxmlformats.org/officeDocument/2006/relationships/image" Target="media/image19.gif"/><Relationship Id="rId74" Type="http://schemas.microsoft.com/office/2007/relationships/hdphoto" Target="media/hdphoto6.wdp"/><Relationship Id="rId79" Type="http://schemas.openxmlformats.org/officeDocument/2006/relationships/image" Target="media/image30.png"/><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15.jpeg"/><Relationship Id="rId82" Type="http://schemas.openxmlformats.org/officeDocument/2006/relationships/image" Target="media/image33.png"/><Relationship Id="rId90" Type="http://schemas.openxmlformats.org/officeDocument/2006/relationships/theme" Target="theme/theme1.xml"/><Relationship Id="rId19" Type="http://schemas.openxmlformats.org/officeDocument/2006/relationships/hyperlink" Target="file:///D:\Escritorio\TFG\Proyecto\Memoria\Memoria%20TFG.docx"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yperlink" Target="file:///D:\Escritorio\TFG\Proyecto\Memoria\Memoria%20TFG.docx" TargetMode="External"/><Relationship Id="rId30" Type="http://schemas.openxmlformats.org/officeDocument/2006/relationships/hyperlink" Target="file:///D:\Escritorio\TFG\Proyecto\Memoria\Memoria%20TFG.docx" TargetMode="External"/><Relationship Id="rId35" Type="http://schemas.openxmlformats.org/officeDocument/2006/relationships/hyperlink" Target="file:///D:\Escritorio\TFG\Proyecto\Memoria\Memoria%20TFG.docx" TargetMode="External"/><Relationship Id="rId43" Type="http://schemas.openxmlformats.org/officeDocument/2006/relationships/footer" Target="footer1.xml"/><Relationship Id="rId48" Type="http://schemas.microsoft.com/office/2007/relationships/hdphoto" Target="media/hdphoto2.wdp"/><Relationship Id="rId56" Type="http://schemas.openxmlformats.org/officeDocument/2006/relationships/image" Target="media/image11.gif"/><Relationship Id="rId64" Type="http://schemas.microsoft.com/office/2007/relationships/hdphoto" Target="media/hdphoto4.wdp"/><Relationship Id="rId69" Type="http://schemas.openxmlformats.org/officeDocument/2006/relationships/image" Target="media/image22.png"/><Relationship Id="rId77"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6.jpeg"/><Relationship Id="rId72" Type="http://schemas.openxmlformats.org/officeDocument/2006/relationships/image" Target="media/image24.png"/><Relationship Id="rId80" Type="http://schemas.openxmlformats.org/officeDocument/2006/relationships/image" Target="media/image31.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openxmlformats.org/officeDocument/2006/relationships/hyperlink" Target="file:///D:\Escritorio\TFG\Proyecto\Memoria\Memoria%20TFG.docx" TargetMode="External"/><Relationship Id="rId38" Type="http://schemas.openxmlformats.org/officeDocument/2006/relationships/hyperlink" Target="file:///D:\Escritorio\TFG\Proyecto\Memoria\Memoria%20TFG.docx" TargetMode="External"/><Relationship Id="rId46" Type="http://schemas.openxmlformats.org/officeDocument/2006/relationships/image" Target="media/image2.png"/><Relationship Id="rId59" Type="http://schemas.openxmlformats.org/officeDocument/2006/relationships/image" Target="media/image14.png"/><Relationship Id="rId67" Type="http://schemas.openxmlformats.org/officeDocument/2006/relationships/image" Target="media/image20.png"/><Relationship Id="rId20" Type="http://schemas.openxmlformats.org/officeDocument/2006/relationships/hyperlink" Target="file:///D:\Escritorio\TFG\Proyecto\Memoria\Memoria%20TFG.docx" TargetMode="External"/><Relationship Id="rId41" Type="http://schemas.openxmlformats.org/officeDocument/2006/relationships/header" Target="header1.xm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image" Target="media/image23.png"/><Relationship Id="rId75" Type="http://schemas.openxmlformats.org/officeDocument/2006/relationships/image" Target="media/image26.gif"/><Relationship Id="rId83" Type="http://schemas.microsoft.com/office/2007/relationships/hdphoto" Target="media/hdphoto7.wdp"/><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hyperlink" Target="file:///D:\Escritorio\TFG\Proyecto\Memoria\Memoria%20TFG.docx" TargetMode="External"/><Relationship Id="rId36" Type="http://schemas.openxmlformats.org/officeDocument/2006/relationships/hyperlink" Target="file:///D:\Escritorio\TFG\Proyecto\Memoria\Memoria%20TFG.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hyperlink" Target="file:///D:\Escritorio\TFG\Proyecto\Memoria\Memoria%20TFG.docx" TargetMode="External"/><Relationship Id="rId31" Type="http://schemas.openxmlformats.org/officeDocument/2006/relationships/hyperlink" Target="file:///D:\Escritorio\TFG\Proyecto\Memoria\Memoria%20TFG.docx" TargetMode="External"/><Relationship Id="rId44" Type="http://schemas.openxmlformats.org/officeDocument/2006/relationships/footer" Target="footer2.xml"/><Relationship Id="rId52" Type="http://schemas.openxmlformats.org/officeDocument/2006/relationships/image" Target="media/image7.png"/><Relationship Id="rId60" Type="http://schemas.microsoft.com/office/2007/relationships/hdphoto" Target="media/hdphoto3.wdp"/><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CE273C0E-7C0D-49F8-AE62-DDEEB9D02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5936</TotalTime>
  <Pages>105</Pages>
  <Words>33034</Words>
  <Characters>181693</Characters>
  <Application>Microsoft Office Word</Application>
  <DocSecurity>0</DocSecurity>
  <Lines>1514</Lines>
  <Paragraphs>428</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214299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812</cp:revision>
  <cp:lastPrinted>2011-04-07T12:04:00Z</cp:lastPrinted>
  <dcterms:created xsi:type="dcterms:W3CDTF">2018-12-18T10:39:00Z</dcterms:created>
  <dcterms:modified xsi:type="dcterms:W3CDTF">2019-03-28T11:14:00Z</dcterms:modified>
</cp:coreProperties>
</file>