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B279BD" w:rsidRDefault="00B279BD" w:rsidP="00B279BD">
      <w:pPr>
        <w:pStyle w:val="TtuloResumen-ndice-Bibliografa"/>
      </w:pPr>
      <w:r>
        <w:lastRenderedPageBreak/>
        <w:t>Índice</w:t>
      </w:r>
    </w:p>
    <w:p w:rsidR="00B279BD" w:rsidRDefault="00B279BD" w:rsidP="00B279BD"/>
    <w:p w:rsidR="0091663A" w:rsidRDefault="00B279BD">
      <w:pPr>
        <w:pStyle w:val="TDC1"/>
        <w:rPr>
          <w:rFonts w:eastAsiaTheme="minorEastAsia"/>
          <w:b w:val="0"/>
          <w:lang w:eastAsia="es-ES"/>
        </w:rPr>
      </w:pPr>
      <w:r>
        <w:fldChar w:fldCharType="begin"/>
      </w:r>
      <w:r>
        <w:instrText xml:space="preserve"> TOC \o "1-5" \h \z \u </w:instrText>
      </w:r>
      <w:r>
        <w:fldChar w:fldCharType="separate"/>
      </w:r>
      <w:hyperlink w:anchor="_Toc1839357" w:history="1">
        <w:r w:rsidR="0091663A" w:rsidRPr="00AF151B">
          <w:rPr>
            <w:rStyle w:val="Hipervnculo"/>
          </w:rPr>
          <w:t>1.</w:t>
        </w:r>
        <w:r w:rsidR="0091663A">
          <w:rPr>
            <w:rFonts w:eastAsiaTheme="minorEastAsia"/>
            <w:b w:val="0"/>
            <w:lang w:eastAsia="es-ES"/>
          </w:rPr>
          <w:tab/>
        </w:r>
        <w:r w:rsidR="0091663A" w:rsidRPr="00AF151B">
          <w:rPr>
            <w:rStyle w:val="Hipervnculo"/>
          </w:rPr>
          <w:t>Introducción</w:t>
        </w:r>
        <w:r w:rsidR="0091663A">
          <w:rPr>
            <w:webHidden/>
          </w:rPr>
          <w:tab/>
        </w:r>
        <w:r w:rsidR="0091663A">
          <w:rPr>
            <w:webHidden/>
          </w:rPr>
          <w:fldChar w:fldCharType="begin"/>
        </w:r>
        <w:r w:rsidR="0091663A">
          <w:rPr>
            <w:webHidden/>
          </w:rPr>
          <w:instrText xml:space="preserve"> PAGEREF _Toc1839357 \h </w:instrText>
        </w:r>
        <w:r w:rsidR="0091663A">
          <w:rPr>
            <w:webHidden/>
          </w:rPr>
        </w:r>
        <w:r w:rsidR="0091663A">
          <w:rPr>
            <w:webHidden/>
          </w:rPr>
          <w:fldChar w:fldCharType="separate"/>
        </w:r>
        <w:r w:rsidR="0091663A">
          <w:rPr>
            <w:webHidden/>
          </w:rPr>
          <w:t>1</w:t>
        </w:r>
        <w:r w:rsidR="0091663A">
          <w:rPr>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58" w:history="1">
        <w:r w:rsidRPr="00AF151B">
          <w:rPr>
            <w:rStyle w:val="Hipervnculo"/>
            <w:noProof/>
          </w:rPr>
          <w:t>1.1</w:t>
        </w:r>
        <w:r>
          <w:rPr>
            <w:rFonts w:eastAsiaTheme="minorEastAsia"/>
            <w:noProof/>
            <w:lang w:eastAsia="es-ES"/>
          </w:rPr>
          <w:tab/>
        </w:r>
        <w:r w:rsidRPr="00AF151B">
          <w:rPr>
            <w:rStyle w:val="Hipervnculo"/>
            <w:noProof/>
          </w:rPr>
          <w:t>Presentación y Motivación del Trabajo</w:t>
        </w:r>
        <w:r>
          <w:rPr>
            <w:noProof/>
            <w:webHidden/>
          </w:rPr>
          <w:tab/>
        </w:r>
        <w:r>
          <w:rPr>
            <w:noProof/>
            <w:webHidden/>
          </w:rPr>
          <w:fldChar w:fldCharType="begin"/>
        </w:r>
        <w:r>
          <w:rPr>
            <w:noProof/>
            <w:webHidden/>
          </w:rPr>
          <w:instrText xml:space="preserve"> PAGEREF _Toc1839358 \h </w:instrText>
        </w:r>
        <w:r>
          <w:rPr>
            <w:noProof/>
            <w:webHidden/>
          </w:rPr>
        </w:r>
        <w:r>
          <w:rPr>
            <w:noProof/>
            <w:webHidden/>
          </w:rPr>
          <w:fldChar w:fldCharType="separate"/>
        </w:r>
        <w:r>
          <w:rPr>
            <w:noProof/>
            <w:webHidden/>
          </w:rPr>
          <w:t>1</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59" w:history="1">
        <w:r w:rsidRPr="00AF151B">
          <w:rPr>
            <w:rStyle w:val="Hipervnculo"/>
            <w:noProof/>
          </w:rPr>
          <w:t>1.2</w:t>
        </w:r>
        <w:r>
          <w:rPr>
            <w:rFonts w:eastAsiaTheme="minorEastAsia"/>
            <w:noProof/>
            <w:lang w:eastAsia="es-ES"/>
          </w:rPr>
          <w:tab/>
        </w:r>
        <w:r w:rsidRPr="00AF151B">
          <w:rPr>
            <w:rStyle w:val="Hipervnculo"/>
            <w:noProof/>
          </w:rPr>
          <w:t>Estado del Arte</w:t>
        </w:r>
        <w:r>
          <w:rPr>
            <w:noProof/>
            <w:webHidden/>
          </w:rPr>
          <w:tab/>
        </w:r>
        <w:r>
          <w:rPr>
            <w:noProof/>
            <w:webHidden/>
          </w:rPr>
          <w:fldChar w:fldCharType="begin"/>
        </w:r>
        <w:r>
          <w:rPr>
            <w:noProof/>
            <w:webHidden/>
          </w:rPr>
          <w:instrText xml:space="preserve"> PAGEREF _Toc1839359 \h </w:instrText>
        </w:r>
        <w:r>
          <w:rPr>
            <w:noProof/>
            <w:webHidden/>
          </w:rPr>
        </w:r>
        <w:r>
          <w:rPr>
            <w:noProof/>
            <w:webHidden/>
          </w:rPr>
          <w:fldChar w:fldCharType="separate"/>
        </w:r>
        <w:r>
          <w:rPr>
            <w:noProof/>
            <w:webHidden/>
          </w:rPr>
          <w:t>1</w:t>
        </w:r>
        <w:r>
          <w:rPr>
            <w:noProof/>
            <w:webHidden/>
          </w:rPr>
          <w:fldChar w:fldCharType="end"/>
        </w:r>
      </w:hyperlink>
    </w:p>
    <w:p w:rsidR="0091663A" w:rsidRDefault="0091663A">
      <w:pPr>
        <w:pStyle w:val="TDC1"/>
        <w:rPr>
          <w:rFonts w:eastAsiaTheme="minorEastAsia"/>
          <w:b w:val="0"/>
          <w:lang w:eastAsia="es-ES"/>
        </w:rPr>
      </w:pPr>
      <w:hyperlink w:anchor="_Toc1839360" w:history="1">
        <w:r w:rsidRPr="00AF151B">
          <w:rPr>
            <w:rStyle w:val="Hipervnculo"/>
          </w:rPr>
          <w:t>2.</w:t>
        </w:r>
        <w:r>
          <w:rPr>
            <w:rFonts w:eastAsiaTheme="minorEastAsia"/>
            <w:b w:val="0"/>
            <w:lang w:eastAsia="es-ES"/>
          </w:rPr>
          <w:tab/>
        </w:r>
        <w:r w:rsidRPr="00AF151B">
          <w:rPr>
            <w:rStyle w:val="Hipervnculo"/>
          </w:rPr>
          <w:t>Capítulo 1: Fundamentos de Psicología</w:t>
        </w:r>
        <w:r>
          <w:rPr>
            <w:webHidden/>
          </w:rPr>
          <w:tab/>
        </w:r>
        <w:r>
          <w:rPr>
            <w:webHidden/>
          </w:rPr>
          <w:fldChar w:fldCharType="begin"/>
        </w:r>
        <w:r>
          <w:rPr>
            <w:webHidden/>
          </w:rPr>
          <w:instrText xml:space="preserve"> PAGEREF _Toc1839360 \h </w:instrText>
        </w:r>
        <w:r>
          <w:rPr>
            <w:webHidden/>
          </w:rPr>
        </w:r>
        <w:r>
          <w:rPr>
            <w:webHidden/>
          </w:rPr>
          <w:fldChar w:fldCharType="separate"/>
        </w:r>
        <w:r>
          <w:rPr>
            <w:webHidden/>
          </w:rPr>
          <w:t>2</w:t>
        </w:r>
        <w:r>
          <w:rPr>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61" w:history="1">
        <w:r w:rsidRPr="00AF151B">
          <w:rPr>
            <w:rStyle w:val="Hipervnculo"/>
            <w:noProof/>
          </w:rPr>
          <w:t>2.1</w:t>
        </w:r>
        <w:r>
          <w:rPr>
            <w:rFonts w:eastAsiaTheme="minorEastAsia"/>
            <w:noProof/>
            <w:lang w:eastAsia="es-ES"/>
          </w:rPr>
          <w:tab/>
        </w:r>
        <w:r w:rsidRPr="00AF151B">
          <w:rPr>
            <w:rStyle w:val="Hipervnculo"/>
            <w:noProof/>
          </w:rPr>
          <w:t>La Psicología Conductista</w:t>
        </w:r>
        <w:r>
          <w:rPr>
            <w:noProof/>
            <w:webHidden/>
          </w:rPr>
          <w:tab/>
        </w:r>
        <w:r>
          <w:rPr>
            <w:noProof/>
            <w:webHidden/>
          </w:rPr>
          <w:fldChar w:fldCharType="begin"/>
        </w:r>
        <w:r>
          <w:rPr>
            <w:noProof/>
            <w:webHidden/>
          </w:rPr>
          <w:instrText xml:space="preserve"> PAGEREF _Toc1839361 \h </w:instrText>
        </w:r>
        <w:r>
          <w:rPr>
            <w:noProof/>
            <w:webHidden/>
          </w:rPr>
        </w:r>
        <w:r>
          <w:rPr>
            <w:noProof/>
            <w:webHidden/>
          </w:rPr>
          <w:fldChar w:fldCharType="separate"/>
        </w:r>
        <w:r>
          <w:rPr>
            <w:noProof/>
            <w:webHidden/>
          </w:rPr>
          <w:t>3</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62" w:history="1">
        <w:r w:rsidRPr="00AF151B">
          <w:rPr>
            <w:rStyle w:val="Hipervnculo"/>
            <w:noProof/>
          </w:rPr>
          <w:t>2.2</w:t>
        </w:r>
        <w:r>
          <w:rPr>
            <w:rFonts w:eastAsiaTheme="minorEastAsia"/>
            <w:noProof/>
            <w:lang w:eastAsia="es-ES"/>
          </w:rPr>
          <w:tab/>
        </w:r>
        <w:r w:rsidRPr="00AF151B">
          <w:rPr>
            <w:rStyle w:val="Hipervnculo"/>
            <w:noProof/>
          </w:rPr>
          <w:t>La Psicología Cognitiva</w:t>
        </w:r>
        <w:r>
          <w:rPr>
            <w:noProof/>
            <w:webHidden/>
          </w:rPr>
          <w:tab/>
        </w:r>
        <w:r>
          <w:rPr>
            <w:noProof/>
            <w:webHidden/>
          </w:rPr>
          <w:fldChar w:fldCharType="begin"/>
        </w:r>
        <w:r>
          <w:rPr>
            <w:noProof/>
            <w:webHidden/>
          </w:rPr>
          <w:instrText xml:space="preserve"> PAGEREF _Toc1839362 \h </w:instrText>
        </w:r>
        <w:r>
          <w:rPr>
            <w:noProof/>
            <w:webHidden/>
          </w:rPr>
        </w:r>
        <w:r>
          <w:rPr>
            <w:noProof/>
            <w:webHidden/>
          </w:rPr>
          <w:fldChar w:fldCharType="separate"/>
        </w:r>
        <w:r>
          <w:rPr>
            <w:noProof/>
            <w:webHidden/>
          </w:rPr>
          <w:t>4</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63" w:history="1">
        <w:r w:rsidRPr="00AF151B">
          <w:rPr>
            <w:rStyle w:val="Hipervnculo"/>
            <w:noProof/>
          </w:rPr>
          <w:t>2.3</w:t>
        </w:r>
        <w:r>
          <w:rPr>
            <w:rFonts w:eastAsiaTheme="minorEastAsia"/>
            <w:noProof/>
            <w:lang w:eastAsia="es-ES"/>
          </w:rPr>
          <w:tab/>
        </w:r>
        <w:r w:rsidRPr="00AF151B">
          <w:rPr>
            <w:rStyle w:val="Hipervnculo"/>
            <w:noProof/>
          </w:rPr>
          <w:t>La Psicología Cognitivo-Conductual</w:t>
        </w:r>
        <w:r>
          <w:rPr>
            <w:noProof/>
            <w:webHidden/>
          </w:rPr>
          <w:tab/>
        </w:r>
        <w:r>
          <w:rPr>
            <w:noProof/>
            <w:webHidden/>
          </w:rPr>
          <w:fldChar w:fldCharType="begin"/>
        </w:r>
        <w:r>
          <w:rPr>
            <w:noProof/>
            <w:webHidden/>
          </w:rPr>
          <w:instrText xml:space="preserve"> PAGEREF _Toc1839363 \h </w:instrText>
        </w:r>
        <w:r>
          <w:rPr>
            <w:noProof/>
            <w:webHidden/>
          </w:rPr>
        </w:r>
        <w:r>
          <w:rPr>
            <w:noProof/>
            <w:webHidden/>
          </w:rPr>
          <w:fldChar w:fldCharType="separate"/>
        </w:r>
        <w:r>
          <w:rPr>
            <w:noProof/>
            <w:webHidden/>
          </w:rPr>
          <w:t>7</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64" w:history="1">
        <w:r w:rsidRPr="00AF151B">
          <w:rPr>
            <w:rStyle w:val="Hipervnculo"/>
            <w:noProof/>
          </w:rPr>
          <w:t>2.4</w:t>
        </w:r>
        <w:r>
          <w:rPr>
            <w:rFonts w:eastAsiaTheme="minorEastAsia"/>
            <w:noProof/>
            <w:lang w:eastAsia="es-ES"/>
          </w:rPr>
          <w:tab/>
        </w:r>
        <w:r w:rsidRPr="00AF151B">
          <w:rPr>
            <w:rStyle w:val="Hipervnculo"/>
            <w:noProof/>
          </w:rPr>
          <w:t>Los Trastornos Psicológicos y la Psicopatología</w:t>
        </w:r>
        <w:r>
          <w:rPr>
            <w:noProof/>
            <w:webHidden/>
          </w:rPr>
          <w:tab/>
        </w:r>
        <w:r>
          <w:rPr>
            <w:noProof/>
            <w:webHidden/>
          </w:rPr>
          <w:fldChar w:fldCharType="begin"/>
        </w:r>
        <w:r>
          <w:rPr>
            <w:noProof/>
            <w:webHidden/>
          </w:rPr>
          <w:instrText xml:space="preserve"> PAGEREF _Toc1839364 \h </w:instrText>
        </w:r>
        <w:r>
          <w:rPr>
            <w:noProof/>
            <w:webHidden/>
          </w:rPr>
        </w:r>
        <w:r>
          <w:rPr>
            <w:noProof/>
            <w:webHidden/>
          </w:rPr>
          <w:fldChar w:fldCharType="separate"/>
        </w:r>
        <w:r>
          <w:rPr>
            <w:noProof/>
            <w:webHidden/>
          </w:rPr>
          <w:t>10</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65" w:history="1">
        <w:r w:rsidRPr="00AF151B">
          <w:rPr>
            <w:rStyle w:val="Hipervnculo"/>
            <w:noProof/>
          </w:rPr>
          <w:t>2.4.1</w:t>
        </w:r>
        <w:r>
          <w:rPr>
            <w:rFonts w:eastAsiaTheme="minorEastAsia"/>
            <w:noProof/>
            <w:lang w:eastAsia="es-ES"/>
          </w:rPr>
          <w:tab/>
        </w:r>
        <w:r w:rsidRPr="00AF151B">
          <w:rPr>
            <w:rStyle w:val="Hipervnculo"/>
            <w:noProof/>
          </w:rPr>
          <w:t>Los trastornos psicológicos</w:t>
        </w:r>
        <w:r>
          <w:rPr>
            <w:noProof/>
            <w:webHidden/>
          </w:rPr>
          <w:tab/>
        </w:r>
        <w:r>
          <w:rPr>
            <w:noProof/>
            <w:webHidden/>
          </w:rPr>
          <w:fldChar w:fldCharType="begin"/>
        </w:r>
        <w:r>
          <w:rPr>
            <w:noProof/>
            <w:webHidden/>
          </w:rPr>
          <w:instrText xml:space="preserve"> PAGEREF _Toc1839365 \h </w:instrText>
        </w:r>
        <w:r>
          <w:rPr>
            <w:noProof/>
            <w:webHidden/>
          </w:rPr>
        </w:r>
        <w:r>
          <w:rPr>
            <w:noProof/>
            <w:webHidden/>
          </w:rPr>
          <w:fldChar w:fldCharType="separate"/>
        </w:r>
        <w:r>
          <w:rPr>
            <w:noProof/>
            <w:webHidden/>
          </w:rPr>
          <w:t>10</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66" w:history="1">
        <w:r w:rsidRPr="00AF151B">
          <w:rPr>
            <w:rStyle w:val="Hipervnculo"/>
            <w:noProof/>
          </w:rPr>
          <w:t>2.4.1.1</w:t>
        </w:r>
        <w:r>
          <w:rPr>
            <w:rFonts w:eastAsiaTheme="minorEastAsia"/>
            <w:noProof/>
            <w:lang w:eastAsia="es-ES"/>
          </w:rPr>
          <w:tab/>
        </w:r>
        <w:r w:rsidRPr="00AF151B">
          <w:rPr>
            <w:rStyle w:val="Hipervnculo"/>
            <w:noProof/>
          </w:rPr>
          <w:t>Trastornos infantiles</w:t>
        </w:r>
        <w:r>
          <w:rPr>
            <w:noProof/>
            <w:webHidden/>
          </w:rPr>
          <w:tab/>
        </w:r>
        <w:r>
          <w:rPr>
            <w:noProof/>
            <w:webHidden/>
          </w:rPr>
          <w:fldChar w:fldCharType="begin"/>
        </w:r>
        <w:r>
          <w:rPr>
            <w:noProof/>
            <w:webHidden/>
          </w:rPr>
          <w:instrText xml:space="preserve"> PAGEREF _Toc1839366 \h </w:instrText>
        </w:r>
        <w:r>
          <w:rPr>
            <w:noProof/>
            <w:webHidden/>
          </w:rPr>
        </w:r>
        <w:r>
          <w:rPr>
            <w:noProof/>
            <w:webHidden/>
          </w:rPr>
          <w:fldChar w:fldCharType="separate"/>
        </w:r>
        <w:r>
          <w:rPr>
            <w:noProof/>
            <w:webHidden/>
          </w:rPr>
          <w:t>10</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67" w:history="1">
        <w:r w:rsidRPr="00AF151B">
          <w:rPr>
            <w:rStyle w:val="Hipervnculo"/>
            <w:noProof/>
          </w:rPr>
          <w:t>2.4.1.2</w:t>
        </w:r>
        <w:r>
          <w:rPr>
            <w:rFonts w:eastAsiaTheme="minorEastAsia"/>
            <w:noProof/>
            <w:lang w:eastAsia="es-ES"/>
          </w:rPr>
          <w:tab/>
        </w:r>
        <w:r w:rsidRPr="00AF151B">
          <w:rPr>
            <w:rStyle w:val="Hipervnculo"/>
            <w:noProof/>
          </w:rPr>
          <w:t>Trastornos de ansiedad</w:t>
        </w:r>
        <w:r>
          <w:rPr>
            <w:noProof/>
            <w:webHidden/>
          </w:rPr>
          <w:tab/>
        </w:r>
        <w:r>
          <w:rPr>
            <w:noProof/>
            <w:webHidden/>
          </w:rPr>
          <w:fldChar w:fldCharType="begin"/>
        </w:r>
        <w:r>
          <w:rPr>
            <w:noProof/>
            <w:webHidden/>
          </w:rPr>
          <w:instrText xml:space="preserve"> PAGEREF _Toc1839367 \h </w:instrText>
        </w:r>
        <w:r>
          <w:rPr>
            <w:noProof/>
            <w:webHidden/>
          </w:rPr>
        </w:r>
        <w:r>
          <w:rPr>
            <w:noProof/>
            <w:webHidden/>
          </w:rPr>
          <w:fldChar w:fldCharType="separate"/>
        </w:r>
        <w:r>
          <w:rPr>
            <w:noProof/>
            <w:webHidden/>
          </w:rPr>
          <w:t>11</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368" w:history="1">
        <w:r w:rsidRPr="00AF151B">
          <w:rPr>
            <w:rStyle w:val="Hipervnculo"/>
            <w:noProof/>
          </w:rPr>
          <w:t>2.4.1.2.1</w:t>
        </w:r>
        <w:r>
          <w:rPr>
            <w:rFonts w:eastAsiaTheme="minorEastAsia"/>
            <w:noProof/>
            <w:lang w:eastAsia="es-ES"/>
          </w:rPr>
          <w:tab/>
        </w:r>
        <w:r w:rsidRPr="00AF151B">
          <w:rPr>
            <w:rStyle w:val="Hipervnculo"/>
            <w:noProof/>
          </w:rPr>
          <w:t>Trastorno Obsesivo Compulsivo</w:t>
        </w:r>
        <w:r>
          <w:rPr>
            <w:noProof/>
            <w:webHidden/>
          </w:rPr>
          <w:tab/>
        </w:r>
        <w:r>
          <w:rPr>
            <w:noProof/>
            <w:webHidden/>
          </w:rPr>
          <w:fldChar w:fldCharType="begin"/>
        </w:r>
        <w:r>
          <w:rPr>
            <w:noProof/>
            <w:webHidden/>
          </w:rPr>
          <w:instrText xml:space="preserve"> PAGEREF _Toc1839368 \h </w:instrText>
        </w:r>
        <w:r>
          <w:rPr>
            <w:noProof/>
            <w:webHidden/>
          </w:rPr>
        </w:r>
        <w:r>
          <w:rPr>
            <w:noProof/>
            <w:webHidden/>
          </w:rPr>
          <w:fldChar w:fldCharType="separate"/>
        </w:r>
        <w:r>
          <w:rPr>
            <w:noProof/>
            <w:webHidden/>
          </w:rPr>
          <w:t>11</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69" w:history="1">
        <w:r w:rsidRPr="00AF151B">
          <w:rPr>
            <w:rStyle w:val="Hipervnculo"/>
            <w:noProof/>
          </w:rPr>
          <w:t>2.4.1.3</w:t>
        </w:r>
        <w:r>
          <w:rPr>
            <w:rFonts w:eastAsiaTheme="minorEastAsia"/>
            <w:noProof/>
            <w:lang w:eastAsia="es-ES"/>
          </w:rPr>
          <w:tab/>
        </w:r>
        <w:r w:rsidRPr="00AF151B">
          <w:rPr>
            <w:rStyle w:val="Hipervnculo"/>
            <w:noProof/>
          </w:rPr>
          <w:t>Trastornos del estado de ánimo</w:t>
        </w:r>
        <w:r>
          <w:rPr>
            <w:noProof/>
            <w:webHidden/>
          </w:rPr>
          <w:tab/>
        </w:r>
        <w:r>
          <w:rPr>
            <w:noProof/>
            <w:webHidden/>
          </w:rPr>
          <w:fldChar w:fldCharType="begin"/>
        </w:r>
        <w:r>
          <w:rPr>
            <w:noProof/>
            <w:webHidden/>
          </w:rPr>
          <w:instrText xml:space="preserve"> PAGEREF _Toc1839369 \h </w:instrText>
        </w:r>
        <w:r>
          <w:rPr>
            <w:noProof/>
            <w:webHidden/>
          </w:rPr>
        </w:r>
        <w:r>
          <w:rPr>
            <w:noProof/>
            <w:webHidden/>
          </w:rPr>
          <w:fldChar w:fldCharType="separate"/>
        </w:r>
        <w:r>
          <w:rPr>
            <w:noProof/>
            <w:webHidden/>
          </w:rPr>
          <w:t>11</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370" w:history="1">
        <w:r w:rsidRPr="00AF151B">
          <w:rPr>
            <w:rStyle w:val="Hipervnculo"/>
            <w:noProof/>
          </w:rPr>
          <w:t>2.4.1.3.1</w:t>
        </w:r>
        <w:r>
          <w:rPr>
            <w:rFonts w:eastAsiaTheme="minorEastAsia"/>
            <w:noProof/>
            <w:lang w:eastAsia="es-ES"/>
          </w:rPr>
          <w:tab/>
        </w:r>
        <w:r w:rsidRPr="00AF151B">
          <w:rPr>
            <w:rStyle w:val="Hipervnculo"/>
            <w:noProof/>
          </w:rPr>
          <w:t>Trastornos Depresivos</w:t>
        </w:r>
        <w:r>
          <w:rPr>
            <w:noProof/>
            <w:webHidden/>
          </w:rPr>
          <w:tab/>
        </w:r>
        <w:r>
          <w:rPr>
            <w:noProof/>
            <w:webHidden/>
          </w:rPr>
          <w:fldChar w:fldCharType="begin"/>
        </w:r>
        <w:r>
          <w:rPr>
            <w:noProof/>
            <w:webHidden/>
          </w:rPr>
          <w:instrText xml:space="preserve"> PAGEREF _Toc1839370 \h </w:instrText>
        </w:r>
        <w:r>
          <w:rPr>
            <w:noProof/>
            <w:webHidden/>
          </w:rPr>
        </w:r>
        <w:r>
          <w:rPr>
            <w:noProof/>
            <w:webHidden/>
          </w:rPr>
          <w:fldChar w:fldCharType="separate"/>
        </w:r>
        <w:r>
          <w:rPr>
            <w:noProof/>
            <w:webHidden/>
          </w:rPr>
          <w:t>12</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71" w:history="1">
        <w:r w:rsidRPr="00AF151B">
          <w:rPr>
            <w:rStyle w:val="Hipervnculo"/>
            <w:noProof/>
          </w:rPr>
          <w:t>2.4.1.4</w:t>
        </w:r>
        <w:r>
          <w:rPr>
            <w:rFonts w:eastAsiaTheme="minorEastAsia"/>
            <w:noProof/>
            <w:lang w:eastAsia="es-ES"/>
          </w:rPr>
          <w:tab/>
        </w:r>
        <w:r w:rsidRPr="00AF151B">
          <w:rPr>
            <w:rStyle w:val="Hipervnculo"/>
            <w:noProof/>
          </w:rPr>
          <w:t>Trastornos sexuales</w:t>
        </w:r>
        <w:r>
          <w:rPr>
            <w:noProof/>
            <w:webHidden/>
          </w:rPr>
          <w:tab/>
        </w:r>
        <w:r>
          <w:rPr>
            <w:noProof/>
            <w:webHidden/>
          </w:rPr>
          <w:fldChar w:fldCharType="begin"/>
        </w:r>
        <w:r>
          <w:rPr>
            <w:noProof/>
            <w:webHidden/>
          </w:rPr>
          <w:instrText xml:space="preserve"> PAGEREF _Toc1839371 \h </w:instrText>
        </w:r>
        <w:r>
          <w:rPr>
            <w:noProof/>
            <w:webHidden/>
          </w:rPr>
        </w:r>
        <w:r>
          <w:rPr>
            <w:noProof/>
            <w:webHidden/>
          </w:rPr>
          <w:fldChar w:fldCharType="separate"/>
        </w:r>
        <w:r>
          <w:rPr>
            <w:noProof/>
            <w:webHidden/>
          </w:rPr>
          <w:t>12</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72" w:history="1">
        <w:r w:rsidRPr="00AF151B">
          <w:rPr>
            <w:rStyle w:val="Hipervnculo"/>
            <w:noProof/>
          </w:rPr>
          <w:t>2.4.1.5</w:t>
        </w:r>
        <w:r>
          <w:rPr>
            <w:rFonts w:eastAsiaTheme="minorEastAsia"/>
            <w:noProof/>
            <w:lang w:eastAsia="es-ES"/>
          </w:rPr>
          <w:tab/>
        </w:r>
        <w:r w:rsidRPr="00AF151B">
          <w:rPr>
            <w:rStyle w:val="Hipervnculo"/>
            <w:noProof/>
          </w:rPr>
          <w:t>Trastornos de la conducta alimentaria</w:t>
        </w:r>
        <w:r>
          <w:rPr>
            <w:noProof/>
            <w:webHidden/>
          </w:rPr>
          <w:tab/>
        </w:r>
        <w:r>
          <w:rPr>
            <w:noProof/>
            <w:webHidden/>
          </w:rPr>
          <w:fldChar w:fldCharType="begin"/>
        </w:r>
        <w:r>
          <w:rPr>
            <w:noProof/>
            <w:webHidden/>
          </w:rPr>
          <w:instrText xml:space="preserve"> PAGEREF _Toc1839372 \h </w:instrText>
        </w:r>
        <w:r>
          <w:rPr>
            <w:noProof/>
            <w:webHidden/>
          </w:rPr>
        </w:r>
        <w:r>
          <w:rPr>
            <w:noProof/>
            <w:webHidden/>
          </w:rPr>
          <w:fldChar w:fldCharType="separate"/>
        </w:r>
        <w:r>
          <w:rPr>
            <w:noProof/>
            <w:webHidden/>
          </w:rPr>
          <w:t>12</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73" w:history="1">
        <w:r w:rsidRPr="00AF151B">
          <w:rPr>
            <w:rStyle w:val="Hipervnculo"/>
            <w:noProof/>
          </w:rPr>
          <w:t>2.4.1.6</w:t>
        </w:r>
        <w:r>
          <w:rPr>
            <w:rFonts w:eastAsiaTheme="minorEastAsia"/>
            <w:noProof/>
            <w:lang w:eastAsia="es-ES"/>
          </w:rPr>
          <w:tab/>
        </w:r>
        <w:r w:rsidRPr="00AF151B">
          <w:rPr>
            <w:rStyle w:val="Hipervnculo"/>
            <w:noProof/>
          </w:rPr>
          <w:t>Trastornos de la personalidad</w:t>
        </w:r>
        <w:r>
          <w:rPr>
            <w:noProof/>
            <w:webHidden/>
          </w:rPr>
          <w:tab/>
        </w:r>
        <w:r>
          <w:rPr>
            <w:noProof/>
            <w:webHidden/>
          </w:rPr>
          <w:fldChar w:fldCharType="begin"/>
        </w:r>
        <w:r>
          <w:rPr>
            <w:noProof/>
            <w:webHidden/>
          </w:rPr>
          <w:instrText xml:space="preserve"> PAGEREF _Toc1839373 \h </w:instrText>
        </w:r>
        <w:r>
          <w:rPr>
            <w:noProof/>
            <w:webHidden/>
          </w:rPr>
        </w:r>
        <w:r>
          <w:rPr>
            <w:noProof/>
            <w:webHidden/>
          </w:rPr>
          <w:fldChar w:fldCharType="separate"/>
        </w:r>
        <w:r>
          <w:rPr>
            <w:noProof/>
            <w:webHidden/>
          </w:rPr>
          <w:t>13</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74" w:history="1">
        <w:r w:rsidRPr="00AF151B">
          <w:rPr>
            <w:rStyle w:val="Hipervnculo"/>
            <w:noProof/>
          </w:rPr>
          <w:t>2.4.2</w:t>
        </w:r>
        <w:r>
          <w:rPr>
            <w:rFonts w:eastAsiaTheme="minorEastAsia"/>
            <w:noProof/>
            <w:lang w:eastAsia="es-ES"/>
          </w:rPr>
          <w:tab/>
        </w:r>
        <w:r w:rsidRPr="00AF151B">
          <w:rPr>
            <w:rStyle w:val="Hipervnculo"/>
            <w:noProof/>
          </w:rPr>
          <w:t>En este trabajo: Grupos de trastornos psicológicos</w:t>
        </w:r>
        <w:r>
          <w:rPr>
            <w:noProof/>
            <w:webHidden/>
          </w:rPr>
          <w:tab/>
        </w:r>
        <w:r>
          <w:rPr>
            <w:noProof/>
            <w:webHidden/>
          </w:rPr>
          <w:fldChar w:fldCharType="begin"/>
        </w:r>
        <w:r>
          <w:rPr>
            <w:noProof/>
            <w:webHidden/>
          </w:rPr>
          <w:instrText xml:space="preserve"> PAGEREF _Toc1839374 \h </w:instrText>
        </w:r>
        <w:r>
          <w:rPr>
            <w:noProof/>
            <w:webHidden/>
          </w:rPr>
        </w:r>
        <w:r>
          <w:rPr>
            <w:noProof/>
            <w:webHidden/>
          </w:rPr>
          <w:fldChar w:fldCharType="separate"/>
        </w:r>
        <w:r>
          <w:rPr>
            <w:noProof/>
            <w:webHidden/>
          </w:rPr>
          <w:t>13</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75" w:history="1">
        <w:r w:rsidRPr="00AF151B">
          <w:rPr>
            <w:rStyle w:val="Hipervnculo"/>
            <w:noProof/>
          </w:rPr>
          <w:t>2.4.3</w:t>
        </w:r>
        <w:r>
          <w:rPr>
            <w:rFonts w:eastAsiaTheme="minorEastAsia"/>
            <w:noProof/>
            <w:lang w:eastAsia="es-ES"/>
          </w:rPr>
          <w:tab/>
        </w:r>
        <w:r w:rsidRPr="00AF151B">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_Toc1839375 \h </w:instrText>
        </w:r>
        <w:r>
          <w:rPr>
            <w:noProof/>
            <w:webHidden/>
          </w:rPr>
        </w:r>
        <w:r>
          <w:rPr>
            <w:noProof/>
            <w:webHidden/>
          </w:rPr>
          <w:fldChar w:fldCharType="separate"/>
        </w:r>
        <w:r>
          <w:rPr>
            <w:noProof/>
            <w:webHidden/>
          </w:rPr>
          <w:t>13</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76" w:history="1">
        <w:r w:rsidRPr="00AF151B">
          <w:rPr>
            <w:rStyle w:val="Hipervnculo"/>
            <w:noProof/>
          </w:rPr>
          <w:t>2.4.4</w:t>
        </w:r>
        <w:r>
          <w:rPr>
            <w:rFonts w:eastAsiaTheme="minorEastAsia"/>
            <w:noProof/>
            <w:lang w:eastAsia="es-ES"/>
          </w:rPr>
          <w:tab/>
        </w:r>
        <w:r w:rsidRPr="00AF151B">
          <w:rPr>
            <w:rStyle w:val="Hipervnculo"/>
            <w:noProof/>
          </w:rPr>
          <w:t>En este trabajo: Distorsiones cognitivas usadas</w:t>
        </w:r>
        <w:r>
          <w:rPr>
            <w:noProof/>
            <w:webHidden/>
          </w:rPr>
          <w:tab/>
        </w:r>
        <w:r>
          <w:rPr>
            <w:noProof/>
            <w:webHidden/>
          </w:rPr>
          <w:fldChar w:fldCharType="begin"/>
        </w:r>
        <w:r>
          <w:rPr>
            <w:noProof/>
            <w:webHidden/>
          </w:rPr>
          <w:instrText xml:space="preserve"> PAGEREF _Toc1839376 \h </w:instrText>
        </w:r>
        <w:r>
          <w:rPr>
            <w:noProof/>
            <w:webHidden/>
          </w:rPr>
        </w:r>
        <w:r>
          <w:rPr>
            <w:noProof/>
            <w:webHidden/>
          </w:rPr>
          <w:fldChar w:fldCharType="separate"/>
        </w:r>
        <w:r>
          <w:rPr>
            <w:noProof/>
            <w:webHidden/>
          </w:rPr>
          <w:t>17</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77" w:history="1">
        <w:r w:rsidRPr="00AF151B">
          <w:rPr>
            <w:rStyle w:val="Hipervnculo"/>
            <w:noProof/>
          </w:rPr>
          <w:t>2.4.4.1</w:t>
        </w:r>
        <w:r>
          <w:rPr>
            <w:rFonts w:eastAsiaTheme="minorEastAsia"/>
            <w:noProof/>
            <w:lang w:eastAsia="es-ES"/>
          </w:rPr>
          <w:tab/>
        </w:r>
        <w:r w:rsidRPr="00AF151B">
          <w:rPr>
            <w:rStyle w:val="Hipervnculo"/>
            <w:noProof/>
          </w:rPr>
          <w:t>En este trabajo: Otras variables usadas</w:t>
        </w:r>
        <w:r>
          <w:rPr>
            <w:noProof/>
            <w:webHidden/>
          </w:rPr>
          <w:tab/>
        </w:r>
        <w:r>
          <w:rPr>
            <w:noProof/>
            <w:webHidden/>
          </w:rPr>
          <w:fldChar w:fldCharType="begin"/>
        </w:r>
        <w:r>
          <w:rPr>
            <w:noProof/>
            <w:webHidden/>
          </w:rPr>
          <w:instrText xml:space="preserve"> PAGEREF _Toc1839377 \h </w:instrText>
        </w:r>
        <w:r>
          <w:rPr>
            <w:noProof/>
            <w:webHidden/>
          </w:rPr>
        </w:r>
        <w:r>
          <w:rPr>
            <w:noProof/>
            <w:webHidden/>
          </w:rPr>
          <w:fldChar w:fldCharType="separate"/>
        </w:r>
        <w:r>
          <w:rPr>
            <w:noProof/>
            <w:webHidden/>
          </w:rPr>
          <w:t>17</w:t>
        </w:r>
        <w:r>
          <w:rPr>
            <w:noProof/>
            <w:webHidden/>
          </w:rPr>
          <w:fldChar w:fldCharType="end"/>
        </w:r>
      </w:hyperlink>
    </w:p>
    <w:p w:rsidR="0091663A" w:rsidRDefault="0091663A">
      <w:pPr>
        <w:pStyle w:val="TDC1"/>
        <w:rPr>
          <w:rFonts w:eastAsiaTheme="minorEastAsia"/>
          <w:b w:val="0"/>
          <w:lang w:eastAsia="es-ES"/>
        </w:rPr>
      </w:pPr>
      <w:hyperlink w:anchor="_Toc1839378" w:history="1">
        <w:r w:rsidRPr="00AF151B">
          <w:rPr>
            <w:rStyle w:val="Hipervnculo"/>
          </w:rPr>
          <w:t>3.</w:t>
        </w:r>
        <w:r>
          <w:rPr>
            <w:rFonts w:eastAsiaTheme="minorEastAsia"/>
            <w:b w:val="0"/>
            <w:lang w:eastAsia="es-ES"/>
          </w:rPr>
          <w:tab/>
        </w:r>
        <w:r w:rsidRPr="00AF151B">
          <w:rPr>
            <w:rStyle w:val="Hipervnculo"/>
          </w:rPr>
          <w:t>Capítulo 2: Data Science</w:t>
        </w:r>
        <w:r>
          <w:rPr>
            <w:webHidden/>
          </w:rPr>
          <w:tab/>
        </w:r>
        <w:r>
          <w:rPr>
            <w:webHidden/>
          </w:rPr>
          <w:fldChar w:fldCharType="begin"/>
        </w:r>
        <w:r>
          <w:rPr>
            <w:webHidden/>
          </w:rPr>
          <w:instrText xml:space="preserve"> PAGEREF _Toc1839378 \h </w:instrText>
        </w:r>
        <w:r>
          <w:rPr>
            <w:webHidden/>
          </w:rPr>
        </w:r>
        <w:r>
          <w:rPr>
            <w:webHidden/>
          </w:rPr>
          <w:fldChar w:fldCharType="separate"/>
        </w:r>
        <w:r>
          <w:rPr>
            <w:webHidden/>
          </w:rPr>
          <w:t>19</w:t>
        </w:r>
        <w:r>
          <w:rPr>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79" w:history="1">
        <w:r w:rsidRPr="00AF151B">
          <w:rPr>
            <w:rStyle w:val="Hipervnculo"/>
            <w:noProof/>
          </w:rPr>
          <w:t>3.1</w:t>
        </w:r>
        <w:r>
          <w:rPr>
            <w:rFonts w:eastAsiaTheme="minorEastAsia"/>
            <w:noProof/>
            <w:lang w:eastAsia="es-ES"/>
          </w:rPr>
          <w:tab/>
        </w:r>
        <w:r w:rsidRPr="00AF151B">
          <w:rPr>
            <w:rStyle w:val="Hipervnculo"/>
            <w:noProof/>
          </w:rPr>
          <w:t>Fundamentos Teóricos: Data Mining Vs Machine Learning Vs Data Science Vs Big Data</w:t>
        </w:r>
        <w:r>
          <w:rPr>
            <w:noProof/>
            <w:webHidden/>
          </w:rPr>
          <w:tab/>
        </w:r>
        <w:r>
          <w:rPr>
            <w:noProof/>
            <w:webHidden/>
          </w:rPr>
          <w:fldChar w:fldCharType="begin"/>
        </w:r>
        <w:r>
          <w:rPr>
            <w:noProof/>
            <w:webHidden/>
          </w:rPr>
          <w:instrText xml:space="preserve"> PAGEREF _Toc1839379 \h </w:instrText>
        </w:r>
        <w:r>
          <w:rPr>
            <w:noProof/>
            <w:webHidden/>
          </w:rPr>
        </w:r>
        <w:r>
          <w:rPr>
            <w:noProof/>
            <w:webHidden/>
          </w:rPr>
          <w:fldChar w:fldCharType="separate"/>
        </w:r>
        <w:r>
          <w:rPr>
            <w:noProof/>
            <w:webHidden/>
          </w:rPr>
          <w:t>19</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0" w:history="1">
        <w:r w:rsidRPr="00AF151B">
          <w:rPr>
            <w:rStyle w:val="Hipervnculo"/>
            <w:noProof/>
          </w:rPr>
          <w:t>3.1.1</w:t>
        </w:r>
        <w:r>
          <w:rPr>
            <w:rFonts w:eastAsiaTheme="minorEastAsia"/>
            <w:noProof/>
            <w:lang w:eastAsia="es-ES"/>
          </w:rPr>
          <w:tab/>
        </w:r>
        <w:r w:rsidRPr="00AF151B">
          <w:rPr>
            <w:rStyle w:val="Hipervnculo"/>
            <w:noProof/>
          </w:rPr>
          <w:t>Data Mining</w:t>
        </w:r>
        <w:r>
          <w:rPr>
            <w:noProof/>
            <w:webHidden/>
          </w:rPr>
          <w:tab/>
        </w:r>
        <w:r>
          <w:rPr>
            <w:noProof/>
            <w:webHidden/>
          </w:rPr>
          <w:fldChar w:fldCharType="begin"/>
        </w:r>
        <w:r>
          <w:rPr>
            <w:noProof/>
            <w:webHidden/>
          </w:rPr>
          <w:instrText xml:space="preserve"> PAGEREF _Toc1839380 \h </w:instrText>
        </w:r>
        <w:r>
          <w:rPr>
            <w:noProof/>
            <w:webHidden/>
          </w:rPr>
        </w:r>
        <w:r>
          <w:rPr>
            <w:noProof/>
            <w:webHidden/>
          </w:rPr>
          <w:fldChar w:fldCharType="separate"/>
        </w:r>
        <w:r>
          <w:rPr>
            <w:noProof/>
            <w:webHidden/>
          </w:rPr>
          <w:t>19</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1" w:history="1">
        <w:r w:rsidRPr="00AF151B">
          <w:rPr>
            <w:rStyle w:val="Hipervnculo"/>
            <w:noProof/>
          </w:rPr>
          <w:t>3.1.2</w:t>
        </w:r>
        <w:r>
          <w:rPr>
            <w:rFonts w:eastAsiaTheme="minorEastAsia"/>
            <w:noProof/>
            <w:lang w:eastAsia="es-ES"/>
          </w:rPr>
          <w:tab/>
        </w:r>
        <w:r w:rsidRPr="00AF151B">
          <w:rPr>
            <w:rStyle w:val="Hipervnculo"/>
            <w:noProof/>
          </w:rPr>
          <w:t>Machine Learning</w:t>
        </w:r>
        <w:r>
          <w:rPr>
            <w:noProof/>
            <w:webHidden/>
          </w:rPr>
          <w:tab/>
        </w:r>
        <w:r>
          <w:rPr>
            <w:noProof/>
            <w:webHidden/>
          </w:rPr>
          <w:fldChar w:fldCharType="begin"/>
        </w:r>
        <w:r>
          <w:rPr>
            <w:noProof/>
            <w:webHidden/>
          </w:rPr>
          <w:instrText xml:space="preserve"> PAGEREF _Toc1839381 \h </w:instrText>
        </w:r>
        <w:r>
          <w:rPr>
            <w:noProof/>
            <w:webHidden/>
          </w:rPr>
        </w:r>
        <w:r>
          <w:rPr>
            <w:noProof/>
            <w:webHidden/>
          </w:rPr>
          <w:fldChar w:fldCharType="separate"/>
        </w:r>
        <w:r>
          <w:rPr>
            <w:noProof/>
            <w:webHidden/>
          </w:rPr>
          <w:t>21</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2" w:history="1">
        <w:r w:rsidRPr="00AF151B">
          <w:rPr>
            <w:rStyle w:val="Hipervnculo"/>
            <w:noProof/>
          </w:rPr>
          <w:t>3.1.3</w:t>
        </w:r>
        <w:r>
          <w:rPr>
            <w:rFonts w:eastAsiaTheme="minorEastAsia"/>
            <w:noProof/>
            <w:lang w:eastAsia="es-ES"/>
          </w:rPr>
          <w:tab/>
        </w:r>
        <w:r w:rsidRPr="00AF151B">
          <w:rPr>
            <w:rStyle w:val="Hipervnculo"/>
            <w:noProof/>
          </w:rPr>
          <w:t>Data Science</w:t>
        </w:r>
        <w:r>
          <w:rPr>
            <w:noProof/>
            <w:webHidden/>
          </w:rPr>
          <w:tab/>
        </w:r>
        <w:r>
          <w:rPr>
            <w:noProof/>
            <w:webHidden/>
          </w:rPr>
          <w:fldChar w:fldCharType="begin"/>
        </w:r>
        <w:r>
          <w:rPr>
            <w:noProof/>
            <w:webHidden/>
          </w:rPr>
          <w:instrText xml:space="preserve"> PAGEREF _Toc1839382 \h </w:instrText>
        </w:r>
        <w:r>
          <w:rPr>
            <w:noProof/>
            <w:webHidden/>
          </w:rPr>
        </w:r>
        <w:r>
          <w:rPr>
            <w:noProof/>
            <w:webHidden/>
          </w:rPr>
          <w:fldChar w:fldCharType="separate"/>
        </w:r>
        <w:r>
          <w:rPr>
            <w:noProof/>
            <w:webHidden/>
          </w:rPr>
          <w:t>22</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3" w:history="1">
        <w:r w:rsidRPr="00AF151B">
          <w:rPr>
            <w:rStyle w:val="Hipervnculo"/>
            <w:noProof/>
          </w:rPr>
          <w:t>3.1.4</w:t>
        </w:r>
        <w:r>
          <w:rPr>
            <w:rFonts w:eastAsiaTheme="minorEastAsia"/>
            <w:noProof/>
            <w:lang w:eastAsia="es-ES"/>
          </w:rPr>
          <w:tab/>
        </w:r>
        <w:r w:rsidRPr="00AF151B">
          <w:rPr>
            <w:rStyle w:val="Hipervnculo"/>
            <w:noProof/>
          </w:rPr>
          <w:t>Big Data</w:t>
        </w:r>
        <w:r>
          <w:rPr>
            <w:noProof/>
            <w:webHidden/>
          </w:rPr>
          <w:tab/>
        </w:r>
        <w:r>
          <w:rPr>
            <w:noProof/>
            <w:webHidden/>
          </w:rPr>
          <w:fldChar w:fldCharType="begin"/>
        </w:r>
        <w:r>
          <w:rPr>
            <w:noProof/>
            <w:webHidden/>
          </w:rPr>
          <w:instrText xml:space="preserve"> PAGEREF _Toc1839383 \h </w:instrText>
        </w:r>
        <w:r>
          <w:rPr>
            <w:noProof/>
            <w:webHidden/>
          </w:rPr>
        </w:r>
        <w:r>
          <w:rPr>
            <w:noProof/>
            <w:webHidden/>
          </w:rPr>
          <w:fldChar w:fldCharType="separate"/>
        </w:r>
        <w:r>
          <w:rPr>
            <w:noProof/>
            <w:webHidden/>
          </w:rPr>
          <w:t>22</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84" w:history="1">
        <w:r w:rsidRPr="00AF151B">
          <w:rPr>
            <w:rStyle w:val="Hipervnculo"/>
            <w:noProof/>
          </w:rPr>
          <w:t>3.2</w:t>
        </w:r>
        <w:r>
          <w:rPr>
            <w:rFonts w:eastAsiaTheme="minorEastAsia"/>
            <w:noProof/>
            <w:lang w:eastAsia="es-ES"/>
          </w:rPr>
          <w:tab/>
        </w:r>
        <w:r w:rsidRPr="00AF151B">
          <w:rPr>
            <w:rStyle w:val="Hipervnculo"/>
            <w:noProof/>
          </w:rPr>
          <w:t>Antes de hacer Data Mining</w:t>
        </w:r>
        <w:r>
          <w:rPr>
            <w:noProof/>
            <w:webHidden/>
          </w:rPr>
          <w:tab/>
        </w:r>
        <w:r>
          <w:rPr>
            <w:noProof/>
            <w:webHidden/>
          </w:rPr>
          <w:fldChar w:fldCharType="begin"/>
        </w:r>
        <w:r>
          <w:rPr>
            <w:noProof/>
            <w:webHidden/>
          </w:rPr>
          <w:instrText xml:space="preserve"> PAGEREF _Toc1839384 \h </w:instrText>
        </w:r>
        <w:r>
          <w:rPr>
            <w:noProof/>
            <w:webHidden/>
          </w:rPr>
        </w:r>
        <w:r>
          <w:rPr>
            <w:noProof/>
            <w:webHidden/>
          </w:rPr>
          <w:fldChar w:fldCharType="separate"/>
        </w:r>
        <w:r>
          <w:rPr>
            <w:noProof/>
            <w:webHidden/>
          </w:rPr>
          <w:t>24</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5" w:history="1">
        <w:r w:rsidRPr="00AF151B">
          <w:rPr>
            <w:rStyle w:val="Hipervnculo"/>
            <w:noProof/>
          </w:rPr>
          <w:t>3.2.1</w:t>
        </w:r>
        <w:r>
          <w:rPr>
            <w:rFonts w:eastAsiaTheme="minorEastAsia"/>
            <w:noProof/>
            <w:lang w:eastAsia="es-ES"/>
          </w:rPr>
          <w:tab/>
        </w:r>
        <w:r w:rsidRPr="00AF151B">
          <w:rPr>
            <w:rStyle w:val="Hipervnculo"/>
            <w:noProof/>
          </w:rPr>
          <w:t>En este trabajo: Obtención de los datos</w:t>
        </w:r>
        <w:r>
          <w:rPr>
            <w:noProof/>
            <w:webHidden/>
          </w:rPr>
          <w:tab/>
        </w:r>
        <w:r>
          <w:rPr>
            <w:noProof/>
            <w:webHidden/>
          </w:rPr>
          <w:fldChar w:fldCharType="begin"/>
        </w:r>
        <w:r>
          <w:rPr>
            <w:noProof/>
            <w:webHidden/>
          </w:rPr>
          <w:instrText xml:space="preserve"> PAGEREF _Toc1839385 \h </w:instrText>
        </w:r>
        <w:r>
          <w:rPr>
            <w:noProof/>
            <w:webHidden/>
          </w:rPr>
        </w:r>
        <w:r>
          <w:rPr>
            <w:noProof/>
            <w:webHidden/>
          </w:rPr>
          <w:fldChar w:fldCharType="separate"/>
        </w:r>
        <w:r>
          <w:rPr>
            <w:noProof/>
            <w:webHidden/>
          </w:rPr>
          <w:t>25</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386" w:history="1">
        <w:r w:rsidRPr="00AF151B">
          <w:rPr>
            <w:rStyle w:val="Hipervnculo"/>
            <w:noProof/>
          </w:rPr>
          <w:t>3.3</w:t>
        </w:r>
        <w:r>
          <w:rPr>
            <w:rFonts w:eastAsiaTheme="minorEastAsia"/>
            <w:noProof/>
            <w:lang w:eastAsia="es-ES"/>
          </w:rPr>
          <w:tab/>
        </w:r>
        <w:r w:rsidRPr="00AF151B">
          <w:rPr>
            <w:rStyle w:val="Hipervnculo"/>
            <w:noProof/>
          </w:rPr>
          <w:t>Data Mining</w:t>
        </w:r>
        <w:r>
          <w:rPr>
            <w:noProof/>
            <w:webHidden/>
          </w:rPr>
          <w:tab/>
        </w:r>
        <w:r>
          <w:rPr>
            <w:noProof/>
            <w:webHidden/>
          </w:rPr>
          <w:fldChar w:fldCharType="begin"/>
        </w:r>
        <w:r>
          <w:rPr>
            <w:noProof/>
            <w:webHidden/>
          </w:rPr>
          <w:instrText xml:space="preserve"> PAGEREF _Toc1839386 \h </w:instrText>
        </w:r>
        <w:r>
          <w:rPr>
            <w:noProof/>
            <w:webHidden/>
          </w:rPr>
        </w:r>
        <w:r>
          <w:rPr>
            <w:noProof/>
            <w:webHidden/>
          </w:rPr>
          <w:fldChar w:fldCharType="separate"/>
        </w:r>
        <w:r>
          <w:rPr>
            <w:noProof/>
            <w:webHidden/>
          </w:rPr>
          <w:t>25</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7" w:history="1">
        <w:r w:rsidRPr="00AF151B">
          <w:rPr>
            <w:rStyle w:val="Hipervnculo"/>
            <w:noProof/>
          </w:rPr>
          <w:t>3.3.1</w:t>
        </w:r>
        <w:r>
          <w:rPr>
            <w:rFonts w:eastAsiaTheme="minorEastAsia"/>
            <w:noProof/>
            <w:lang w:eastAsia="es-ES"/>
          </w:rPr>
          <w:tab/>
        </w:r>
        <w:r w:rsidRPr="00AF151B">
          <w:rPr>
            <w:rStyle w:val="Hipervnculo"/>
            <w:noProof/>
          </w:rPr>
          <w:t>Pasos previos y preparación de los datos</w:t>
        </w:r>
        <w:r>
          <w:rPr>
            <w:noProof/>
            <w:webHidden/>
          </w:rPr>
          <w:tab/>
        </w:r>
        <w:r>
          <w:rPr>
            <w:noProof/>
            <w:webHidden/>
          </w:rPr>
          <w:fldChar w:fldCharType="begin"/>
        </w:r>
        <w:r>
          <w:rPr>
            <w:noProof/>
            <w:webHidden/>
          </w:rPr>
          <w:instrText xml:space="preserve"> PAGEREF _Toc1839387 \h </w:instrText>
        </w:r>
        <w:r>
          <w:rPr>
            <w:noProof/>
            <w:webHidden/>
          </w:rPr>
        </w:r>
        <w:r>
          <w:rPr>
            <w:noProof/>
            <w:webHidden/>
          </w:rPr>
          <w:fldChar w:fldCharType="separate"/>
        </w:r>
        <w:r>
          <w:rPr>
            <w:noProof/>
            <w:webHidden/>
          </w:rPr>
          <w:t>25</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8" w:history="1">
        <w:r w:rsidRPr="00AF151B">
          <w:rPr>
            <w:rStyle w:val="Hipervnculo"/>
            <w:noProof/>
          </w:rPr>
          <w:t>3.3.2</w:t>
        </w:r>
        <w:r>
          <w:rPr>
            <w:rFonts w:eastAsiaTheme="minorEastAsia"/>
            <w:noProof/>
            <w:lang w:eastAsia="es-ES"/>
          </w:rPr>
          <w:tab/>
        </w:r>
        <w:r w:rsidRPr="00AF151B">
          <w:rPr>
            <w:rStyle w:val="Hipervnculo"/>
            <w:noProof/>
          </w:rPr>
          <w:t>En este trabajo: Preparación de los datos</w:t>
        </w:r>
        <w:r>
          <w:rPr>
            <w:noProof/>
            <w:webHidden/>
          </w:rPr>
          <w:tab/>
        </w:r>
        <w:r>
          <w:rPr>
            <w:noProof/>
            <w:webHidden/>
          </w:rPr>
          <w:fldChar w:fldCharType="begin"/>
        </w:r>
        <w:r>
          <w:rPr>
            <w:noProof/>
            <w:webHidden/>
          </w:rPr>
          <w:instrText xml:space="preserve"> PAGEREF _Toc1839388 \h </w:instrText>
        </w:r>
        <w:r>
          <w:rPr>
            <w:noProof/>
            <w:webHidden/>
          </w:rPr>
        </w:r>
        <w:r>
          <w:rPr>
            <w:noProof/>
            <w:webHidden/>
          </w:rPr>
          <w:fldChar w:fldCharType="separate"/>
        </w:r>
        <w:r>
          <w:rPr>
            <w:noProof/>
            <w:webHidden/>
          </w:rPr>
          <w:t>30</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89" w:history="1">
        <w:r w:rsidRPr="00AF151B">
          <w:rPr>
            <w:rStyle w:val="Hipervnculo"/>
            <w:noProof/>
          </w:rPr>
          <w:t>3.3.3</w:t>
        </w:r>
        <w:r>
          <w:rPr>
            <w:rFonts w:eastAsiaTheme="minorEastAsia"/>
            <w:noProof/>
            <w:lang w:eastAsia="es-ES"/>
          </w:rPr>
          <w:tab/>
        </w:r>
        <w:r w:rsidRPr="00AF151B">
          <w:rPr>
            <w:rStyle w:val="Hipervnculo"/>
            <w:noProof/>
          </w:rPr>
          <w:t>Análisis Exploratorio o Descriptivo</w:t>
        </w:r>
        <w:r>
          <w:rPr>
            <w:noProof/>
            <w:webHidden/>
          </w:rPr>
          <w:tab/>
        </w:r>
        <w:r>
          <w:rPr>
            <w:noProof/>
            <w:webHidden/>
          </w:rPr>
          <w:fldChar w:fldCharType="begin"/>
        </w:r>
        <w:r>
          <w:rPr>
            <w:noProof/>
            <w:webHidden/>
          </w:rPr>
          <w:instrText xml:space="preserve"> PAGEREF _Toc1839389 \h </w:instrText>
        </w:r>
        <w:r>
          <w:rPr>
            <w:noProof/>
            <w:webHidden/>
          </w:rPr>
        </w:r>
        <w:r>
          <w:rPr>
            <w:noProof/>
            <w:webHidden/>
          </w:rPr>
          <w:fldChar w:fldCharType="separate"/>
        </w:r>
        <w:r>
          <w:rPr>
            <w:noProof/>
            <w:webHidden/>
          </w:rPr>
          <w:t>31</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90" w:history="1">
        <w:r w:rsidRPr="00AF151B">
          <w:rPr>
            <w:rStyle w:val="Hipervnculo"/>
            <w:noProof/>
          </w:rPr>
          <w:t>3.3.3.1</w:t>
        </w:r>
        <w:r>
          <w:rPr>
            <w:rFonts w:eastAsiaTheme="minorEastAsia"/>
            <w:noProof/>
            <w:lang w:eastAsia="es-ES"/>
          </w:rPr>
          <w:tab/>
        </w:r>
        <w:r w:rsidRPr="00AF151B">
          <w:rPr>
            <w:rStyle w:val="Hipervnculo"/>
            <w:noProof/>
          </w:rPr>
          <w:t>Resumen de las estadísticas del Dataset</w:t>
        </w:r>
        <w:r>
          <w:rPr>
            <w:noProof/>
            <w:webHidden/>
          </w:rPr>
          <w:tab/>
        </w:r>
        <w:r>
          <w:rPr>
            <w:noProof/>
            <w:webHidden/>
          </w:rPr>
          <w:fldChar w:fldCharType="begin"/>
        </w:r>
        <w:r>
          <w:rPr>
            <w:noProof/>
            <w:webHidden/>
          </w:rPr>
          <w:instrText xml:space="preserve"> PAGEREF _Toc1839390 \h </w:instrText>
        </w:r>
        <w:r>
          <w:rPr>
            <w:noProof/>
            <w:webHidden/>
          </w:rPr>
        </w:r>
        <w:r>
          <w:rPr>
            <w:noProof/>
            <w:webHidden/>
          </w:rPr>
          <w:fldChar w:fldCharType="separate"/>
        </w:r>
        <w:r>
          <w:rPr>
            <w:noProof/>
            <w:webHidden/>
          </w:rPr>
          <w:t>31</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91" w:history="1">
        <w:r w:rsidRPr="00AF151B">
          <w:rPr>
            <w:rStyle w:val="Hipervnculo"/>
            <w:noProof/>
          </w:rPr>
          <w:t>3.3.3.2</w:t>
        </w:r>
        <w:r>
          <w:rPr>
            <w:rFonts w:eastAsiaTheme="minorEastAsia"/>
            <w:noProof/>
            <w:lang w:eastAsia="es-ES"/>
          </w:rPr>
          <w:tab/>
        </w:r>
        <w:r w:rsidRPr="00AF151B">
          <w:rPr>
            <w:rStyle w:val="Hipervnculo"/>
            <w:noProof/>
          </w:rPr>
          <w:t>OLAP y Análisis Multidimensional</w:t>
        </w:r>
        <w:r>
          <w:rPr>
            <w:noProof/>
            <w:webHidden/>
          </w:rPr>
          <w:tab/>
        </w:r>
        <w:r>
          <w:rPr>
            <w:noProof/>
            <w:webHidden/>
          </w:rPr>
          <w:fldChar w:fldCharType="begin"/>
        </w:r>
        <w:r>
          <w:rPr>
            <w:noProof/>
            <w:webHidden/>
          </w:rPr>
          <w:instrText xml:space="preserve"> PAGEREF _Toc1839391 \h </w:instrText>
        </w:r>
        <w:r>
          <w:rPr>
            <w:noProof/>
            <w:webHidden/>
          </w:rPr>
        </w:r>
        <w:r>
          <w:rPr>
            <w:noProof/>
            <w:webHidden/>
          </w:rPr>
          <w:fldChar w:fldCharType="separate"/>
        </w:r>
        <w:r>
          <w:rPr>
            <w:noProof/>
            <w:webHidden/>
          </w:rPr>
          <w:t>33</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92" w:history="1">
        <w:r w:rsidRPr="00AF151B">
          <w:rPr>
            <w:rStyle w:val="Hipervnculo"/>
            <w:noProof/>
          </w:rPr>
          <w:t>3.3.4</w:t>
        </w:r>
        <w:r>
          <w:rPr>
            <w:rFonts w:eastAsiaTheme="minorEastAsia"/>
            <w:noProof/>
            <w:lang w:eastAsia="es-ES"/>
          </w:rPr>
          <w:tab/>
        </w:r>
        <w:r w:rsidRPr="00AF151B">
          <w:rPr>
            <w:rStyle w:val="Hipervnculo"/>
            <w:noProof/>
          </w:rPr>
          <w:t>En este trabajo: Análisis Exploratorio</w:t>
        </w:r>
        <w:r>
          <w:rPr>
            <w:noProof/>
            <w:webHidden/>
          </w:rPr>
          <w:tab/>
        </w:r>
        <w:r>
          <w:rPr>
            <w:noProof/>
            <w:webHidden/>
          </w:rPr>
          <w:fldChar w:fldCharType="begin"/>
        </w:r>
        <w:r>
          <w:rPr>
            <w:noProof/>
            <w:webHidden/>
          </w:rPr>
          <w:instrText xml:space="preserve"> PAGEREF _Toc1839392 \h </w:instrText>
        </w:r>
        <w:r>
          <w:rPr>
            <w:noProof/>
            <w:webHidden/>
          </w:rPr>
        </w:r>
        <w:r>
          <w:rPr>
            <w:noProof/>
            <w:webHidden/>
          </w:rPr>
          <w:fldChar w:fldCharType="separate"/>
        </w:r>
        <w:r>
          <w:rPr>
            <w:noProof/>
            <w:webHidden/>
          </w:rPr>
          <w:t>35</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393" w:history="1">
        <w:r w:rsidRPr="00AF151B">
          <w:rPr>
            <w:rStyle w:val="Hipervnculo"/>
            <w:noProof/>
          </w:rPr>
          <w:t>3.3.5</w:t>
        </w:r>
        <w:r>
          <w:rPr>
            <w:rFonts w:eastAsiaTheme="minorEastAsia"/>
            <w:noProof/>
            <w:lang w:eastAsia="es-ES"/>
          </w:rPr>
          <w:tab/>
        </w:r>
        <w:r w:rsidRPr="00AF151B">
          <w:rPr>
            <w:rStyle w:val="Hipervnculo"/>
            <w:noProof/>
          </w:rPr>
          <w:t>Machine Learning</w:t>
        </w:r>
        <w:r>
          <w:rPr>
            <w:noProof/>
            <w:webHidden/>
          </w:rPr>
          <w:tab/>
        </w:r>
        <w:r>
          <w:rPr>
            <w:noProof/>
            <w:webHidden/>
          </w:rPr>
          <w:fldChar w:fldCharType="begin"/>
        </w:r>
        <w:r>
          <w:rPr>
            <w:noProof/>
            <w:webHidden/>
          </w:rPr>
          <w:instrText xml:space="preserve"> PAGEREF _Toc1839393 \h </w:instrText>
        </w:r>
        <w:r>
          <w:rPr>
            <w:noProof/>
            <w:webHidden/>
          </w:rPr>
        </w:r>
        <w:r>
          <w:rPr>
            <w:noProof/>
            <w:webHidden/>
          </w:rPr>
          <w:fldChar w:fldCharType="separate"/>
        </w:r>
        <w:r>
          <w:rPr>
            <w:noProof/>
            <w:webHidden/>
          </w:rPr>
          <w:t>35</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94" w:history="1">
        <w:r w:rsidRPr="00AF151B">
          <w:rPr>
            <w:rStyle w:val="Hipervnculo"/>
            <w:noProof/>
          </w:rPr>
          <w:t>3.3.5.1</w:t>
        </w:r>
        <w:r>
          <w:rPr>
            <w:rFonts w:eastAsiaTheme="minorEastAsia"/>
            <w:noProof/>
            <w:lang w:eastAsia="es-ES"/>
          </w:rPr>
          <w:tab/>
        </w:r>
        <w:r w:rsidRPr="00AF151B">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_Toc1839394 \h </w:instrText>
        </w:r>
        <w:r>
          <w:rPr>
            <w:noProof/>
            <w:webHidden/>
          </w:rPr>
        </w:r>
        <w:r>
          <w:rPr>
            <w:noProof/>
            <w:webHidden/>
          </w:rPr>
          <w:fldChar w:fldCharType="separate"/>
        </w:r>
        <w:r>
          <w:rPr>
            <w:noProof/>
            <w:webHidden/>
          </w:rPr>
          <w:t>35</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95" w:history="1">
        <w:r w:rsidRPr="00AF151B">
          <w:rPr>
            <w:rStyle w:val="Hipervnculo"/>
            <w:noProof/>
          </w:rPr>
          <w:t>3.3.5.2</w:t>
        </w:r>
        <w:r>
          <w:rPr>
            <w:rFonts w:eastAsiaTheme="minorEastAsia"/>
            <w:noProof/>
            <w:lang w:eastAsia="es-ES"/>
          </w:rPr>
          <w:tab/>
        </w:r>
        <w:r w:rsidRPr="00AF151B">
          <w:rPr>
            <w:rStyle w:val="Hipervnculo"/>
            <w:noProof/>
          </w:rPr>
          <w:t>Problemas y soluciones con los clasificadores</w:t>
        </w:r>
        <w:r>
          <w:rPr>
            <w:noProof/>
            <w:webHidden/>
          </w:rPr>
          <w:tab/>
        </w:r>
        <w:r>
          <w:rPr>
            <w:noProof/>
            <w:webHidden/>
          </w:rPr>
          <w:fldChar w:fldCharType="begin"/>
        </w:r>
        <w:r>
          <w:rPr>
            <w:noProof/>
            <w:webHidden/>
          </w:rPr>
          <w:instrText xml:space="preserve"> PAGEREF _Toc1839395 \h </w:instrText>
        </w:r>
        <w:r>
          <w:rPr>
            <w:noProof/>
            <w:webHidden/>
          </w:rPr>
        </w:r>
        <w:r>
          <w:rPr>
            <w:noProof/>
            <w:webHidden/>
          </w:rPr>
          <w:fldChar w:fldCharType="separate"/>
        </w:r>
        <w:r>
          <w:rPr>
            <w:noProof/>
            <w:webHidden/>
          </w:rPr>
          <w:t>36</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396" w:history="1">
        <w:r w:rsidRPr="00AF151B">
          <w:rPr>
            <w:rStyle w:val="Hipervnculo"/>
            <w:noProof/>
          </w:rPr>
          <w:t>3.3.5.3</w:t>
        </w:r>
        <w:r>
          <w:rPr>
            <w:rFonts w:eastAsiaTheme="minorEastAsia"/>
            <w:noProof/>
            <w:lang w:eastAsia="es-ES"/>
          </w:rPr>
          <w:tab/>
        </w:r>
        <w:r w:rsidRPr="00AF151B">
          <w:rPr>
            <w:rStyle w:val="Hipervnculo"/>
            <w:noProof/>
          </w:rPr>
          <w:t>Algoritmos Supervisados</w:t>
        </w:r>
        <w:r>
          <w:rPr>
            <w:noProof/>
            <w:webHidden/>
          </w:rPr>
          <w:tab/>
        </w:r>
        <w:r>
          <w:rPr>
            <w:noProof/>
            <w:webHidden/>
          </w:rPr>
          <w:fldChar w:fldCharType="begin"/>
        </w:r>
        <w:r>
          <w:rPr>
            <w:noProof/>
            <w:webHidden/>
          </w:rPr>
          <w:instrText xml:space="preserve"> PAGEREF _Toc1839396 \h </w:instrText>
        </w:r>
        <w:r>
          <w:rPr>
            <w:noProof/>
            <w:webHidden/>
          </w:rPr>
        </w:r>
        <w:r>
          <w:rPr>
            <w:noProof/>
            <w:webHidden/>
          </w:rPr>
          <w:fldChar w:fldCharType="separate"/>
        </w:r>
        <w:r>
          <w:rPr>
            <w:noProof/>
            <w:webHidden/>
          </w:rPr>
          <w:t>40</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397" w:history="1">
        <w:r w:rsidRPr="00AF151B">
          <w:rPr>
            <w:rStyle w:val="Hipervnculo"/>
            <w:noProof/>
          </w:rPr>
          <w:t>3.3.5.3.1</w:t>
        </w:r>
        <w:r>
          <w:rPr>
            <w:rFonts w:eastAsiaTheme="minorEastAsia"/>
            <w:noProof/>
            <w:lang w:eastAsia="es-ES"/>
          </w:rPr>
          <w:tab/>
        </w:r>
        <w:r w:rsidRPr="00AF151B">
          <w:rPr>
            <w:rStyle w:val="Hipervnculo"/>
            <w:noProof/>
          </w:rPr>
          <w:t>K Nearest Neighbours (KNN)</w:t>
        </w:r>
        <w:r>
          <w:rPr>
            <w:noProof/>
            <w:webHidden/>
          </w:rPr>
          <w:tab/>
        </w:r>
        <w:r>
          <w:rPr>
            <w:noProof/>
            <w:webHidden/>
          </w:rPr>
          <w:fldChar w:fldCharType="begin"/>
        </w:r>
        <w:r>
          <w:rPr>
            <w:noProof/>
            <w:webHidden/>
          </w:rPr>
          <w:instrText xml:space="preserve"> PAGEREF _Toc1839397 \h </w:instrText>
        </w:r>
        <w:r>
          <w:rPr>
            <w:noProof/>
            <w:webHidden/>
          </w:rPr>
        </w:r>
        <w:r>
          <w:rPr>
            <w:noProof/>
            <w:webHidden/>
          </w:rPr>
          <w:fldChar w:fldCharType="separate"/>
        </w:r>
        <w:r>
          <w:rPr>
            <w:noProof/>
            <w:webHidden/>
          </w:rPr>
          <w:t>40</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398" w:history="1">
        <w:r w:rsidRPr="00AF151B">
          <w:rPr>
            <w:rStyle w:val="Hipervnculo"/>
            <w:noProof/>
          </w:rPr>
          <w:t>3.3.5.3.2</w:t>
        </w:r>
        <w:r>
          <w:rPr>
            <w:rFonts w:eastAsiaTheme="minorEastAsia"/>
            <w:noProof/>
            <w:lang w:eastAsia="es-ES"/>
          </w:rPr>
          <w:tab/>
        </w:r>
        <w:r w:rsidRPr="00AF151B">
          <w:rPr>
            <w:rStyle w:val="Hipervnculo"/>
            <w:noProof/>
          </w:rPr>
          <w:t>Árboles de Decisión</w:t>
        </w:r>
        <w:r>
          <w:rPr>
            <w:noProof/>
            <w:webHidden/>
          </w:rPr>
          <w:tab/>
        </w:r>
        <w:r>
          <w:rPr>
            <w:noProof/>
            <w:webHidden/>
          </w:rPr>
          <w:fldChar w:fldCharType="begin"/>
        </w:r>
        <w:r>
          <w:rPr>
            <w:noProof/>
            <w:webHidden/>
          </w:rPr>
          <w:instrText xml:space="preserve"> PAGEREF _Toc1839398 \h </w:instrText>
        </w:r>
        <w:r>
          <w:rPr>
            <w:noProof/>
            <w:webHidden/>
          </w:rPr>
        </w:r>
        <w:r>
          <w:rPr>
            <w:noProof/>
            <w:webHidden/>
          </w:rPr>
          <w:fldChar w:fldCharType="separate"/>
        </w:r>
        <w:r>
          <w:rPr>
            <w:noProof/>
            <w:webHidden/>
          </w:rPr>
          <w:t>42</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399" w:history="1">
        <w:r w:rsidRPr="00AF151B">
          <w:rPr>
            <w:rStyle w:val="Hipervnculo"/>
            <w:noProof/>
          </w:rPr>
          <w:t>3.3.5.3.3</w:t>
        </w:r>
        <w:r>
          <w:rPr>
            <w:rFonts w:eastAsiaTheme="minorEastAsia"/>
            <w:noProof/>
            <w:lang w:eastAsia="es-ES"/>
          </w:rPr>
          <w:tab/>
        </w:r>
        <w:r w:rsidRPr="00AF151B">
          <w:rPr>
            <w:rStyle w:val="Hipervnculo"/>
            <w:noProof/>
          </w:rPr>
          <w:t>Regresión Lineal</w:t>
        </w:r>
        <w:r>
          <w:rPr>
            <w:noProof/>
            <w:webHidden/>
          </w:rPr>
          <w:tab/>
        </w:r>
        <w:r>
          <w:rPr>
            <w:noProof/>
            <w:webHidden/>
          </w:rPr>
          <w:fldChar w:fldCharType="begin"/>
        </w:r>
        <w:r>
          <w:rPr>
            <w:noProof/>
            <w:webHidden/>
          </w:rPr>
          <w:instrText xml:space="preserve"> PAGEREF _Toc1839399 \h </w:instrText>
        </w:r>
        <w:r>
          <w:rPr>
            <w:noProof/>
            <w:webHidden/>
          </w:rPr>
        </w:r>
        <w:r>
          <w:rPr>
            <w:noProof/>
            <w:webHidden/>
          </w:rPr>
          <w:fldChar w:fldCharType="separate"/>
        </w:r>
        <w:r>
          <w:rPr>
            <w:noProof/>
            <w:webHidden/>
          </w:rPr>
          <w:t>44</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00" w:history="1">
        <w:r w:rsidRPr="00AF151B">
          <w:rPr>
            <w:rStyle w:val="Hipervnculo"/>
            <w:noProof/>
          </w:rPr>
          <w:t>3.3.5.3.4</w:t>
        </w:r>
        <w:r>
          <w:rPr>
            <w:rFonts w:eastAsiaTheme="minorEastAsia"/>
            <w:noProof/>
            <w:lang w:eastAsia="es-ES"/>
          </w:rPr>
          <w:tab/>
        </w:r>
        <w:r w:rsidRPr="00AF151B">
          <w:rPr>
            <w:rStyle w:val="Hipervnculo"/>
            <w:noProof/>
          </w:rPr>
          <w:t>Support Vector Machines (SVM)</w:t>
        </w:r>
        <w:r>
          <w:rPr>
            <w:noProof/>
            <w:webHidden/>
          </w:rPr>
          <w:tab/>
        </w:r>
        <w:r>
          <w:rPr>
            <w:noProof/>
            <w:webHidden/>
          </w:rPr>
          <w:fldChar w:fldCharType="begin"/>
        </w:r>
        <w:r>
          <w:rPr>
            <w:noProof/>
            <w:webHidden/>
          </w:rPr>
          <w:instrText xml:space="preserve"> PAGEREF _Toc1839400 \h </w:instrText>
        </w:r>
        <w:r>
          <w:rPr>
            <w:noProof/>
            <w:webHidden/>
          </w:rPr>
        </w:r>
        <w:r>
          <w:rPr>
            <w:noProof/>
            <w:webHidden/>
          </w:rPr>
          <w:fldChar w:fldCharType="separate"/>
        </w:r>
        <w:r>
          <w:rPr>
            <w:noProof/>
            <w:webHidden/>
          </w:rPr>
          <w:t>44</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401" w:history="1">
        <w:r w:rsidRPr="00AF151B">
          <w:rPr>
            <w:rStyle w:val="Hipervnculo"/>
            <w:noProof/>
          </w:rPr>
          <w:t>3.3.5.4</w:t>
        </w:r>
        <w:r>
          <w:rPr>
            <w:rFonts w:eastAsiaTheme="minorEastAsia"/>
            <w:noProof/>
            <w:lang w:eastAsia="es-ES"/>
          </w:rPr>
          <w:tab/>
        </w:r>
        <w:r w:rsidRPr="00AF151B">
          <w:rPr>
            <w:rStyle w:val="Hipervnculo"/>
            <w:noProof/>
          </w:rPr>
          <w:t>Algoritmos no Supervisados</w:t>
        </w:r>
        <w:r>
          <w:rPr>
            <w:noProof/>
            <w:webHidden/>
          </w:rPr>
          <w:tab/>
        </w:r>
        <w:r>
          <w:rPr>
            <w:noProof/>
            <w:webHidden/>
          </w:rPr>
          <w:fldChar w:fldCharType="begin"/>
        </w:r>
        <w:r>
          <w:rPr>
            <w:noProof/>
            <w:webHidden/>
          </w:rPr>
          <w:instrText xml:space="preserve"> PAGEREF _Toc1839401 \h </w:instrText>
        </w:r>
        <w:r>
          <w:rPr>
            <w:noProof/>
            <w:webHidden/>
          </w:rPr>
        </w:r>
        <w:r>
          <w:rPr>
            <w:noProof/>
            <w:webHidden/>
          </w:rPr>
          <w:fldChar w:fldCharType="separate"/>
        </w:r>
        <w:r>
          <w:rPr>
            <w:noProof/>
            <w:webHidden/>
          </w:rPr>
          <w:t>46</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02" w:history="1">
        <w:r w:rsidRPr="00AF151B">
          <w:rPr>
            <w:rStyle w:val="Hipervnculo"/>
            <w:noProof/>
          </w:rPr>
          <w:t>3.3.5.4.1</w:t>
        </w:r>
        <w:r>
          <w:rPr>
            <w:rFonts w:eastAsiaTheme="minorEastAsia"/>
            <w:noProof/>
            <w:lang w:eastAsia="es-ES"/>
          </w:rPr>
          <w:tab/>
        </w:r>
        <w:r w:rsidRPr="00AF151B">
          <w:rPr>
            <w:rStyle w:val="Hipervnculo"/>
            <w:noProof/>
          </w:rPr>
          <w:t>K Means</w:t>
        </w:r>
        <w:r>
          <w:rPr>
            <w:noProof/>
            <w:webHidden/>
          </w:rPr>
          <w:tab/>
        </w:r>
        <w:r>
          <w:rPr>
            <w:noProof/>
            <w:webHidden/>
          </w:rPr>
          <w:fldChar w:fldCharType="begin"/>
        </w:r>
        <w:r>
          <w:rPr>
            <w:noProof/>
            <w:webHidden/>
          </w:rPr>
          <w:instrText xml:space="preserve"> PAGEREF _Toc1839402 \h </w:instrText>
        </w:r>
        <w:r>
          <w:rPr>
            <w:noProof/>
            <w:webHidden/>
          </w:rPr>
        </w:r>
        <w:r>
          <w:rPr>
            <w:noProof/>
            <w:webHidden/>
          </w:rPr>
          <w:fldChar w:fldCharType="separate"/>
        </w:r>
        <w:r>
          <w:rPr>
            <w:noProof/>
            <w:webHidden/>
          </w:rPr>
          <w:t>46</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03" w:history="1">
        <w:r w:rsidRPr="00AF151B">
          <w:rPr>
            <w:rStyle w:val="Hipervnculo"/>
            <w:noProof/>
          </w:rPr>
          <w:t>3.3.5.4.2</w:t>
        </w:r>
        <w:r>
          <w:rPr>
            <w:rFonts w:eastAsiaTheme="minorEastAsia"/>
            <w:noProof/>
            <w:lang w:eastAsia="es-ES"/>
          </w:rPr>
          <w:tab/>
        </w:r>
        <w:r w:rsidRPr="00AF151B">
          <w:rPr>
            <w:rStyle w:val="Hipervnculo"/>
            <w:noProof/>
          </w:rPr>
          <w:t>Reglas de Asociación</w:t>
        </w:r>
        <w:r>
          <w:rPr>
            <w:noProof/>
            <w:webHidden/>
          </w:rPr>
          <w:tab/>
        </w:r>
        <w:r>
          <w:rPr>
            <w:noProof/>
            <w:webHidden/>
          </w:rPr>
          <w:fldChar w:fldCharType="begin"/>
        </w:r>
        <w:r>
          <w:rPr>
            <w:noProof/>
            <w:webHidden/>
          </w:rPr>
          <w:instrText xml:space="preserve"> PAGEREF _Toc1839403 \h </w:instrText>
        </w:r>
        <w:r>
          <w:rPr>
            <w:noProof/>
            <w:webHidden/>
          </w:rPr>
        </w:r>
        <w:r>
          <w:rPr>
            <w:noProof/>
            <w:webHidden/>
          </w:rPr>
          <w:fldChar w:fldCharType="separate"/>
        </w:r>
        <w:r>
          <w:rPr>
            <w:noProof/>
            <w:webHidden/>
          </w:rPr>
          <w:t>50</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404" w:history="1">
        <w:r w:rsidRPr="00AF151B">
          <w:rPr>
            <w:rStyle w:val="Hipervnculo"/>
            <w:noProof/>
          </w:rPr>
          <w:t>3.3.5.5</w:t>
        </w:r>
        <w:r>
          <w:rPr>
            <w:rFonts w:eastAsiaTheme="minorEastAsia"/>
            <w:noProof/>
            <w:lang w:eastAsia="es-ES"/>
          </w:rPr>
          <w:tab/>
        </w:r>
        <w:r w:rsidRPr="00AF151B">
          <w:rPr>
            <w:rStyle w:val="Hipervnculo"/>
            <w:noProof/>
          </w:rPr>
          <w:t>Algoritmos Semi-Supervisados</w:t>
        </w:r>
        <w:r>
          <w:rPr>
            <w:noProof/>
            <w:webHidden/>
          </w:rPr>
          <w:tab/>
        </w:r>
        <w:r>
          <w:rPr>
            <w:noProof/>
            <w:webHidden/>
          </w:rPr>
          <w:fldChar w:fldCharType="begin"/>
        </w:r>
        <w:r>
          <w:rPr>
            <w:noProof/>
            <w:webHidden/>
          </w:rPr>
          <w:instrText xml:space="preserve"> PAGEREF _Toc1839404 \h </w:instrText>
        </w:r>
        <w:r>
          <w:rPr>
            <w:noProof/>
            <w:webHidden/>
          </w:rPr>
        </w:r>
        <w:r>
          <w:rPr>
            <w:noProof/>
            <w:webHidden/>
          </w:rPr>
          <w:fldChar w:fldCharType="separate"/>
        </w:r>
        <w:r>
          <w:rPr>
            <w:noProof/>
            <w:webHidden/>
          </w:rPr>
          <w:t>51</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405" w:history="1">
        <w:r w:rsidRPr="00AF151B">
          <w:rPr>
            <w:rStyle w:val="Hipervnculo"/>
            <w:noProof/>
          </w:rPr>
          <w:t>3.3.5.6</w:t>
        </w:r>
        <w:r>
          <w:rPr>
            <w:rFonts w:eastAsiaTheme="minorEastAsia"/>
            <w:noProof/>
            <w:lang w:eastAsia="es-ES"/>
          </w:rPr>
          <w:tab/>
        </w:r>
        <w:r w:rsidRPr="00AF151B">
          <w:rPr>
            <w:rStyle w:val="Hipervnculo"/>
            <w:noProof/>
          </w:rPr>
          <w:t>Algoritmos de Aprendizaje por Refuerzo</w:t>
        </w:r>
        <w:r>
          <w:rPr>
            <w:noProof/>
            <w:webHidden/>
          </w:rPr>
          <w:tab/>
        </w:r>
        <w:r>
          <w:rPr>
            <w:noProof/>
            <w:webHidden/>
          </w:rPr>
          <w:fldChar w:fldCharType="begin"/>
        </w:r>
        <w:r>
          <w:rPr>
            <w:noProof/>
            <w:webHidden/>
          </w:rPr>
          <w:instrText xml:space="preserve"> PAGEREF _Toc1839405 \h </w:instrText>
        </w:r>
        <w:r>
          <w:rPr>
            <w:noProof/>
            <w:webHidden/>
          </w:rPr>
        </w:r>
        <w:r>
          <w:rPr>
            <w:noProof/>
            <w:webHidden/>
          </w:rPr>
          <w:fldChar w:fldCharType="separate"/>
        </w:r>
        <w:r>
          <w:rPr>
            <w:noProof/>
            <w:webHidden/>
          </w:rPr>
          <w:t>51</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06" w:history="1">
        <w:r w:rsidRPr="00AF151B">
          <w:rPr>
            <w:rStyle w:val="Hipervnculo"/>
            <w:noProof/>
          </w:rPr>
          <w:t>3.3.5.6.1</w:t>
        </w:r>
        <w:r>
          <w:rPr>
            <w:rFonts w:eastAsiaTheme="minorEastAsia"/>
            <w:noProof/>
            <w:lang w:eastAsia="es-ES"/>
          </w:rPr>
          <w:tab/>
        </w:r>
        <w:r w:rsidRPr="00AF151B">
          <w:rPr>
            <w:rStyle w:val="Hipervnculo"/>
            <w:noProof/>
          </w:rPr>
          <w:t>Q-Learning</w:t>
        </w:r>
        <w:r>
          <w:rPr>
            <w:noProof/>
            <w:webHidden/>
          </w:rPr>
          <w:tab/>
        </w:r>
        <w:r>
          <w:rPr>
            <w:noProof/>
            <w:webHidden/>
          </w:rPr>
          <w:fldChar w:fldCharType="begin"/>
        </w:r>
        <w:r>
          <w:rPr>
            <w:noProof/>
            <w:webHidden/>
          </w:rPr>
          <w:instrText xml:space="preserve"> PAGEREF _Toc1839406 \h </w:instrText>
        </w:r>
        <w:r>
          <w:rPr>
            <w:noProof/>
            <w:webHidden/>
          </w:rPr>
        </w:r>
        <w:r>
          <w:rPr>
            <w:noProof/>
            <w:webHidden/>
          </w:rPr>
          <w:fldChar w:fldCharType="separate"/>
        </w:r>
        <w:r>
          <w:rPr>
            <w:noProof/>
            <w:webHidden/>
          </w:rPr>
          <w:t>52</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07" w:history="1">
        <w:r w:rsidRPr="00AF151B">
          <w:rPr>
            <w:rStyle w:val="Hipervnculo"/>
            <w:noProof/>
          </w:rPr>
          <w:t>3.3.5.6.2</w:t>
        </w:r>
        <w:r>
          <w:rPr>
            <w:rFonts w:eastAsiaTheme="minorEastAsia"/>
            <w:noProof/>
            <w:lang w:eastAsia="es-ES"/>
          </w:rPr>
          <w:tab/>
        </w:r>
        <w:r w:rsidRPr="00AF151B">
          <w:rPr>
            <w:rStyle w:val="Hipervnculo"/>
            <w:noProof/>
          </w:rPr>
          <w:t>Diferencia Temporal (TD)</w:t>
        </w:r>
        <w:r>
          <w:rPr>
            <w:noProof/>
            <w:webHidden/>
          </w:rPr>
          <w:tab/>
        </w:r>
        <w:r>
          <w:rPr>
            <w:noProof/>
            <w:webHidden/>
          </w:rPr>
          <w:fldChar w:fldCharType="begin"/>
        </w:r>
        <w:r>
          <w:rPr>
            <w:noProof/>
            <w:webHidden/>
          </w:rPr>
          <w:instrText xml:space="preserve"> PAGEREF _Toc1839407 \h </w:instrText>
        </w:r>
        <w:r>
          <w:rPr>
            <w:noProof/>
            <w:webHidden/>
          </w:rPr>
        </w:r>
        <w:r>
          <w:rPr>
            <w:noProof/>
            <w:webHidden/>
          </w:rPr>
          <w:fldChar w:fldCharType="separate"/>
        </w:r>
        <w:r>
          <w:rPr>
            <w:noProof/>
            <w:webHidden/>
          </w:rPr>
          <w:t>52</w:t>
        </w:r>
        <w:r>
          <w:rPr>
            <w:noProof/>
            <w:webHidden/>
          </w:rPr>
          <w:fldChar w:fldCharType="end"/>
        </w:r>
      </w:hyperlink>
    </w:p>
    <w:p w:rsidR="0091663A" w:rsidRDefault="0091663A">
      <w:pPr>
        <w:pStyle w:val="TDC4"/>
        <w:tabs>
          <w:tab w:val="left" w:pos="1777"/>
          <w:tab w:val="right" w:leader="dot" w:pos="8493"/>
        </w:tabs>
        <w:rPr>
          <w:rFonts w:eastAsiaTheme="minorEastAsia"/>
          <w:noProof/>
          <w:lang w:eastAsia="es-ES"/>
        </w:rPr>
      </w:pPr>
      <w:hyperlink w:anchor="_Toc1839408" w:history="1">
        <w:r w:rsidRPr="00AF151B">
          <w:rPr>
            <w:rStyle w:val="Hipervnculo"/>
            <w:noProof/>
          </w:rPr>
          <w:t>3.3.5.7</w:t>
        </w:r>
        <w:r>
          <w:rPr>
            <w:rFonts w:eastAsiaTheme="minorEastAsia"/>
            <w:noProof/>
            <w:lang w:eastAsia="es-ES"/>
          </w:rPr>
          <w:tab/>
        </w:r>
        <w:r w:rsidRPr="00AF151B">
          <w:rPr>
            <w:rStyle w:val="Hipervnculo"/>
            <w:noProof/>
          </w:rPr>
          <w:t>Algoritmos de Redes Neuronales y Deep Learning</w:t>
        </w:r>
        <w:r>
          <w:rPr>
            <w:noProof/>
            <w:webHidden/>
          </w:rPr>
          <w:tab/>
        </w:r>
        <w:r>
          <w:rPr>
            <w:noProof/>
            <w:webHidden/>
          </w:rPr>
          <w:fldChar w:fldCharType="begin"/>
        </w:r>
        <w:r>
          <w:rPr>
            <w:noProof/>
            <w:webHidden/>
          </w:rPr>
          <w:instrText xml:space="preserve"> PAGEREF _Toc1839408 \h </w:instrText>
        </w:r>
        <w:r>
          <w:rPr>
            <w:noProof/>
            <w:webHidden/>
          </w:rPr>
        </w:r>
        <w:r>
          <w:rPr>
            <w:noProof/>
            <w:webHidden/>
          </w:rPr>
          <w:fldChar w:fldCharType="separate"/>
        </w:r>
        <w:r>
          <w:rPr>
            <w:noProof/>
            <w:webHidden/>
          </w:rPr>
          <w:t>52</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09" w:history="1">
        <w:r w:rsidRPr="00AF151B">
          <w:rPr>
            <w:rStyle w:val="Hipervnculo"/>
            <w:noProof/>
          </w:rPr>
          <w:t>3.3.5.7.1</w:t>
        </w:r>
        <w:r>
          <w:rPr>
            <w:rFonts w:eastAsiaTheme="minorEastAsia"/>
            <w:noProof/>
            <w:lang w:eastAsia="es-ES"/>
          </w:rPr>
          <w:tab/>
        </w:r>
        <w:r w:rsidRPr="00AF151B">
          <w:rPr>
            <w:rStyle w:val="Hipervnculo"/>
            <w:noProof/>
          </w:rPr>
          <w:t>Redes Neuronales</w:t>
        </w:r>
        <w:r>
          <w:rPr>
            <w:noProof/>
            <w:webHidden/>
          </w:rPr>
          <w:tab/>
        </w:r>
        <w:r>
          <w:rPr>
            <w:noProof/>
            <w:webHidden/>
          </w:rPr>
          <w:fldChar w:fldCharType="begin"/>
        </w:r>
        <w:r>
          <w:rPr>
            <w:noProof/>
            <w:webHidden/>
          </w:rPr>
          <w:instrText xml:space="preserve"> PAGEREF _Toc1839409 \h </w:instrText>
        </w:r>
        <w:r>
          <w:rPr>
            <w:noProof/>
            <w:webHidden/>
          </w:rPr>
        </w:r>
        <w:r>
          <w:rPr>
            <w:noProof/>
            <w:webHidden/>
          </w:rPr>
          <w:fldChar w:fldCharType="separate"/>
        </w:r>
        <w:r>
          <w:rPr>
            <w:noProof/>
            <w:webHidden/>
          </w:rPr>
          <w:t>52</w:t>
        </w:r>
        <w:r>
          <w:rPr>
            <w:noProof/>
            <w:webHidden/>
          </w:rPr>
          <w:fldChar w:fldCharType="end"/>
        </w:r>
      </w:hyperlink>
    </w:p>
    <w:p w:rsidR="0091663A" w:rsidRDefault="0091663A">
      <w:pPr>
        <w:pStyle w:val="TDC5"/>
        <w:tabs>
          <w:tab w:val="left" w:pos="2164"/>
          <w:tab w:val="right" w:leader="dot" w:pos="8493"/>
        </w:tabs>
        <w:rPr>
          <w:rFonts w:eastAsiaTheme="minorEastAsia"/>
          <w:noProof/>
          <w:lang w:eastAsia="es-ES"/>
        </w:rPr>
      </w:pPr>
      <w:hyperlink w:anchor="_Toc1839410" w:history="1">
        <w:r w:rsidRPr="00AF151B">
          <w:rPr>
            <w:rStyle w:val="Hipervnculo"/>
            <w:noProof/>
          </w:rPr>
          <w:t>3.3.5.7.2</w:t>
        </w:r>
        <w:r>
          <w:rPr>
            <w:rFonts w:eastAsiaTheme="minorEastAsia"/>
            <w:noProof/>
            <w:lang w:eastAsia="es-ES"/>
          </w:rPr>
          <w:tab/>
        </w:r>
        <w:r w:rsidRPr="00AF151B">
          <w:rPr>
            <w:rStyle w:val="Hipervnculo"/>
            <w:noProof/>
          </w:rPr>
          <w:t>Deep Learning</w:t>
        </w:r>
        <w:r>
          <w:rPr>
            <w:noProof/>
            <w:webHidden/>
          </w:rPr>
          <w:tab/>
        </w:r>
        <w:r>
          <w:rPr>
            <w:noProof/>
            <w:webHidden/>
          </w:rPr>
          <w:fldChar w:fldCharType="begin"/>
        </w:r>
        <w:r>
          <w:rPr>
            <w:noProof/>
            <w:webHidden/>
          </w:rPr>
          <w:instrText xml:space="preserve"> PAGEREF _Toc1839410 \h </w:instrText>
        </w:r>
        <w:r>
          <w:rPr>
            <w:noProof/>
            <w:webHidden/>
          </w:rPr>
        </w:r>
        <w:r>
          <w:rPr>
            <w:noProof/>
            <w:webHidden/>
          </w:rPr>
          <w:fldChar w:fldCharType="separate"/>
        </w:r>
        <w:r>
          <w:rPr>
            <w:noProof/>
            <w:webHidden/>
          </w:rPr>
          <w:t>52</w:t>
        </w:r>
        <w:r>
          <w:rPr>
            <w:noProof/>
            <w:webHidden/>
          </w:rPr>
          <w:fldChar w:fldCharType="end"/>
        </w:r>
      </w:hyperlink>
    </w:p>
    <w:p w:rsidR="0091663A" w:rsidRDefault="0091663A">
      <w:pPr>
        <w:pStyle w:val="TDC3"/>
        <w:tabs>
          <w:tab w:val="left" w:pos="1540"/>
          <w:tab w:val="right" w:leader="dot" w:pos="8493"/>
        </w:tabs>
        <w:rPr>
          <w:rFonts w:eastAsiaTheme="minorEastAsia"/>
          <w:noProof/>
          <w:lang w:eastAsia="es-ES"/>
        </w:rPr>
      </w:pPr>
      <w:hyperlink w:anchor="_Toc1839411" w:history="1">
        <w:r w:rsidRPr="00AF151B">
          <w:rPr>
            <w:rStyle w:val="Hipervnculo"/>
            <w:noProof/>
          </w:rPr>
          <w:t>3.3.6</w:t>
        </w:r>
        <w:r>
          <w:rPr>
            <w:rFonts w:eastAsiaTheme="minorEastAsia"/>
            <w:noProof/>
            <w:lang w:eastAsia="es-ES"/>
          </w:rPr>
          <w:tab/>
        </w:r>
        <w:r w:rsidRPr="00AF151B">
          <w:rPr>
            <w:rStyle w:val="Hipervnculo"/>
            <w:noProof/>
          </w:rPr>
          <w:t>Visualización</w:t>
        </w:r>
        <w:r>
          <w:rPr>
            <w:noProof/>
            <w:webHidden/>
          </w:rPr>
          <w:tab/>
        </w:r>
        <w:r>
          <w:rPr>
            <w:noProof/>
            <w:webHidden/>
          </w:rPr>
          <w:fldChar w:fldCharType="begin"/>
        </w:r>
        <w:r>
          <w:rPr>
            <w:noProof/>
            <w:webHidden/>
          </w:rPr>
          <w:instrText xml:space="preserve"> PAGEREF _Toc1839411 \h </w:instrText>
        </w:r>
        <w:r>
          <w:rPr>
            <w:noProof/>
            <w:webHidden/>
          </w:rPr>
        </w:r>
        <w:r>
          <w:rPr>
            <w:noProof/>
            <w:webHidden/>
          </w:rPr>
          <w:fldChar w:fldCharType="separate"/>
        </w:r>
        <w:r>
          <w:rPr>
            <w:noProof/>
            <w:webHidden/>
          </w:rPr>
          <w:t>52</w:t>
        </w:r>
        <w:r>
          <w:rPr>
            <w:noProof/>
            <w:webHidden/>
          </w:rPr>
          <w:fldChar w:fldCharType="end"/>
        </w:r>
      </w:hyperlink>
    </w:p>
    <w:p w:rsidR="0091663A" w:rsidRDefault="0091663A">
      <w:pPr>
        <w:pStyle w:val="TDC1"/>
        <w:rPr>
          <w:rFonts w:eastAsiaTheme="minorEastAsia"/>
          <w:b w:val="0"/>
          <w:lang w:eastAsia="es-ES"/>
        </w:rPr>
      </w:pPr>
      <w:hyperlink w:anchor="_Toc1839412" w:history="1">
        <w:r w:rsidRPr="00AF151B">
          <w:rPr>
            <w:rStyle w:val="Hipervnculo"/>
          </w:rPr>
          <w:t>4.</w:t>
        </w:r>
        <w:r>
          <w:rPr>
            <w:rFonts w:eastAsiaTheme="minorEastAsia"/>
            <w:b w:val="0"/>
            <w:lang w:eastAsia="es-ES"/>
          </w:rPr>
          <w:tab/>
        </w:r>
        <w:r w:rsidRPr="00AF151B">
          <w:rPr>
            <w:rStyle w:val="Hipervnculo"/>
          </w:rPr>
          <w:t>Resultados Obtenidos y Conclusiones Finales</w:t>
        </w:r>
        <w:r>
          <w:rPr>
            <w:webHidden/>
          </w:rPr>
          <w:tab/>
        </w:r>
        <w:r>
          <w:rPr>
            <w:webHidden/>
          </w:rPr>
          <w:fldChar w:fldCharType="begin"/>
        </w:r>
        <w:r>
          <w:rPr>
            <w:webHidden/>
          </w:rPr>
          <w:instrText xml:space="preserve"> PAGEREF _Toc1839412 \h </w:instrText>
        </w:r>
        <w:r>
          <w:rPr>
            <w:webHidden/>
          </w:rPr>
        </w:r>
        <w:r>
          <w:rPr>
            <w:webHidden/>
          </w:rPr>
          <w:fldChar w:fldCharType="separate"/>
        </w:r>
        <w:r>
          <w:rPr>
            <w:webHidden/>
          </w:rPr>
          <w:t>53</w:t>
        </w:r>
        <w:r>
          <w:rPr>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413" w:history="1">
        <w:r w:rsidRPr="00AF151B">
          <w:rPr>
            <w:rStyle w:val="Hipervnculo"/>
            <w:noProof/>
          </w:rPr>
          <w:t>4.1</w:t>
        </w:r>
        <w:r>
          <w:rPr>
            <w:rFonts w:eastAsiaTheme="minorEastAsia"/>
            <w:noProof/>
            <w:lang w:eastAsia="es-ES"/>
          </w:rPr>
          <w:tab/>
        </w:r>
        <w:r w:rsidRPr="00AF151B">
          <w:rPr>
            <w:rStyle w:val="Hipervnculo"/>
            <w:noProof/>
          </w:rPr>
          <w:t>Resultados Obtenidos</w:t>
        </w:r>
        <w:r>
          <w:rPr>
            <w:noProof/>
            <w:webHidden/>
          </w:rPr>
          <w:tab/>
        </w:r>
        <w:r>
          <w:rPr>
            <w:noProof/>
            <w:webHidden/>
          </w:rPr>
          <w:fldChar w:fldCharType="begin"/>
        </w:r>
        <w:r>
          <w:rPr>
            <w:noProof/>
            <w:webHidden/>
          </w:rPr>
          <w:instrText xml:space="preserve"> PAGEREF _Toc1839413 \h </w:instrText>
        </w:r>
        <w:r>
          <w:rPr>
            <w:noProof/>
            <w:webHidden/>
          </w:rPr>
        </w:r>
        <w:r>
          <w:rPr>
            <w:noProof/>
            <w:webHidden/>
          </w:rPr>
          <w:fldChar w:fldCharType="separate"/>
        </w:r>
        <w:r>
          <w:rPr>
            <w:noProof/>
            <w:webHidden/>
          </w:rPr>
          <w:t>53</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414" w:history="1">
        <w:r w:rsidRPr="00AF151B">
          <w:rPr>
            <w:rStyle w:val="Hipervnculo"/>
            <w:noProof/>
          </w:rPr>
          <w:t>4.2</w:t>
        </w:r>
        <w:r>
          <w:rPr>
            <w:rFonts w:eastAsiaTheme="minorEastAsia"/>
            <w:noProof/>
            <w:lang w:eastAsia="es-ES"/>
          </w:rPr>
          <w:tab/>
        </w:r>
        <w:r w:rsidRPr="00AF151B">
          <w:rPr>
            <w:rStyle w:val="Hipervnculo"/>
            <w:noProof/>
          </w:rPr>
          <w:t>Conclusiones</w:t>
        </w:r>
        <w:r>
          <w:rPr>
            <w:noProof/>
            <w:webHidden/>
          </w:rPr>
          <w:tab/>
        </w:r>
        <w:r>
          <w:rPr>
            <w:noProof/>
            <w:webHidden/>
          </w:rPr>
          <w:fldChar w:fldCharType="begin"/>
        </w:r>
        <w:r>
          <w:rPr>
            <w:noProof/>
            <w:webHidden/>
          </w:rPr>
          <w:instrText xml:space="preserve"> PAGEREF _Toc1839414 \h </w:instrText>
        </w:r>
        <w:r>
          <w:rPr>
            <w:noProof/>
            <w:webHidden/>
          </w:rPr>
        </w:r>
        <w:r>
          <w:rPr>
            <w:noProof/>
            <w:webHidden/>
          </w:rPr>
          <w:fldChar w:fldCharType="separate"/>
        </w:r>
        <w:r>
          <w:rPr>
            <w:noProof/>
            <w:webHidden/>
          </w:rPr>
          <w:t>53</w:t>
        </w:r>
        <w:r>
          <w:rPr>
            <w:noProof/>
            <w:webHidden/>
          </w:rPr>
          <w:fldChar w:fldCharType="end"/>
        </w:r>
      </w:hyperlink>
    </w:p>
    <w:p w:rsidR="0091663A" w:rsidRDefault="0091663A">
      <w:pPr>
        <w:pStyle w:val="TDC2"/>
        <w:tabs>
          <w:tab w:val="left" w:pos="1100"/>
          <w:tab w:val="right" w:leader="dot" w:pos="8493"/>
        </w:tabs>
        <w:rPr>
          <w:rFonts w:eastAsiaTheme="minorEastAsia"/>
          <w:noProof/>
          <w:lang w:eastAsia="es-ES"/>
        </w:rPr>
      </w:pPr>
      <w:hyperlink w:anchor="_Toc1839415" w:history="1">
        <w:r w:rsidRPr="00AF151B">
          <w:rPr>
            <w:rStyle w:val="Hipervnculo"/>
            <w:noProof/>
          </w:rPr>
          <w:t>4.3</w:t>
        </w:r>
        <w:r>
          <w:rPr>
            <w:rFonts w:eastAsiaTheme="minorEastAsia"/>
            <w:noProof/>
            <w:lang w:eastAsia="es-ES"/>
          </w:rPr>
          <w:tab/>
        </w:r>
        <w:r w:rsidRPr="00AF151B">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_Toc1839415 \h </w:instrText>
        </w:r>
        <w:r>
          <w:rPr>
            <w:noProof/>
            <w:webHidden/>
          </w:rPr>
        </w:r>
        <w:r>
          <w:rPr>
            <w:noProof/>
            <w:webHidden/>
          </w:rPr>
          <w:fldChar w:fldCharType="separate"/>
        </w:r>
        <w:r>
          <w:rPr>
            <w:noProof/>
            <w:webHidden/>
          </w:rPr>
          <w:t>53</w:t>
        </w:r>
        <w:r>
          <w:rPr>
            <w:noProof/>
            <w:webHidden/>
          </w:rPr>
          <w:fldChar w:fldCharType="end"/>
        </w:r>
      </w:hyperlink>
    </w:p>
    <w:p w:rsidR="0091663A" w:rsidRDefault="0091663A">
      <w:pPr>
        <w:pStyle w:val="TDC1"/>
        <w:rPr>
          <w:rFonts w:eastAsiaTheme="minorEastAsia"/>
          <w:b w:val="0"/>
          <w:lang w:eastAsia="es-ES"/>
        </w:rPr>
      </w:pPr>
      <w:hyperlink w:anchor="_Toc1839416" w:history="1">
        <w:r w:rsidRPr="00AF151B">
          <w:rPr>
            <w:rStyle w:val="Hipervnculo"/>
          </w:rPr>
          <w:t>5.</w:t>
        </w:r>
        <w:r>
          <w:rPr>
            <w:rFonts w:eastAsiaTheme="minorEastAsia"/>
            <w:b w:val="0"/>
            <w:lang w:eastAsia="es-ES"/>
          </w:rPr>
          <w:tab/>
        </w:r>
        <w:r w:rsidRPr="00AF151B">
          <w:rPr>
            <w:rStyle w:val="Hipervnculo"/>
          </w:rPr>
          <w:t>Anexo</w:t>
        </w:r>
        <w:r>
          <w:rPr>
            <w:webHidden/>
          </w:rPr>
          <w:tab/>
        </w:r>
        <w:r>
          <w:rPr>
            <w:webHidden/>
          </w:rPr>
          <w:fldChar w:fldCharType="begin"/>
        </w:r>
        <w:r>
          <w:rPr>
            <w:webHidden/>
          </w:rPr>
          <w:instrText xml:space="preserve"> PAGEREF _Toc1839416 \h </w:instrText>
        </w:r>
        <w:r>
          <w:rPr>
            <w:webHidden/>
          </w:rPr>
        </w:r>
        <w:r>
          <w:rPr>
            <w:webHidden/>
          </w:rPr>
          <w:fldChar w:fldCharType="separate"/>
        </w:r>
        <w:r>
          <w:rPr>
            <w:webHidden/>
          </w:rPr>
          <w:t>55</w:t>
        </w:r>
        <w:r>
          <w:rPr>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p w:rsidR="00B279BD" w:rsidRDefault="00B279BD" w:rsidP="00B279BD"/>
    <w:p w:rsidR="00B279BD" w:rsidRDefault="00B279BD" w:rsidP="00B279BD">
      <w:pPr>
        <w:tabs>
          <w:tab w:val="left" w:pos="5257"/>
        </w:tabs>
      </w:pPr>
      <w:r>
        <w:tab/>
      </w:r>
    </w:p>
    <w:p w:rsidR="00B279BD" w:rsidRDefault="00B279BD" w:rsidP="00B279BD">
      <w:pPr>
        <w:tabs>
          <w:tab w:val="left" w:pos="5257"/>
        </w:tabs>
      </w:pPr>
    </w:p>
    <w:p w:rsidR="00B279BD" w:rsidRDefault="00B279BD" w:rsidP="00B279BD">
      <w:r>
        <w:br w:type="page"/>
      </w:r>
    </w:p>
    <w:p w:rsidR="00B279BD" w:rsidRDefault="00B279BD" w:rsidP="00B279BD">
      <w:pPr>
        <w:pStyle w:val="TtuloResumen-ndice-Bibliografa"/>
      </w:pPr>
      <w:r>
        <w:lastRenderedPageBreak/>
        <w:t>Índice de Figuras</w:t>
      </w:r>
    </w:p>
    <w:p w:rsidR="00B279BD" w:rsidRDefault="00B279BD" w:rsidP="00B279BD">
      <w:pPr>
        <w:ind w:firstLine="0"/>
      </w:pPr>
    </w:p>
    <w:p w:rsidR="0091663A"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1839342" w:history="1">
        <w:r w:rsidR="0091663A" w:rsidRPr="002B4342">
          <w:rPr>
            <w:rStyle w:val="Hipervnculo"/>
            <w:noProof/>
          </w:rPr>
          <w:t>2</w:t>
        </w:r>
        <w:r w:rsidR="0091663A" w:rsidRPr="002B4342">
          <w:rPr>
            <w:rStyle w:val="Hipervnculo"/>
            <w:noProof/>
          </w:rPr>
          <w:noBreakHyphen/>
          <w:t>1. Resumen Economía de Fichas</w:t>
        </w:r>
        <w:r w:rsidR="0091663A">
          <w:rPr>
            <w:noProof/>
            <w:webHidden/>
          </w:rPr>
          <w:tab/>
        </w:r>
        <w:r w:rsidR="0091663A">
          <w:rPr>
            <w:noProof/>
            <w:webHidden/>
          </w:rPr>
          <w:fldChar w:fldCharType="begin"/>
        </w:r>
        <w:r w:rsidR="0091663A">
          <w:rPr>
            <w:noProof/>
            <w:webHidden/>
          </w:rPr>
          <w:instrText xml:space="preserve"> PAGEREF _Toc1839342 \h </w:instrText>
        </w:r>
        <w:r w:rsidR="0091663A">
          <w:rPr>
            <w:noProof/>
            <w:webHidden/>
          </w:rPr>
        </w:r>
        <w:r w:rsidR="0091663A">
          <w:rPr>
            <w:noProof/>
            <w:webHidden/>
          </w:rPr>
          <w:fldChar w:fldCharType="separate"/>
        </w:r>
        <w:r w:rsidR="0091663A">
          <w:rPr>
            <w:noProof/>
            <w:webHidden/>
          </w:rPr>
          <w:t>9</w:t>
        </w:r>
        <w:r w:rsidR="0091663A">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1" w:anchor="_Toc1839343" w:history="1">
        <w:r w:rsidRPr="002B4342">
          <w:rPr>
            <w:rStyle w:val="Hipervnculo"/>
            <w:noProof/>
          </w:rPr>
          <w:t>2</w:t>
        </w:r>
        <w:r w:rsidRPr="002B4342">
          <w:rPr>
            <w:rStyle w:val="Hipervnculo"/>
            <w:noProof/>
          </w:rPr>
          <w:noBreakHyphen/>
          <w:t>2. Ejemplo Maximización</w:t>
        </w:r>
        <w:r>
          <w:rPr>
            <w:noProof/>
            <w:webHidden/>
          </w:rPr>
          <w:tab/>
        </w:r>
        <w:r>
          <w:rPr>
            <w:noProof/>
            <w:webHidden/>
          </w:rPr>
          <w:fldChar w:fldCharType="begin"/>
        </w:r>
        <w:r>
          <w:rPr>
            <w:noProof/>
            <w:webHidden/>
          </w:rPr>
          <w:instrText xml:space="preserve"> PAGEREF _Toc1839343 \h </w:instrText>
        </w:r>
        <w:r>
          <w:rPr>
            <w:noProof/>
            <w:webHidden/>
          </w:rPr>
        </w:r>
        <w:r>
          <w:rPr>
            <w:noProof/>
            <w:webHidden/>
          </w:rPr>
          <w:fldChar w:fldCharType="separate"/>
        </w:r>
        <w:r>
          <w:rPr>
            <w:noProof/>
            <w:webHidden/>
          </w:rPr>
          <w:t>15</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2" w:anchor="_Toc1839344" w:history="1">
        <w:r w:rsidRPr="002B4342">
          <w:rPr>
            <w:rStyle w:val="Hipervnculo"/>
            <w:noProof/>
          </w:rPr>
          <w:t>3</w:t>
        </w:r>
        <w:r w:rsidRPr="002B4342">
          <w:rPr>
            <w:rStyle w:val="Hipervnculo"/>
            <w:noProof/>
          </w:rPr>
          <w:noBreakHyphen/>
          <w:t>1 Proceso KDD detallado</w:t>
        </w:r>
        <w:r>
          <w:rPr>
            <w:noProof/>
            <w:webHidden/>
          </w:rPr>
          <w:tab/>
        </w:r>
        <w:r>
          <w:rPr>
            <w:noProof/>
            <w:webHidden/>
          </w:rPr>
          <w:fldChar w:fldCharType="begin"/>
        </w:r>
        <w:r>
          <w:rPr>
            <w:noProof/>
            <w:webHidden/>
          </w:rPr>
          <w:instrText xml:space="preserve"> PAGEREF _Toc1839344 \h </w:instrText>
        </w:r>
        <w:r>
          <w:rPr>
            <w:noProof/>
            <w:webHidden/>
          </w:rPr>
        </w:r>
        <w:r>
          <w:rPr>
            <w:noProof/>
            <w:webHidden/>
          </w:rPr>
          <w:fldChar w:fldCharType="separate"/>
        </w:r>
        <w:r>
          <w:rPr>
            <w:noProof/>
            <w:webHidden/>
          </w:rPr>
          <w:t>20</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3" w:anchor="_Toc1839345" w:history="1">
        <w:r w:rsidRPr="002B4342">
          <w:rPr>
            <w:rStyle w:val="Hipervnculo"/>
            <w:noProof/>
          </w:rPr>
          <w:t>3</w:t>
        </w:r>
        <w:r w:rsidRPr="002B4342">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_Toc1839345 \h </w:instrText>
        </w:r>
        <w:r>
          <w:rPr>
            <w:noProof/>
            <w:webHidden/>
          </w:rPr>
        </w:r>
        <w:r>
          <w:rPr>
            <w:noProof/>
            <w:webHidden/>
          </w:rPr>
          <w:fldChar w:fldCharType="separate"/>
        </w:r>
        <w:r>
          <w:rPr>
            <w:noProof/>
            <w:webHidden/>
          </w:rPr>
          <w:t>21</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4" w:anchor="_Toc1839346" w:history="1">
        <w:r w:rsidRPr="002B4342">
          <w:rPr>
            <w:rStyle w:val="Hipervnculo"/>
            <w:noProof/>
          </w:rPr>
          <w:t>3</w:t>
        </w:r>
        <w:r w:rsidRPr="002B4342">
          <w:rPr>
            <w:rStyle w:val="Hipervnculo"/>
            <w:noProof/>
          </w:rPr>
          <w:noBreakHyphen/>
          <w:t>3. Las 3 V's del Big Data</w:t>
        </w:r>
        <w:r>
          <w:rPr>
            <w:noProof/>
            <w:webHidden/>
          </w:rPr>
          <w:tab/>
        </w:r>
        <w:r>
          <w:rPr>
            <w:noProof/>
            <w:webHidden/>
          </w:rPr>
          <w:fldChar w:fldCharType="begin"/>
        </w:r>
        <w:r>
          <w:rPr>
            <w:noProof/>
            <w:webHidden/>
          </w:rPr>
          <w:instrText xml:space="preserve"> PAGEREF _Toc1839346 \h </w:instrText>
        </w:r>
        <w:r>
          <w:rPr>
            <w:noProof/>
            <w:webHidden/>
          </w:rPr>
        </w:r>
        <w:r>
          <w:rPr>
            <w:noProof/>
            <w:webHidden/>
          </w:rPr>
          <w:fldChar w:fldCharType="separate"/>
        </w:r>
        <w:r>
          <w:rPr>
            <w:noProof/>
            <w:webHidden/>
          </w:rPr>
          <w:t>24</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5" w:anchor="_Toc1839347" w:history="1">
        <w:r w:rsidRPr="002B4342">
          <w:rPr>
            <w:rStyle w:val="Hipervnculo"/>
            <w:noProof/>
          </w:rPr>
          <w:t>3</w:t>
        </w:r>
        <w:r w:rsidRPr="002B4342">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_Toc1839347 \h </w:instrText>
        </w:r>
        <w:r>
          <w:rPr>
            <w:noProof/>
            <w:webHidden/>
          </w:rPr>
        </w:r>
        <w:r>
          <w:rPr>
            <w:noProof/>
            <w:webHidden/>
          </w:rPr>
          <w:fldChar w:fldCharType="separate"/>
        </w:r>
        <w:r>
          <w:rPr>
            <w:noProof/>
            <w:webHidden/>
          </w:rPr>
          <w:t>28</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6" w:anchor="_Toc1839348" w:history="1">
        <w:r w:rsidRPr="002B4342">
          <w:rPr>
            <w:rStyle w:val="Hipervnculo"/>
            <w:noProof/>
          </w:rPr>
          <w:t>3</w:t>
        </w:r>
        <w:r w:rsidRPr="002B4342">
          <w:rPr>
            <w:rStyle w:val="Hipervnculo"/>
            <w:noProof/>
          </w:rPr>
          <w:noBreakHyphen/>
          <w:t>5. Percentiles sobre una normal</w:t>
        </w:r>
        <w:r>
          <w:rPr>
            <w:noProof/>
            <w:webHidden/>
          </w:rPr>
          <w:tab/>
        </w:r>
        <w:r>
          <w:rPr>
            <w:noProof/>
            <w:webHidden/>
          </w:rPr>
          <w:fldChar w:fldCharType="begin"/>
        </w:r>
        <w:r>
          <w:rPr>
            <w:noProof/>
            <w:webHidden/>
          </w:rPr>
          <w:instrText xml:space="preserve"> PAGEREF _Toc1839348 \h </w:instrText>
        </w:r>
        <w:r>
          <w:rPr>
            <w:noProof/>
            <w:webHidden/>
          </w:rPr>
        </w:r>
        <w:r>
          <w:rPr>
            <w:noProof/>
            <w:webHidden/>
          </w:rPr>
          <w:fldChar w:fldCharType="separate"/>
        </w:r>
        <w:r>
          <w:rPr>
            <w:noProof/>
            <w:webHidden/>
          </w:rPr>
          <w:t>32</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7" w:anchor="_Toc1839349" w:history="1">
        <w:r w:rsidRPr="002B4342">
          <w:rPr>
            <w:rStyle w:val="Hipervnculo"/>
            <w:noProof/>
          </w:rPr>
          <w:t>3</w:t>
        </w:r>
        <w:r w:rsidRPr="002B4342">
          <w:rPr>
            <w:rStyle w:val="Hipervnculo"/>
            <w:noProof/>
          </w:rPr>
          <w:noBreakHyphen/>
          <w:t>6. Ejemplo Data Cube</w:t>
        </w:r>
        <w:r>
          <w:rPr>
            <w:noProof/>
            <w:webHidden/>
          </w:rPr>
          <w:tab/>
        </w:r>
        <w:r>
          <w:rPr>
            <w:noProof/>
            <w:webHidden/>
          </w:rPr>
          <w:fldChar w:fldCharType="begin"/>
        </w:r>
        <w:r>
          <w:rPr>
            <w:noProof/>
            <w:webHidden/>
          </w:rPr>
          <w:instrText xml:space="preserve"> PAGEREF _Toc1839349 \h </w:instrText>
        </w:r>
        <w:r>
          <w:rPr>
            <w:noProof/>
            <w:webHidden/>
          </w:rPr>
        </w:r>
        <w:r>
          <w:rPr>
            <w:noProof/>
            <w:webHidden/>
          </w:rPr>
          <w:fldChar w:fldCharType="separate"/>
        </w:r>
        <w:r>
          <w:rPr>
            <w:noProof/>
            <w:webHidden/>
          </w:rPr>
          <w:t>34</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8" w:anchor="_Toc1839350" w:history="1">
        <w:r w:rsidRPr="002B4342">
          <w:rPr>
            <w:rStyle w:val="Hipervnculo"/>
            <w:noProof/>
          </w:rPr>
          <w:t>3</w:t>
        </w:r>
        <w:r w:rsidRPr="002B4342">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_Toc1839350 \h </w:instrText>
        </w:r>
        <w:r>
          <w:rPr>
            <w:noProof/>
            <w:webHidden/>
          </w:rPr>
        </w:r>
        <w:r>
          <w:rPr>
            <w:noProof/>
            <w:webHidden/>
          </w:rPr>
          <w:fldChar w:fldCharType="separate"/>
        </w:r>
        <w:r>
          <w:rPr>
            <w:noProof/>
            <w:webHidden/>
          </w:rPr>
          <w:t>37</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19" w:anchor="_Toc1839351" w:history="1">
        <w:r w:rsidRPr="002B4342">
          <w:rPr>
            <w:rStyle w:val="Hipervnculo"/>
            <w:noProof/>
          </w:rPr>
          <w:t>3</w:t>
        </w:r>
        <w:r w:rsidRPr="002B4342">
          <w:rPr>
            <w:rStyle w:val="Hipervnculo"/>
            <w:noProof/>
          </w:rPr>
          <w:noBreakHyphen/>
          <w:t>8. Ejemplo 5-fold Cross Validation</w:t>
        </w:r>
        <w:r>
          <w:rPr>
            <w:noProof/>
            <w:webHidden/>
          </w:rPr>
          <w:tab/>
        </w:r>
        <w:r>
          <w:rPr>
            <w:noProof/>
            <w:webHidden/>
          </w:rPr>
          <w:fldChar w:fldCharType="begin"/>
        </w:r>
        <w:r>
          <w:rPr>
            <w:noProof/>
            <w:webHidden/>
          </w:rPr>
          <w:instrText xml:space="preserve"> PAGEREF _Toc1839351 \h </w:instrText>
        </w:r>
        <w:r>
          <w:rPr>
            <w:noProof/>
            <w:webHidden/>
          </w:rPr>
        </w:r>
        <w:r>
          <w:rPr>
            <w:noProof/>
            <w:webHidden/>
          </w:rPr>
          <w:fldChar w:fldCharType="separate"/>
        </w:r>
        <w:r>
          <w:rPr>
            <w:noProof/>
            <w:webHidden/>
          </w:rPr>
          <w:t>38</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20" w:anchor="_Toc1839352" w:history="1">
        <w:r w:rsidRPr="002B4342">
          <w:rPr>
            <w:rStyle w:val="Hipervnculo"/>
            <w:noProof/>
          </w:rPr>
          <w:t>3</w:t>
        </w:r>
        <w:r w:rsidRPr="002B4342">
          <w:rPr>
            <w:rStyle w:val="Hipervnculo"/>
            <w:noProof/>
          </w:rPr>
          <w:noBreakHyphen/>
          <w:t>9. KNN</w:t>
        </w:r>
        <w:r>
          <w:rPr>
            <w:noProof/>
            <w:webHidden/>
          </w:rPr>
          <w:tab/>
        </w:r>
        <w:r>
          <w:rPr>
            <w:noProof/>
            <w:webHidden/>
          </w:rPr>
          <w:fldChar w:fldCharType="begin"/>
        </w:r>
        <w:r>
          <w:rPr>
            <w:noProof/>
            <w:webHidden/>
          </w:rPr>
          <w:instrText xml:space="preserve"> PAGEREF _Toc1839352 \h </w:instrText>
        </w:r>
        <w:r>
          <w:rPr>
            <w:noProof/>
            <w:webHidden/>
          </w:rPr>
        </w:r>
        <w:r>
          <w:rPr>
            <w:noProof/>
            <w:webHidden/>
          </w:rPr>
          <w:fldChar w:fldCharType="separate"/>
        </w:r>
        <w:r>
          <w:rPr>
            <w:noProof/>
            <w:webHidden/>
          </w:rPr>
          <w:t>41</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21" w:anchor="_Toc1839353" w:history="1">
        <w:r w:rsidRPr="002B4342">
          <w:rPr>
            <w:rStyle w:val="Hipervnculo"/>
            <w:noProof/>
          </w:rPr>
          <w:t>3</w:t>
        </w:r>
        <w:r w:rsidRPr="002B4342">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_Toc1839353 \h </w:instrText>
        </w:r>
        <w:r>
          <w:rPr>
            <w:noProof/>
            <w:webHidden/>
          </w:rPr>
        </w:r>
        <w:r>
          <w:rPr>
            <w:noProof/>
            <w:webHidden/>
          </w:rPr>
          <w:fldChar w:fldCharType="separate"/>
        </w:r>
        <w:r>
          <w:rPr>
            <w:noProof/>
            <w:webHidden/>
          </w:rPr>
          <w:t>43</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22" w:anchor="_Toc1839354" w:history="1">
        <w:r w:rsidRPr="002B4342">
          <w:rPr>
            <w:rStyle w:val="Hipervnculo"/>
            <w:noProof/>
          </w:rPr>
          <w:t>3</w:t>
        </w:r>
        <w:r w:rsidRPr="002B4342">
          <w:rPr>
            <w:rStyle w:val="Hipervnculo"/>
            <w:noProof/>
          </w:rPr>
          <w:noBreakHyphen/>
          <w:t>11. SVM Linealmente Separable</w:t>
        </w:r>
        <w:r>
          <w:rPr>
            <w:noProof/>
            <w:webHidden/>
          </w:rPr>
          <w:tab/>
        </w:r>
        <w:r>
          <w:rPr>
            <w:noProof/>
            <w:webHidden/>
          </w:rPr>
          <w:fldChar w:fldCharType="begin"/>
        </w:r>
        <w:r>
          <w:rPr>
            <w:noProof/>
            <w:webHidden/>
          </w:rPr>
          <w:instrText xml:space="preserve"> PAGEREF _Toc1839354 \h </w:instrText>
        </w:r>
        <w:r>
          <w:rPr>
            <w:noProof/>
            <w:webHidden/>
          </w:rPr>
        </w:r>
        <w:r>
          <w:rPr>
            <w:noProof/>
            <w:webHidden/>
          </w:rPr>
          <w:fldChar w:fldCharType="separate"/>
        </w:r>
        <w:r>
          <w:rPr>
            <w:noProof/>
            <w:webHidden/>
          </w:rPr>
          <w:t>44</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23" w:anchor="_Toc1839355" w:history="1">
        <w:r w:rsidRPr="002B4342">
          <w:rPr>
            <w:rStyle w:val="Hipervnculo"/>
            <w:noProof/>
          </w:rPr>
          <w:t>3</w:t>
        </w:r>
        <w:r w:rsidRPr="002B4342">
          <w:rPr>
            <w:rStyle w:val="Hipervnculo"/>
            <w:noProof/>
          </w:rPr>
          <w:noBreakHyphen/>
          <w:t>12. SVM No Lineal</w:t>
        </w:r>
        <w:r>
          <w:rPr>
            <w:noProof/>
            <w:webHidden/>
          </w:rPr>
          <w:tab/>
        </w:r>
        <w:r>
          <w:rPr>
            <w:noProof/>
            <w:webHidden/>
          </w:rPr>
          <w:fldChar w:fldCharType="begin"/>
        </w:r>
        <w:r>
          <w:rPr>
            <w:noProof/>
            <w:webHidden/>
          </w:rPr>
          <w:instrText xml:space="preserve"> PAGEREF _Toc1839355 \h </w:instrText>
        </w:r>
        <w:r>
          <w:rPr>
            <w:noProof/>
            <w:webHidden/>
          </w:rPr>
        </w:r>
        <w:r>
          <w:rPr>
            <w:noProof/>
            <w:webHidden/>
          </w:rPr>
          <w:fldChar w:fldCharType="separate"/>
        </w:r>
        <w:r>
          <w:rPr>
            <w:noProof/>
            <w:webHidden/>
          </w:rPr>
          <w:t>45</w:t>
        </w:r>
        <w:r>
          <w:rPr>
            <w:noProof/>
            <w:webHidden/>
          </w:rPr>
          <w:fldChar w:fldCharType="end"/>
        </w:r>
      </w:hyperlink>
    </w:p>
    <w:p w:rsidR="0091663A" w:rsidRDefault="0091663A">
      <w:pPr>
        <w:pStyle w:val="Tabladeilustraciones"/>
        <w:tabs>
          <w:tab w:val="right" w:leader="dot" w:pos="8493"/>
        </w:tabs>
        <w:rPr>
          <w:rFonts w:eastAsiaTheme="minorEastAsia"/>
          <w:noProof/>
          <w:lang w:eastAsia="es-ES"/>
        </w:rPr>
      </w:pPr>
      <w:hyperlink r:id="rId24" w:anchor="_Toc1839356" w:history="1">
        <w:r w:rsidRPr="002B4342">
          <w:rPr>
            <w:rStyle w:val="Hipervnculo"/>
            <w:noProof/>
          </w:rPr>
          <w:t>3</w:t>
        </w:r>
        <w:r w:rsidRPr="002B4342">
          <w:rPr>
            <w:rStyle w:val="Hipervnculo"/>
            <w:noProof/>
          </w:rPr>
          <w:noBreakHyphen/>
          <w:t>13. K-Means paso a paso</w:t>
        </w:r>
        <w:r>
          <w:rPr>
            <w:noProof/>
            <w:webHidden/>
          </w:rPr>
          <w:tab/>
        </w:r>
        <w:r>
          <w:rPr>
            <w:noProof/>
            <w:webHidden/>
          </w:rPr>
          <w:fldChar w:fldCharType="begin"/>
        </w:r>
        <w:r>
          <w:rPr>
            <w:noProof/>
            <w:webHidden/>
          </w:rPr>
          <w:instrText xml:space="preserve"> PAGEREF _Toc1839356 \h </w:instrText>
        </w:r>
        <w:r>
          <w:rPr>
            <w:noProof/>
            <w:webHidden/>
          </w:rPr>
        </w:r>
        <w:r>
          <w:rPr>
            <w:noProof/>
            <w:webHidden/>
          </w:rPr>
          <w:fldChar w:fldCharType="separate"/>
        </w:r>
        <w:r>
          <w:rPr>
            <w:noProof/>
            <w:webHidden/>
          </w:rPr>
          <w:t>47</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0440A0" w:rsidRDefault="000440A0" w:rsidP="000440A0">
      <w:pPr>
        <w:pStyle w:val="TtuloResumen-ndice-Bibliografa"/>
      </w:pPr>
      <w:r>
        <w:lastRenderedPageBreak/>
        <w:t>Índice de Tablas</w:t>
      </w:r>
    </w:p>
    <w:p w:rsidR="00B279BD" w:rsidRDefault="00B279BD" w:rsidP="00B279BD">
      <w:pPr>
        <w:ind w:firstLine="0"/>
      </w:pPr>
    </w:p>
    <w:p w:rsidR="00533655"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1839341" w:history="1">
        <w:r w:rsidRPr="00D35EB1">
          <w:rPr>
            <w:rStyle w:val="Hipervnculo"/>
            <w:noProof/>
          </w:rPr>
          <w:t>Tabla 3</w:t>
        </w:r>
        <w:r w:rsidRPr="00D35EB1">
          <w:rPr>
            <w:rStyle w:val="Hipervnculo"/>
            <w:noProof/>
          </w:rPr>
          <w:noBreakHyphen/>
          <w:t>1. Ejemplos Reglas</w:t>
        </w:r>
        <w:r>
          <w:rPr>
            <w:noProof/>
            <w:webHidden/>
          </w:rPr>
          <w:tab/>
        </w:r>
        <w:r>
          <w:rPr>
            <w:noProof/>
            <w:webHidden/>
          </w:rPr>
          <w:fldChar w:fldCharType="begin"/>
        </w:r>
        <w:r>
          <w:rPr>
            <w:noProof/>
            <w:webHidden/>
          </w:rPr>
          <w:instrText xml:space="preserve"> PAGEREF _Toc1839341 \h </w:instrText>
        </w:r>
        <w:r>
          <w:rPr>
            <w:noProof/>
            <w:webHidden/>
          </w:rPr>
        </w:r>
        <w:r>
          <w:rPr>
            <w:noProof/>
            <w:webHidden/>
          </w:rPr>
          <w:fldChar w:fldCharType="separate"/>
        </w:r>
        <w:r>
          <w:rPr>
            <w:noProof/>
            <w:webHidden/>
          </w:rPr>
          <w:t>51</w:t>
        </w:r>
        <w:r>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B279BD">
      <w:pPr>
        <w:sectPr w:rsidR="00B279BD" w:rsidRPr="00924546" w:rsidSect="00C05C52">
          <w:headerReference w:type="even" r:id="rId25"/>
          <w:footerReference w:type="even" r:id="rId26"/>
          <w:footerReference w:type="default" r:id="rId27"/>
          <w:headerReference w:type="first" r:id="rId28"/>
          <w:footerReference w:type="first" r:id="rId2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E16B20">
      <w:pPr>
        <w:pStyle w:val="Ttulo1"/>
      </w:pPr>
      <w:bookmarkStart w:id="0" w:name="_Toc201736"/>
      <w:bookmarkStart w:id="1" w:name="_Hlk21461"/>
      <w:bookmarkStart w:id="2" w:name="_Toc1839357"/>
      <w:r>
        <w:t>Introducción</w:t>
      </w:r>
      <w:bookmarkEnd w:id="0"/>
      <w:bookmarkEnd w:id="2"/>
    </w:p>
    <w:p w:rsidR="00E16B20" w:rsidRDefault="00E16B20" w:rsidP="00E16B20"/>
    <w:p w:rsidR="004D09A8" w:rsidRDefault="004D09A8" w:rsidP="005C0B63">
      <w:pPr>
        <w:pStyle w:val="Ttulo2"/>
      </w:pPr>
      <w:bookmarkStart w:id="3" w:name="_Toc201737"/>
      <w:bookmarkStart w:id="4" w:name="_Toc1839358"/>
      <w:r>
        <w:t>Presentación y Motivación del Trabajo</w:t>
      </w:r>
      <w:bookmarkEnd w:id="3"/>
      <w:bookmarkEnd w:id="4"/>
    </w:p>
    <w:p w:rsidR="004D09A8" w:rsidRDefault="00DD073C" w:rsidP="004D09A8">
      <w:r>
        <w:t xml:space="preserve">Este trabajo versa sobre la predicción de trastornos psicológicos a partir de, principalmente, unos factores claves llamados distorsiones cognitivas. Para llegar a ello, primero haré una revisión rápida por la psicología, </w:t>
      </w:r>
      <w:r w:rsidR="00C44D17">
        <w:t xml:space="preserve">explicando las diferentes ramas que tiene, y las diferentes ramas de desarrollo en el apartado clínico que ha tenido en los últimos años. También explicaré </w:t>
      </w:r>
      <w:r>
        <w:t>el estado actual de la misma,</w:t>
      </w:r>
      <w:r w:rsidR="00C44D17">
        <w:t xml:space="preserve"> que mayoritariamente se ha aceptado la psicología cognitivo-conductual. Finalmente, del apartado de psicología,</w:t>
      </w:r>
      <w:r>
        <w:t xml:space="preserve"> hablaré sobre lo que son las distorsiones cognitivas, lo que es un trastorno psicológico y cómo lo enfocaré en este trabajo.</w:t>
      </w:r>
    </w:p>
    <w:p w:rsidR="00DD073C" w:rsidRDefault="00DD073C" w:rsidP="004D09A8">
      <w:r>
        <w:t xml:space="preserve">Posteriormente, hablaré sobre </w:t>
      </w:r>
      <w:r w:rsidR="00C44D17">
        <w:t>i</w:t>
      </w:r>
      <w:r>
        <w:t xml:space="preserve">nteligencia </w:t>
      </w:r>
      <w:r w:rsidR="00C44D17">
        <w:t>a</w:t>
      </w:r>
      <w:r>
        <w:t xml:space="preserve">rtificial y </w:t>
      </w:r>
      <w:r w:rsidR="00C44D17">
        <w:t>m</w:t>
      </w:r>
      <w:r>
        <w:t xml:space="preserve">achine </w:t>
      </w:r>
      <w:r w:rsidR="00C44D17">
        <w:t>l</w:t>
      </w:r>
      <w:r>
        <w:t xml:space="preserve">earning, </w:t>
      </w:r>
      <w:r w:rsidR="00C44D17">
        <w:t xml:space="preserve">sus divisiones, </w:t>
      </w:r>
      <w:r>
        <w:t>y explicaré cada modelo que he utilizado para intentar obtener unos buenos resultados de predicción y clasificación. También, explicaré para qué es bueno cada modelo, y en qué casos se debería de utilizar.</w:t>
      </w:r>
    </w:p>
    <w:p w:rsidR="00C44D17" w:rsidRDefault="00C44D17" w:rsidP="004D09A8"/>
    <w:p w:rsidR="004D09A8" w:rsidRDefault="004D09A8" w:rsidP="005C0B63">
      <w:pPr>
        <w:pStyle w:val="Ttulo2"/>
      </w:pPr>
      <w:bookmarkStart w:id="5" w:name="_Toc201738"/>
      <w:bookmarkStart w:id="6" w:name="_Toc1839359"/>
      <w:r>
        <w:t>Estado del Arte</w:t>
      </w:r>
      <w:bookmarkEnd w:id="5"/>
      <w:bookmarkEnd w:id="6"/>
    </w:p>
    <w:p w:rsidR="00E16B20" w:rsidRDefault="00DD073C" w:rsidP="00E16B20">
      <w:r>
        <w:t>El estado del arte en machine learning y la inteligencia artificial es muy avanzado, al igual que en la psicología. Pero la unión de estos dos campos todavía se resiste en cierto modo, puesto que, aparte de la detección de emociones a través de imágenes faciales, poco más se ha hecho por unir estos dos campos que tienen bastante en común como podremos ver.</w:t>
      </w:r>
    </w:p>
    <w:p w:rsidR="00EA55C7" w:rsidRDefault="00C44D17" w:rsidP="00C44D17">
      <w:r>
        <w:t>Por ello, ante lo visto y buscado, mi trabajo es el primero que versa sobre la predicción de trastornos psicológicos a través de machine learning usando las distorsiones cognitivas como medio para ello.</w:t>
      </w:r>
    </w:p>
    <w:p w:rsidR="00C75249" w:rsidRDefault="00D67A13" w:rsidP="00EA55C7">
      <w:pPr>
        <w:pStyle w:val="Ttulo1"/>
      </w:pPr>
      <w:bookmarkStart w:id="7" w:name="_Toc201739"/>
      <w:bookmarkStart w:id="8" w:name="_Toc1839360"/>
      <w:r>
        <w:lastRenderedPageBreak/>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FD618A" w:rsidRDefault="00FD618A" w:rsidP="00EC3D33">
      <w:pPr>
        <w:pStyle w:val="Prrafodelista"/>
        <w:numPr>
          <w:ilvl w:val="0"/>
          <w:numId w:val="3"/>
        </w:numPr>
      </w:pPr>
      <w:r>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lastRenderedPageBreak/>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1839361"/>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lastRenderedPageBreak/>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1839362"/>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lastRenderedPageBreak/>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 xml:space="preserve">La información se puede representar de una manera muy simple y cercana a nuestra percepción visual (como ocurre a la hora de aprender </w:t>
      </w:r>
      <w:r w:rsidR="007A50F4">
        <w:lastRenderedPageBreak/>
        <w:t>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60043D" w:rsidRDefault="0060043D" w:rsidP="00B01C84">
      <w:r>
        <w:t>Por parte de la psicología, todavía no se ha llegado a una conclusión y aceptación de cuáles son estos elementos fundamentales de la cognición, pero sí se está de acuerdo en que esta subdivisión a elementos más simples es posible.</w:t>
      </w:r>
    </w:p>
    <w:p w:rsidR="00064D0A" w:rsidRDefault="00064D0A" w:rsidP="00B01C84"/>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1839363"/>
      <w:r>
        <w:lastRenderedPageBreak/>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7904DD" w:rsidRDefault="007904DD" w:rsidP="00B01C84">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CE0272" w:rsidRDefault="00CE0272" w:rsidP="00B01C84">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75615" w:rsidRDefault="00375615" w:rsidP="00B01C84">
      <w:r>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B01C84">
      <w:r>
        <w:t>Un ejemplo de esto es el niño que ve a su padre ponerse la corbata, y quiere imitarle poniéndose una.</w:t>
      </w:r>
    </w:p>
    <w:p w:rsidR="00B34B29" w:rsidRDefault="00B34B29" w:rsidP="00B01C84"/>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lastRenderedPageBreak/>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1D0593" w:rsidP="001D0593">
      <w:pPr>
        <w:ind w:left="708" w:hanging="424"/>
      </w:pPr>
      <w:r w:rsidRPr="00926190">
        <w:rPr>
          <w:noProof/>
        </w:rPr>
        <w:lastRenderedPageBreak/>
        <w:drawing>
          <wp:anchor distT="0" distB="0" distL="114300" distR="114300" simplePos="0" relativeHeight="251661312" behindDoc="0" locked="0" layoutInCell="1" allowOverlap="1" wp14:anchorId="1A6BBA53">
            <wp:simplePos x="0" y="0"/>
            <wp:positionH relativeFrom="page">
              <wp:align>center</wp:align>
            </wp:positionH>
            <wp:positionV relativeFrom="paragraph">
              <wp:posOffset>382905</wp:posOffset>
            </wp:positionV>
            <wp:extent cx="4086225" cy="2259965"/>
            <wp:effectExtent l="0" t="0" r="9525" b="6985"/>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259965"/>
                    </a:xfrm>
                    <a:prstGeom prst="rect">
                      <a:avLst/>
                    </a:prstGeom>
                  </pic:spPr>
                </pic:pic>
              </a:graphicData>
            </a:graphic>
            <wp14:sizeRelH relativeFrom="page">
              <wp14:pctWidth>0</wp14:pctWidth>
            </wp14:sizeRelH>
            <wp14:sizeRelV relativeFrom="page">
              <wp14:pctHeight>0</wp14:pctHeight>
            </wp14:sizeRelV>
          </wp:anchor>
        </w:drawing>
      </w:r>
      <w:r w:rsidR="00926190">
        <w:rPr>
          <w:noProof/>
        </w:rPr>
        <mc:AlternateContent>
          <mc:Choice Requires="wps">
            <w:drawing>
              <wp:anchor distT="0" distB="0" distL="114300" distR="114300" simplePos="0" relativeHeight="251663360" behindDoc="0" locked="0" layoutInCell="1" allowOverlap="1" wp14:anchorId="7176FC8B" wp14:editId="7CC3645E">
                <wp:simplePos x="0" y="0"/>
                <wp:positionH relativeFrom="column">
                  <wp:posOffset>357505</wp:posOffset>
                </wp:positionH>
                <wp:positionV relativeFrom="paragraph">
                  <wp:posOffset>2836545</wp:posOffset>
                </wp:positionV>
                <wp:extent cx="431482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rsidR="00D5412C" w:rsidRPr="00AE4985" w:rsidRDefault="00D5412C" w:rsidP="00926190">
                            <w:pPr>
                              <w:pStyle w:val="Descripcin"/>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5" w:name="_Toc1839342"/>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76FC8B" id="_x0000_t202" coordsize="21600,21600" o:spt="202" path="m,l,21600r21600,l21600,xe">
                <v:stroke joinstyle="miter"/>
                <v:path gradientshapeok="t" o:connecttype="rect"/>
              </v:shapetype>
              <v:shape id="Cuadro de texto 14" o:spid="_x0000_s1026" type="#_x0000_t202" style="position:absolute;left:0;text-align:left;margin-left:28.15pt;margin-top:223.35pt;width:33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" stroked="f">
                <v:textbox style="mso-fit-shape-to-text:t" inset="0,0,0,0">
                  <w:txbxContent>
                    <w:p w:rsidR="00D5412C" w:rsidRPr="00AE4985" w:rsidRDefault="00D5412C" w:rsidP="00926190">
                      <w:pPr>
                        <w:pStyle w:val="Descripcin"/>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16" w:name="_Toc1839342"/>
                      <w:r>
                        <w:t>. Resumen Economía de Fichas</w:t>
                      </w:r>
                      <w:bookmarkEnd w:id="16"/>
                    </w:p>
                  </w:txbxContent>
                </v:textbox>
                <w10:wrap type="topAndBottom"/>
              </v:shape>
            </w:pict>
          </mc:Fallback>
        </mc:AlternateContent>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1839364"/>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1839365"/>
      <w:r>
        <w:t>Los t</w:t>
      </w:r>
      <w:r w:rsidR="00AA2E0B">
        <w:t>rastornos psicológicos</w:t>
      </w:r>
      <w:bookmarkEnd w:id="19"/>
      <w:bookmarkEnd w:id="20"/>
    </w:p>
    <w:p w:rsidR="0081020E" w:rsidRPr="0081020E" w:rsidRDefault="0081020E" w:rsidP="0081020E"/>
    <w:p w:rsidR="006D053F" w:rsidRDefault="006D053F" w:rsidP="006D053F">
      <w:r>
        <w:lastRenderedPageBreak/>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1839366"/>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F02531" w:rsidRDefault="00F02531" w:rsidP="00327FEF">
      <w:pPr>
        <w:pStyle w:val="Ttulo4"/>
      </w:pPr>
      <w:bookmarkStart w:id="22" w:name="_Toc1839367"/>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417614" w:rsidRDefault="00417614" w:rsidP="00417614">
      <w:pPr>
        <w:pStyle w:val="Ttulo5"/>
      </w:pPr>
      <w:bookmarkStart w:id="23" w:name="_Toc1839368"/>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1839369"/>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D84BB1" w:rsidRDefault="00D84BB1" w:rsidP="00D84BB1">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1839370"/>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Pr="00AF5CFF"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327FEF" w:rsidRDefault="00327FEF" w:rsidP="00327FEF">
      <w:pPr>
        <w:pStyle w:val="Ttulo4"/>
      </w:pPr>
      <w:bookmarkStart w:id="26" w:name="_Toc1839371"/>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27FEF" w:rsidRDefault="00327FEF" w:rsidP="00327FEF">
      <w:pPr>
        <w:pStyle w:val="Ttulo4"/>
      </w:pPr>
      <w:bookmarkStart w:id="27" w:name="_Toc1839372"/>
      <w:r>
        <w:lastRenderedPageBreak/>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1839373"/>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Pr="00327FEF" w:rsidRDefault="00726751" w:rsidP="00327FEF">
      <w:r>
        <w:t>Es interesante saber que no se conoce todavía de donde proceden estos trastornos de la personalidad, pero se sospecha que pueden tener una base genética.</w:t>
      </w:r>
    </w:p>
    <w:p w:rsidR="0081020E" w:rsidRPr="0081020E" w:rsidRDefault="004D1283" w:rsidP="0081020E">
      <w:pPr>
        <w:pStyle w:val="Ttulo3"/>
      </w:pPr>
      <w:bookmarkStart w:id="29" w:name="_Toc201745"/>
      <w:bookmarkStart w:id="30" w:name="_Toc1839374"/>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726751" w:rsidRDefault="00726751" w:rsidP="00726751">
      <w:pPr>
        <w:pStyle w:val="Prrafodelista"/>
        <w:numPr>
          <w:ilvl w:val="0"/>
          <w:numId w:val="28"/>
        </w:numPr>
      </w:pPr>
      <w:r>
        <w:t>Trastornos TOC</w:t>
      </w:r>
    </w:p>
    <w:p w:rsidR="00726751" w:rsidRDefault="00726751" w:rsidP="00726751">
      <w:pPr>
        <w:pStyle w:val="Prrafodelista"/>
        <w:numPr>
          <w:ilvl w:val="0"/>
          <w:numId w:val="28"/>
        </w:numPr>
      </w:pPr>
      <w:r>
        <w:t>Trastornos de la Ansiedad</w:t>
      </w:r>
    </w:p>
    <w:p w:rsidR="00726751" w:rsidRDefault="00726751" w:rsidP="00726751">
      <w:pPr>
        <w:pStyle w:val="Prrafodelista"/>
        <w:numPr>
          <w:ilvl w:val="0"/>
          <w:numId w:val="28"/>
        </w:numPr>
      </w:pPr>
      <w:r>
        <w:t>Trastornos Depresivos</w:t>
      </w:r>
    </w:p>
    <w:p w:rsidR="00726751" w:rsidRPr="00AA2E0B" w:rsidRDefault="00726751" w:rsidP="00726751">
      <w:pPr>
        <w:pStyle w:val="Prrafodelista"/>
        <w:numPr>
          <w:ilvl w:val="0"/>
          <w:numId w:val="28"/>
        </w:numPr>
      </w:pPr>
      <w:r>
        <w:t>Trastornos de la Personalidad</w:t>
      </w:r>
    </w:p>
    <w:p w:rsidR="00AA2E0B" w:rsidRPr="004A708B" w:rsidRDefault="00AA2E0B" w:rsidP="0025237D">
      <w:pPr>
        <w:pStyle w:val="Ttulo3"/>
      </w:pPr>
      <w:bookmarkStart w:id="31" w:name="_Toc201746"/>
      <w:bookmarkStart w:id="32" w:name="_Toc1839375"/>
      <w:r>
        <w:lastRenderedPageBreak/>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EF0436" w:rsidRDefault="00EF0436" w:rsidP="00B01C84"/>
    <w:p w:rsidR="009347D9" w:rsidRDefault="009347D9" w:rsidP="00B01C84"/>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B47C36" w:rsidRDefault="00B47C36" w:rsidP="00B01C84">
      <w:r>
        <w:t>Esta distorsión cognitiva se puede dividir en dos tipos de casos:</w:t>
      </w:r>
    </w:p>
    <w:p w:rsidR="0025237D" w:rsidRDefault="0025237D" w:rsidP="00B01C84"/>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5412C" w:rsidRPr="00C04204" w:rsidRDefault="00D5412C" w:rsidP="005831A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3" w:name="_Toc1839343"/>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D5412C" w:rsidRPr="00C04204" w:rsidRDefault="00D5412C" w:rsidP="005831A6">
                      <w:pPr>
                        <w:pStyle w:val="Descripcin"/>
                        <w:rPr>
                          <w:noProof/>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34" w:name="_Toc1839343"/>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lastRenderedPageBreak/>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1839376"/>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1839377"/>
      <w:r>
        <w:t xml:space="preserve">En este trabajo: </w:t>
      </w:r>
      <w:r w:rsidR="00A26828">
        <w:t>Otras variables usadas</w:t>
      </w:r>
      <w:bookmarkEnd w:id="37"/>
    </w:p>
    <w:p w:rsidR="00A26828" w:rsidRDefault="00A26828" w:rsidP="00B01C84"/>
    <w:p w:rsidR="00A26828" w:rsidRDefault="00A26828" w:rsidP="00B01C84">
      <w:r>
        <w:lastRenderedPageBreak/>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A26828" w:rsidRDefault="00A26828" w:rsidP="00691E3E">
      <w:pPr>
        <w:pStyle w:val="Prrafodelista"/>
        <w:numPr>
          <w:ilvl w:val="0"/>
          <w:numId w:val="15"/>
        </w:numPr>
      </w:pPr>
      <w:r>
        <w:t>Relación con el contexto mala:</w:t>
      </w:r>
    </w:p>
    <w:p w:rsidR="00FB4018" w:rsidRDefault="00A26828" w:rsidP="00B01C84">
      <w:r>
        <w:t xml:space="preserve">En el caso de una relación mala con el contexto, la persona se lleva mal con sus personas cercanas debido a una discusión o un </w:t>
      </w:r>
      <w:r w:rsidR="00FB4018">
        <w:t>enfrentamiento similar.</w:t>
      </w:r>
    </w:p>
    <w:p w:rsidR="00FB4018" w:rsidRDefault="00FB4018" w:rsidP="00B01C84"/>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lastRenderedPageBreak/>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C75249" w:rsidRDefault="006739B8" w:rsidP="00064D0A">
      <w:pPr>
        <w:pStyle w:val="Ttulo1"/>
      </w:pPr>
      <w:bookmarkStart w:id="38" w:name="_Toc201748"/>
      <w:bookmarkStart w:id="39" w:name="_Toc1839378"/>
      <w:r>
        <w:lastRenderedPageBreak/>
        <w:t xml:space="preserve">Capítulo 2: </w:t>
      </w:r>
      <w:r w:rsidR="00780AAC">
        <w:t>Data Science</w:t>
      </w:r>
      <w:bookmarkEnd w:id="38"/>
      <w:bookmarkEnd w:id="39"/>
    </w:p>
    <w:p w:rsidR="009C481A" w:rsidRDefault="006510A7" w:rsidP="00B803AE">
      <w:pPr>
        <w:pStyle w:val="Ttulo2"/>
      </w:pPr>
      <w:bookmarkStart w:id="40" w:name="_Toc201749"/>
      <w:bookmarkStart w:id="41" w:name="_Toc1839379"/>
      <w:r>
        <w:t xml:space="preserve">Fundamentos Teóricos: </w:t>
      </w:r>
      <w:r w:rsidR="00B803AE">
        <w:t>Data Mining Vs Machine Learning</w:t>
      </w:r>
      <w:r w:rsidR="00780AAC">
        <w:t xml:space="preserve"> Vs Data Science</w:t>
      </w:r>
      <w:r w:rsidR="00295A88">
        <w:t xml:space="preserve"> Vs Big Data</w:t>
      </w:r>
      <w:bookmarkEnd w:id="40"/>
      <w:bookmarkEnd w:id="41"/>
    </w:p>
    <w:p w:rsidR="00B803AE" w:rsidRDefault="00B803AE" w:rsidP="00B803AE">
      <w:r>
        <w:t>Cuando hablamos de temas como Big Data</w:t>
      </w:r>
      <w:r w:rsidR="00780AAC">
        <w:t>,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1839380"/>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B803AE">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926190" w:rsidP="00B803AE">
      <w:r>
        <w:rPr>
          <w:noProof/>
        </w:rPr>
        <w:lastRenderedPageBreak/>
        <mc:AlternateContent>
          <mc:Choice Requires="wps">
            <w:drawing>
              <wp:anchor distT="0" distB="0" distL="114300" distR="114300" simplePos="0" relativeHeight="251666432" behindDoc="0" locked="0" layoutInCell="1" allowOverlap="1" wp14:anchorId="084963E3" wp14:editId="02899FF6">
                <wp:simplePos x="0" y="0"/>
                <wp:positionH relativeFrom="column">
                  <wp:posOffset>431800</wp:posOffset>
                </wp:positionH>
                <wp:positionV relativeFrom="paragraph">
                  <wp:posOffset>2514600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5412C" w:rsidRPr="00812A23" w:rsidRDefault="00D5412C"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4" w:name="_Toc1839344"/>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34pt;margin-top:198pt;width:38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" stroked="f">
                <v:textbox style="mso-fit-shape-to-text:t" inset="0,0,0,0">
                  <w:txbxContent>
                    <w:p w:rsidR="00D5412C" w:rsidRPr="00812A23" w:rsidRDefault="00D5412C"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bookmarkStart w:id="45" w:name="_Toc1839344"/>
                      <w:r>
                        <w:t xml:space="preserve"> Proceso KDD detallado</w:t>
                      </w:r>
                      <w:bookmarkEnd w:id="45"/>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Image result for kdd espaÃ±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lastRenderedPageBreak/>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1839381"/>
      <w:r>
        <w:t>Machine Learning</w:t>
      </w:r>
      <w:bookmarkEnd w:id="46"/>
      <w:bookmarkEnd w:id="47"/>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892810</wp:posOffset>
            </wp:positionV>
            <wp:extent cx="3305175" cy="3410585"/>
            <wp:effectExtent l="0" t="0" r="9525" b="0"/>
            <wp:wrapTopAndBottom/>
            <wp:docPr id="3" name="Imagen 3" descr="https://cdn-images-1.medium.com/max/1600/1*TiORvHgrJPme_lEiX3ol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D4A9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4274185</wp:posOffset>
                </wp:positionV>
                <wp:extent cx="3305175" cy="63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rsidR="00D5412C" w:rsidRPr="002E1E9D" w:rsidRDefault="00D5412C" w:rsidP="00AD4A9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48" w:name="_Toc1839345"/>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71A46" id="Cuadro de texto 4" o:spid="_x0000_s1029" type="#_x0000_t202" style="position:absolute;left:0;text-align:left;margin-left:0;margin-top:336.55pt;width:260.2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" stroked="f">
                <v:textbox style="mso-fit-shape-to-text:t" inset="0,0,0,0">
                  <w:txbxContent>
                    <w:p w:rsidR="00D5412C" w:rsidRPr="002E1E9D" w:rsidRDefault="00D5412C" w:rsidP="00AD4A9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bookmarkStart w:id="49" w:name="_Toc1839345"/>
                      <w:r>
                        <w:t>. Subdivisiones de la Inteligencia Artificial</w:t>
                      </w:r>
                      <w:bookmarkEnd w:id="49"/>
                    </w:p>
                  </w:txbxContent>
                </v:textbox>
                <w10:wrap type="topAndBottom" anchorx="margin"/>
              </v:shape>
            </w:pict>
          </mc:Fallback>
        </mc:AlternateContent>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4D3192" w:rsidRDefault="000451E9" w:rsidP="00A653F9">
      <w:r>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A653F9">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1839382"/>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1839383"/>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295A88"/>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lastRenderedPageBreak/>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w:t>
      </w:r>
      <w:proofErr w:type="spellStart"/>
      <w:r>
        <w:t>Velocity</w:t>
      </w:r>
      <w:proofErr w:type="spellEnd"/>
      <w:r>
        <w:t xml:space="preserve">, </w:t>
      </w:r>
      <w:proofErr w:type="spellStart"/>
      <w:r>
        <w:t>Volume</w:t>
      </w:r>
      <w:proofErr w:type="spellEnd"/>
      <w:r>
        <w:t xml:space="preserve">, </w:t>
      </w:r>
      <w:proofErr w:type="spellStart"/>
      <w:r>
        <w:t>Variety</w:t>
      </w:r>
      <w:proofErr w:type="spellEnd"/>
      <w:r>
        <w:t>.</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5412C" w:rsidRPr="00FA480A" w:rsidRDefault="00D5412C" w:rsidP="00B279B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4" w:name="_Toc1839346"/>
                            <w:r>
                              <w:t>. Las 3 V's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D5412C" w:rsidRPr="00FA480A" w:rsidRDefault="00D5412C" w:rsidP="00B279B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bookmarkStart w:id="55" w:name="_Toc1839346"/>
                      <w:r>
                        <w:t>. Las 3 V's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Image result for 3 vs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proofErr w:type="spellStart"/>
      <w:r>
        <w:t>Velocity</w:t>
      </w:r>
      <w:proofErr w:type="spellEnd"/>
    </w:p>
    <w:p w:rsidR="006E43D0" w:rsidRDefault="006E43D0" w:rsidP="006E43D0">
      <w:proofErr w:type="spellStart"/>
      <w:r>
        <w:t>Velocity</w:t>
      </w:r>
      <w:proofErr w:type="spellEnd"/>
      <w:r>
        <w:t xml:space="preserve">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w:t>
      </w:r>
      <w:proofErr w:type="spellStart"/>
      <w:r>
        <w:t>petabytes</w:t>
      </w:r>
      <w:proofErr w:type="spellEnd"/>
      <w:r>
        <w:t xml:space="preserve">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1839384"/>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1839385"/>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1839386"/>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1839387"/>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991168" w:rsidRDefault="00991168" w:rsidP="00691E3E">
      <w:pPr>
        <w:pStyle w:val="Prrafodelista"/>
        <w:numPr>
          <w:ilvl w:val="0"/>
          <w:numId w:val="20"/>
        </w:numPr>
      </w:pPr>
      <w:r>
        <w:t>Entendimiento de los datos</w:t>
      </w:r>
    </w:p>
    <w:p w:rsidR="00991168" w:rsidRDefault="00991168" w:rsidP="00991168">
      <w:r>
        <w:lastRenderedPageBreak/>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w:t>
      </w:r>
      <w:proofErr w:type="gramStart"/>
      <w:r>
        <w:t>como</w:t>
      </w:r>
      <w:proofErr w:type="gramEnd"/>
      <w:r>
        <w:t xml:space="preserve"> por ejemplo, la predicción de la ideología política de una persona), estos nuevos datos generados también se deberán de salvaguardar al igual que los anteriores.</w:t>
      </w:r>
    </w:p>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w:t>
      </w:r>
      <w:r>
        <w:lastRenderedPageBreak/>
        <w:t xml:space="preserve">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p>
    <w:p w:rsidR="00E12FD2" w:rsidRDefault="00E12FD2" w:rsidP="00E12FD2">
      <w:r>
        <w:lastRenderedPageBreak/>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p>
    <w:p w:rsidR="00926190" w:rsidRDefault="00926190" w:rsidP="00E12FD2">
      <w:r>
        <w:t xml:space="preserve">En la siguiente figura podemos ver de forma gráfica una reducción de la </w:t>
      </w:r>
      <w:proofErr w:type="spellStart"/>
      <w:r>
        <w:t>dimesionalidad</w:t>
      </w:r>
      <w:proofErr w:type="spellEnd"/>
      <w:r>
        <w:t>.</w:t>
      </w:r>
    </w:p>
    <w:p w:rsidR="00926190" w:rsidRDefault="00926190"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498475</wp:posOffset>
                </wp:positionH>
                <wp:positionV relativeFrom="paragraph">
                  <wp:posOffset>2187575</wp:posOffset>
                </wp:positionV>
                <wp:extent cx="466598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rsidR="00D5412C" w:rsidRPr="002E4962" w:rsidRDefault="00D5412C"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4" w:name="_Toc1839347"/>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0182C" id="Cuadro de texto 18" o:spid="_x0000_s1031" type="#_x0000_t202" style="position:absolute;left:0;text-align:left;margin-left:39.25pt;margin-top:172.25pt;width:3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" stroked="f">
                <v:textbox style="mso-fit-shape-to-text:t" inset="0,0,0,0">
                  <w:txbxContent>
                    <w:p w:rsidR="00D5412C" w:rsidRPr="002E4962" w:rsidRDefault="00D5412C"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bookmarkStart w:id="65" w:name="_Toc1839347"/>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311150</wp:posOffset>
            </wp:positionV>
            <wp:extent cx="4665980" cy="1819275"/>
            <wp:effectExtent l="0" t="0" r="1270" b="9525"/>
            <wp:wrapTopAndBottom/>
            <wp:docPr id="17" name="Imagen 17" descr="Image result for reducciÃ³n de la dimensio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5C49E4" w:rsidRDefault="005C49E4" w:rsidP="00E12FD2">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B154F4" w:rsidRDefault="00B154F4" w:rsidP="00B154F4">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lastRenderedPageBreak/>
        <w:t>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partir de las originales puede dar lugar a unas características más útiles y aceptadas por el algoritmo determinado.</w:t>
      </w:r>
    </w:p>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lastRenderedPageBreak/>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1839388"/>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182157" w:rsidRDefault="00182157" w:rsidP="00691E3E">
      <w:pPr>
        <w:pStyle w:val="Prrafodelista"/>
        <w:numPr>
          <w:ilvl w:val="0"/>
          <w:numId w:val="4"/>
        </w:numPr>
      </w:pPr>
      <w:r>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lastRenderedPageBreak/>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1839389"/>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4D12B2" w:rsidRDefault="00877E66" w:rsidP="004D12B2">
      <w:pPr>
        <w:pStyle w:val="Ttulo4"/>
      </w:pPr>
      <w:bookmarkStart w:id="70" w:name="_Toc1839390"/>
      <w:r>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w:lastRenderedPageBreak/>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5412C" w:rsidRPr="002B6B94" w:rsidRDefault="00D5412C"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1" w:name="_Toc1839348"/>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5412C" w:rsidRPr="002B6B94" w:rsidRDefault="00D5412C" w:rsidP="00926190">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bookmarkStart w:id="72" w:name="_Toc1839348"/>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Image result for perce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37">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480579"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5277A9" w:rsidRPr="005277A9" w:rsidRDefault="00480579"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5277A9" w:rsidRDefault="005277A9" w:rsidP="005277A9">
      <w:pPr>
        <w:rPr>
          <w:rFonts w:eastAsiaTheme="minorEastAsia"/>
        </w:rPr>
      </w:pPr>
      <w:r>
        <w:rPr>
          <w:rFonts w:eastAsiaTheme="minorEastAsia"/>
        </w:rPr>
        <w:t xml:space="preserve">La desviación típica entonces respondería a: </w:t>
      </w:r>
    </w:p>
    <w:p w:rsidR="005277A9" w:rsidRDefault="005277A9" w:rsidP="005277A9">
      <m:oMathPara>
        <m:oMath>
          <m:r>
            <w:rPr>
              <w:rFonts w:ascii="Cambria Math" w:hAnsi="Cambria Math"/>
            </w:rPr>
            <w:lastRenderedPageBreak/>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1839391"/>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4303F3" w:rsidRDefault="004303F3" w:rsidP="004303F3">
      <w:pPr>
        <w:pStyle w:val="Prrafodelista"/>
        <w:numPr>
          <w:ilvl w:val="0"/>
          <w:numId w:val="29"/>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w:t>
      </w:r>
      <w:r>
        <w:lastRenderedPageBreak/>
        <w:t>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E13252" w:rsidRDefault="00E13252" w:rsidP="00E13252">
      <w:pPr>
        <w:pStyle w:val="Prrafodelista"/>
        <w:numPr>
          <w:ilvl w:val="0"/>
          <w:numId w:val="29"/>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E847A5">
      <w:pPr>
        <w:pStyle w:val="Prrafodelista"/>
        <w:numPr>
          <w:ilvl w:val="0"/>
          <w:numId w:val="30"/>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5412C" w:rsidRPr="00B62C0B" w:rsidRDefault="00D5412C" w:rsidP="00DC2DE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4" w:name="_Toc1839349"/>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5412C" w:rsidRPr="00B62C0B" w:rsidRDefault="00D5412C" w:rsidP="00DC2DED">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bookmarkStart w:id="75" w:name="_Toc1839349"/>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Image result for cub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xml:space="preserve">” consiste en la selección de un grupo determinado de celdas de la matriz especificando un cierto valor, que se puede aplicar </w:t>
      </w:r>
      <w:r>
        <w:lastRenderedPageBreak/>
        <w:t>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Pr="00877E66"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C9447E" w:rsidRDefault="00C9447E" w:rsidP="00C9447E">
      <w:pPr>
        <w:pStyle w:val="Ttulo3"/>
      </w:pPr>
      <w:bookmarkStart w:id="76" w:name="_Toc201760"/>
      <w:bookmarkStart w:id="77" w:name="_Toc1839392"/>
      <w:r>
        <w:t>En este trabajo: Análisis Exploratorio</w:t>
      </w:r>
      <w:bookmarkEnd w:id="76"/>
      <w:bookmarkEnd w:id="77"/>
    </w:p>
    <w:p w:rsidR="00C9447E" w:rsidRDefault="00C9447E" w:rsidP="00C9447E"/>
    <w:p w:rsidR="00C9447E" w:rsidRDefault="00C9447E" w:rsidP="00C9447E">
      <w:pPr>
        <w:pStyle w:val="Ttulo3"/>
      </w:pPr>
      <w:bookmarkStart w:id="78" w:name="_Toc201761"/>
      <w:bookmarkStart w:id="79" w:name="_Toc1839393"/>
      <w:r>
        <w:t>Machine Learning</w:t>
      </w:r>
      <w:bookmarkEnd w:id="78"/>
      <w:bookmarkEnd w:id="79"/>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C83202" w:rsidRDefault="00C83202" w:rsidP="00C83202">
      <w:pPr>
        <w:pStyle w:val="Ttulo4"/>
      </w:pPr>
      <w:bookmarkStart w:id="80" w:name="_Toc1839394"/>
      <w:r>
        <w:t>¿Cómo funciona un algoritmo de clasificación en machine learning?</w:t>
      </w:r>
      <w:bookmarkEnd w:id="80"/>
    </w:p>
    <w:p w:rsidR="004E6D70" w:rsidRPr="004E6D70" w:rsidRDefault="004E6D70" w:rsidP="004E6D70"/>
    <w:p w:rsidR="00C83202" w:rsidRDefault="00C83202" w:rsidP="00C83202">
      <w:r>
        <w:lastRenderedPageBreak/>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1" w:name="_Toc1839395"/>
      <w:r>
        <w:t>Problemas y soluciones con los clasificadores</w:t>
      </w:r>
      <w:bookmarkEnd w:id="81"/>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lastRenderedPageBreak/>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D45B28" w:rsidRDefault="00D45B28" w:rsidP="00D45B28">
      <w:pPr>
        <w:pStyle w:val="Prrafodelista"/>
        <w:numPr>
          <w:ilvl w:val="0"/>
          <w:numId w:val="32"/>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D45B28" w:rsidRDefault="00D45B28" w:rsidP="00D45B28">
      <w:pPr>
        <w:pStyle w:val="Prrafodelista"/>
        <w:numPr>
          <w:ilvl w:val="0"/>
          <w:numId w:val="32"/>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Image result for overfitting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39">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5412C" w:rsidRPr="000602B9" w:rsidRDefault="00D5412C" w:rsidP="00C16A4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2" w:name="_Toc1839350"/>
                            <w:r>
                              <w:t>. Underfitting, Óptimo y Overfitting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5412C" w:rsidRPr="000602B9" w:rsidRDefault="00D5412C" w:rsidP="00C16A46">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bookmarkStart w:id="83" w:name="_Toc1839350"/>
                      <w:r>
                        <w:t>. Underfitting, Óptimo y Overfitting</w:t>
                      </w:r>
                      <w:bookmarkEnd w:id="83"/>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E20E1E" w:rsidRDefault="00E20E1E" w:rsidP="00E20E1E">
      <w:pPr>
        <w:pStyle w:val="Prrafodelista"/>
        <w:numPr>
          <w:ilvl w:val="0"/>
          <w:numId w:val="34"/>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xml:space="preserve">, puesto que esto queda a juicio del experto. Si se cogen demasiados datos, podemos tener demasiado poco test y el acierto no </w:t>
      </w:r>
      <w:r w:rsidR="00AE0FFD">
        <w:lastRenderedPageBreak/>
        <w:t>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E20E1E" w:rsidRDefault="00E20E1E" w:rsidP="00E20E1E">
      <w:pPr>
        <w:pStyle w:val="Prrafodelista"/>
        <w:numPr>
          <w:ilvl w:val="0"/>
          <w:numId w:val="34"/>
        </w:numPr>
      </w:pPr>
      <w:r>
        <w:t xml:space="preserve">Método </w:t>
      </w:r>
      <w:proofErr w:type="spellStart"/>
      <w:r>
        <w:t>Random</w:t>
      </w:r>
      <w:proofErr w:type="spellEnd"/>
      <w:r>
        <w:t xml:space="preserve">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E20E1E" w:rsidRDefault="00E20E1E" w:rsidP="00E20E1E">
      <w:pPr>
        <w:pStyle w:val="Prrafodelista"/>
        <w:numPr>
          <w:ilvl w:val="0"/>
          <w:numId w:val="34"/>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C627FA" w:rsidRDefault="00C627FA" w:rsidP="00C627F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877E93">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Image result for validaciÃ³n cru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0">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D5412C" w:rsidRPr="00D924A5" w:rsidRDefault="00D5412C" w:rsidP="00877E93">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4" w:name="_Toc1839351"/>
                            <w:r>
                              <w:t>. Ejemplo 5-fold Cross Validation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D5412C" w:rsidRPr="00D924A5" w:rsidRDefault="00D5412C" w:rsidP="00877E93">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bookmarkStart w:id="85" w:name="_Toc1839351"/>
                      <w:r>
                        <w:t>. Ejemplo 5-fold Cross Validation</w:t>
                      </w:r>
                      <w:bookmarkEnd w:id="85"/>
                    </w:p>
                  </w:txbxContent>
                </v:textbox>
                <w10:wrap type="topAndBottom" anchorx="margin"/>
              </v:shape>
            </w:pict>
          </mc:Fallback>
        </mc:AlternateContent>
      </w:r>
      <w:r>
        <w:t xml:space="preserve">En la figura de debajo 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7C1632" w:rsidRDefault="007C1632" w:rsidP="007C1632">
      <w:pPr>
        <w:pStyle w:val="Prrafodelista"/>
        <w:numPr>
          <w:ilvl w:val="0"/>
          <w:numId w:val="34"/>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2D0761"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lastRenderedPageBreak/>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Pr="002D0761" w:rsidRDefault="006C69A8" w:rsidP="006C69A8">
      <w:pPr>
        <w:pStyle w:val="Prrafodelista"/>
        <w:numPr>
          <w:ilvl w:val="0"/>
          <w:numId w:val="4"/>
        </w:numPr>
      </w:pPr>
      <w:r>
        <w:t xml:space="preserve">Algoritmos de redes neuronales y deep learning. </w:t>
      </w:r>
    </w:p>
    <w:p w:rsidR="004E6D70" w:rsidRPr="004E6D70" w:rsidRDefault="005415EB" w:rsidP="004E6D70">
      <w:pPr>
        <w:pStyle w:val="Ttulo4"/>
      </w:pPr>
      <w:bookmarkStart w:id="86" w:name="_Toc1839396"/>
      <w:r>
        <w:t xml:space="preserve">Algoritmos </w:t>
      </w:r>
      <w:r w:rsidR="001D0593">
        <w:t>Supervisados</w:t>
      </w:r>
      <w:bookmarkEnd w:id="86"/>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7" w:name="_Toc1839397"/>
      <w:r>
        <w:t xml:space="preserve">K </w:t>
      </w:r>
      <w:proofErr w:type="spellStart"/>
      <w:r>
        <w:t>Nearest</w:t>
      </w:r>
      <w:proofErr w:type="spellEnd"/>
      <w:r>
        <w:t xml:space="preserve"> </w:t>
      </w:r>
      <w:proofErr w:type="spellStart"/>
      <w:r>
        <w:t>Neighbours</w:t>
      </w:r>
      <w:proofErr w:type="spellEnd"/>
      <w:r>
        <w:t xml:space="preserve"> (KNN)</w:t>
      </w:r>
      <w:bookmarkEnd w:id="87"/>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5412C" w:rsidRPr="00D346F5" w:rsidRDefault="00D5412C" w:rsidP="005B3A3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bookmarkStart w:id="88" w:name="_Toc1839352"/>
                            <w:r>
                              <w:t>. KNN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5412C" w:rsidRPr="00D346F5" w:rsidRDefault="00D5412C" w:rsidP="005B3A3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bookmarkStart w:id="89" w:name="_Toc1839352"/>
                      <w:r>
                        <w:t>. KNN</w:t>
                      </w:r>
                      <w:bookmarkEnd w:id="89"/>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Image result for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657664" w:rsidRDefault="00657664" w:rsidP="00657664">
      <w:pPr>
        <w:pStyle w:val="Prrafodelista"/>
        <w:numPr>
          <w:ilvl w:val="0"/>
          <w:numId w:val="37"/>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657664" w:rsidRDefault="00657664" w:rsidP="00657664">
      <w:pPr>
        <w:pStyle w:val="Prrafodelista"/>
        <w:numPr>
          <w:ilvl w:val="0"/>
          <w:numId w:val="37"/>
        </w:numPr>
      </w:pPr>
      <w:r>
        <w:t>Es un algoritmo que toma decisiones en zonas locales, no globalmente</w:t>
      </w:r>
    </w:p>
    <w:p w:rsidR="00657664" w:rsidRDefault="00657664" w:rsidP="00657664">
      <w:r>
        <w:t>Como se puede deducir, al mirar sólo a los elementos más cercanos se incurre en que se toma una decisión a nivel local, no como otros algoritmos como los árboles de decisión (que 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lastRenderedPageBreak/>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657664" w:rsidRDefault="00B41C54" w:rsidP="00B41C54">
      <w:pPr>
        <w:pStyle w:val="Prrafodelista"/>
        <w:numPr>
          <w:ilvl w:val="0"/>
          <w:numId w:val="37"/>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0" w:name="_Toc1839398"/>
      <w:r>
        <w:t>Árboles de Decisión</w:t>
      </w:r>
      <w:bookmarkEnd w:id="90"/>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0506C3" w:rsidP="00377297">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2213610</wp:posOffset>
            </wp:positionV>
            <wp:extent cx="2028825" cy="1205865"/>
            <wp:effectExtent l="0" t="7620" r="1905" b="1905"/>
            <wp:wrapTopAndBottom/>
            <wp:docPr id="23" name="Imagen 23" descr="Image result for Ã¡rbol de decisiÃ³n estru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0506C3" w:rsidP="00377297">
      <w:r>
        <w:rPr>
          <w:noProof/>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8147685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5412C" w:rsidRPr="009C4E72" w:rsidRDefault="00D5412C" w:rsidP="00377297">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1" w:name="_Toc1839353"/>
                            <w:r>
                              <w:t>. Estructura básica de un árbol de decisión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641.5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" stroked="f">
                <v:textbox style="mso-fit-shape-to-text:t" inset="0,0,0,0">
                  <w:txbxContent>
                    <w:p w:rsidR="00D5412C" w:rsidRPr="009C4E72" w:rsidRDefault="00D5412C" w:rsidP="00377297">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bookmarkStart w:id="92" w:name="_Toc1839353"/>
                      <w:r>
                        <w:t>. Estructura básica de un árbol de decisión</w:t>
                      </w:r>
                      <w:bookmarkEnd w:id="92"/>
                    </w:p>
                  </w:txbxContent>
                </v:textbox>
                <w10:wrap type="topAndBottom" anchorx="margin"/>
              </v:shape>
            </w:pict>
          </mc:Fallback>
        </mc:AlternateContent>
      </w:r>
    </w:p>
    <w:p w:rsidR="00377297" w:rsidRDefault="00377297" w:rsidP="00377297">
      <w:r>
        <w:lastRenderedPageBreak/>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377297" w:rsidP="00377297">
      <w:r>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377297" w:rsidRDefault="00377297" w:rsidP="00377297">
      <w:pPr>
        <w:pStyle w:val="Prrafodelista"/>
        <w:numPr>
          <w:ilvl w:val="0"/>
          <w:numId w:val="36"/>
        </w:numPr>
      </w:pPr>
      <w:r>
        <w:t xml:space="preserve">Método de la </w:t>
      </w:r>
      <w:proofErr w:type="spellStart"/>
      <w:r>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3" w:name="_Toc1839399"/>
      <w:r>
        <w:t>Regresión Linea</w:t>
      </w:r>
      <w:r w:rsidR="00E734E1">
        <w:t>l</w:t>
      </w:r>
      <w:bookmarkEnd w:id="93"/>
    </w:p>
    <w:p w:rsidR="00C12689" w:rsidRDefault="00C12689" w:rsidP="00C12689"/>
    <w:p w:rsidR="00C12689" w:rsidRDefault="00C12689" w:rsidP="00C12689">
      <w:pPr>
        <w:pStyle w:val="Ttulo5"/>
      </w:pPr>
      <w:bookmarkStart w:id="94" w:name="_Toc1839400"/>
      <w:r>
        <w:t>Support Vector Machines (SVM)</w:t>
      </w:r>
      <w:bookmarkEnd w:id="94"/>
    </w:p>
    <w:p w:rsidR="00E20928" w:rsidRPr="00E20928" w:rsidRDefault="00E20928" w:rsidP="00E20928"/>
    <w:p w:rsidR="00E20928" w:rsidRDefault="00E20928" w:rsidP="00531671">
      <w:r>
        <w:lastRenderedPageBreak/>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5412C" w:rsidRPr="004105B4" w:rsidRDefault="00D5412C" w:rsidP="005450D4">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bookmarkStart w:id="95" w:name="_Toc1839354"/>
                            <w:r>
                              <w:t>. SVM Linealmente Separable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D5412C" w:rsidRPr="004105B4" w:rsidRDefault="00D5412C" w:rsidP="005450D4">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bookmarkStart w:id="96" w:name="_Toc1839354"/>
                      <w:r>
                        <w:t>. SVM Linealmente Separable</w:t>
                      </w:r>
                      <w:bookmarkEnd w:id="96"/>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E734E1" w:rsidRDefault="00E734E1" w:rsidP="00E734E1">
      <w:pPr>
        <w:pStyle w:val="Prrafodelista"/>
        <w:numPr>
          <w:ilvl w:val="0"/>
          <w:numId w:val="39"/>
        </w:numPr>
      </w:pPr>
      <w:r>
        <w:t>SVM Lineal: Caso Separable</w:t>
      </w:r>
    </w:p>
    <w:p w:rsidR="00E734E1" w:rsidRDefault="00E734E1" w:rsidP="00E734E1">
      <w:r>
        <w:lastRenderedPageBreak/>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E734E1" w:rsidRDefault="00E734E1" w:rsidP="00E734E1">
      <w:pPr>
        <w:pStyle w:val="Prrafodelista"/>
        <w:numPr>
          <w:ilvl w:val="0"/>
          <w:numId w:val="39"/>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0966F4" w:rsidRDefault="000966F4" w:rsidP="000966F4">
      <w:pPr>
        <w:pStyle w:val="Prrafodelista"/>
        <w:numPr>
          <w:ilvl w:val="0"/>
          <w:numId w:val="39"/>
        </w:numPr>
      </w:pPr>
      <w:r>
        <w:t>SVM No Lineal</w:t>
      </w:r>
    </w:p>
    <w:p w:rsidR="00BD7A73" w:rsidRDefault="000966F4" w:rsidP="000966F4">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Figure A.15: The non-linear SVM classifier with the kernel trick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386715</wp:posOffset>
                </wp:positionH>
                <wp:positionV relativeFrom="paragraph">
                  <wp:posOffset>2713990</wp:posOffset>
                </wp:positionV>
                <wp:extent cx="4647565" cy="180975"/>
                <wp:effectExtent l="0" t="0" r="635" b="9525"/>
                <wp:wrapTopAndBottom/>
                <wp:docPr id="31" name="Cuadro de texto 31"/>
                <wp:cNvGraphicFramePr/>
                <a:graphic xmlns:a="http://schemas.openxmlformats.org/drawingml/2006/main">
                  <a:graphicData uri="http://schemas.microsoft.com/office/word/2010/wordprocessingShape">
                    <wps:wsp>
                      <wps:cNvSpPr txBox="1"/>
                      <wps:spPr>
                        <a:xfrm>
                          <a:off x="0" y="0"/>
                          <a:ext cx="4647565" cy="180975"/>
                        </a:xfrm>
                        <a:prstGeom prst="rect">
                          <a:avLst/>
                        </a:prstGeom>
                        <a:solidFill>
                          <a:prstClr val="white"/>
                        </a:solidFill>
                        <a:ln>
                          <a:noFill/>
                        </a:ln>
                      </wps:spPr>
                      <wps:txbx>
                        <w:txbxContent>
                          <w:p w:rsidR="00D5412C" w:rsidRPr="00364CFB" w:rsidRDefault="00D5412C" w:rsidP="00B9008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bookmarkStart w:id="97" w:name="_Toc1839355"/>
                            <w:r>
                              <w:t>. SVM No Lineal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0.45pt;margin-top:213.7pt;width:365.95pt;height:14.2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" stroked="f">
                <v:textbox inset="0,0,0,0">
                  <w:txbxContent>
                    <w:p w:rsidR="00D5412C" w:rsidRPr="00364CFB" w:rsidRDefault="00D5412C" w:rsidP="00B9008F">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bookmarkStart w:id="98" w:name="_Toc1839355"/>
                      <w:r>
                        <w:t>. SVM No Lineal</w:t>
                      </w:r>
                      <w:bookmarkEnd w:id="98"/>
                    </w:p>
                  </w:txbxContent>
                </v:textbox>
                <w10:wrap type="topAndBottom" anchorx="margin"/>
              </v:shape>
            </w:pict>
          </mc:Fallback>
        </mc:AlternateContent>
      </w:r>
      <w:r>
        <w:t xml:space="preserve">Si nos encontramos en un caso de </w:t>
      </w:r>
      <w:proofErr w:type="spellStart"/>
      <w:r>
        <w:t>kernel</w:t>
      </w:r>
      <w:proofErr w:type="spellEnd"/>
      <w:r>
        <w:t xml:space="preserve"> no lineal, hay que hacer la transformación del espacio tal como se explicó anteriormente y como se muestra simplificadamente en la figura 3-12.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1343B9">
      <w:pPr>
        <w:pStyle w:val="Prrafodelista"/>
        <w:numPr>
          <w:ilvl w:val="0"/>
          <w:numId w:val="40"/>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1343B9">
      <w:pPr>
        <w:pStyle w:val="Prrafodelista"/>
        <w:numPr>
          <w:ilvl w:val="0"/>
          <w:numId w:val="40"/>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1343B9">
      <w:pPr>
        <w:pStyle w:val="Prrafodelista"/>
        <w:numPr>
          <w:ilvl w:val="0"/>
          <w:numId w:val="40"/>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9" w:name="_Toc1839401"/>
      <w:r>
        <w:t>Algoritmos no Supervisados</w:t>
      </w:r>
      <w:bookmarkEnd w:id="99"/>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0" w:name="_Toc1839402"/>
      <w:r>
        <w:t>K Means</w:t>
      </w:r>
      <w:bookmarkEnd w:id="100"/>
    </w:p>
    <w:p w:rsidR="00C12689" w:rsidRDefault="00C12689" w:rsidP="00C12689"/>
    <w:p w:rsidR="001343B9" w:rsidRDefault="00D05A55" w:rsidP="00C12689">
      <w:r>
        <w:t>K-Means es una técnica de clustering de datos que se basa en la creación de un centroide, normalmente creado como la media de un grupo de objetos, que se aplica a objetos en un espacio n-dimensional.</w:t>
      </w:r>
    </w:p>
    <w:p w:rsidR="00D05A55" w:rsidRDefault="00D05A55" w:rsidP="00C12689">
      <w:r>
        <w:t>El funcionamiento de K-Means es simple</w:t>
      </w:r>
      <w:r w:rsidR="00A34C42">
        <w:t xml:space="preserve">: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w:t>
      </w:r>
      <w:proofErr w:type="gramStart"/>
      <w:r w:rsidR="00A34C42">
        <w:t>ninguno de los centroides tengan</w:t>
      </w:r>
      <w:proofErr w:type="gramEnd"/>
      <w:r w:rsidR="00A34C42">
        <w:t xml:space="preserve">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C12689"/>
    <w:p w:rsidR="00FD2AF3" w:rsidRDefault="00FD2AF3" w:rsidP="00C12689"/>
    <w:p w:rsidR="00FD2AF3" w:rsidRDefault="00FD2AF3" w:rsidP="00C12689"/>
    <w:p w:rsidR="00FD2AF3" w:rsidRDefault="00CF64EF" w:rsidP="00C12689">
      <w:r>
        <w:rPr>
          <w:noProof/>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align>center</wp:align>
                </wp:positionH>
                <wp:positionV relativeFrom="paragraph">
                  <wp:posOffset>3688080</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5412C" w:rsidRPr="00CC7FC7" w:rsidRDefault="00D5412C" w:rsidP="00A34C42">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bookmarkStart w:id="101" w:name="_Toc1839356"/>
                            <w:r>
                              <w:t>. K-Means paso a paso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0;margin-top:290.4pt;width:425.15pt;height:.05pt;z-index:25170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" stroked="f">
                <v:textbox style="mso-fit-shape-to-text:t" inset="0,0,0,0">
                  <w:txbxContent>
                    <w:p w:rsidR="00D5412C" w:rsidRPr="00CC7FC7" w:rsidRDefault="00D5412C" w:rsidP="00A34C42">
                      <w:pPr>
                        <w:pStyle w:val="Descripcin"/>
                        <w:rPr>
                          <w:noProof/>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bookmarkStart w:id="102" w:name="_Toc1839356"/>
                      <w:r>
                        <w:t>. K-Means paso a paso</w:t>
                      </w:r>
                      <w:bookmarkEnd w:id="102"/>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45">
                      <a:extLst>
                        <a:ext uri="{BEBA8EAE-BF5A-486C-A8C5-ECC9F3942E4B}">
                          <a14:imgProps xmlns:a14="http://schemas.microsoft.com/office/drawing/2010/main">
                            <a14:imgLayer r:embed="rId46">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28156F" w:rsidRDefault="0028156F" w:rsidP="0028156F">
      <w:pPr>
        <w:pStyle w:val="Prrafodelista"/>
        <w:numPr>
          <w:ilvl w:val="0"/>
          <w:numId w:val="41"/>
        </w:numPr>
      </w:pPr>
      <w:r>
        <w:t>Inicialización de forma aleatoria</w:t>
      </w:r>
    </w:p>
    <w:p w:rsidR="0028156F" w:rsidRDefault="0028156F" w:rsidP="0028156F">
      <w:r>
        <w:lastRenderedPageBreak/>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F04A9D">
      <w:pPr>
        <w:pStyle w:val="Prrafodelista"/>
        <w:numPr>
          <w:ilvl w:val="0"/>
          <w:numId w:val="41"/>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1F0FA8" w:rsidRDefault="001F0FA8" w:rsidP="001F0FA8">
      <w:pPr>
        <w:pStyle w:val="Prrafodelista"/>
        <w:numPr>
          <w:ilvl w:val="0"/>
          <w:numId w:val="42"/>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lastRenderedPageBreak/>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B005E5" w:rsidRDefault="00B005E5" w:rsidP="00B005E5">
      <w:pPr>
        <w:pStyle w:val="Prrafodelista"/>
        <w:numPr>
          <w:ilvl w:val="0"/>
          <w:numId w:val="42"/>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3203A1" w:rsidRDefault="00110B63" w:rsidP="003203A1">
      <w:pPr>
        <w:pStyle w:val="Prrafodelista"/>
        <w:numPr>
          <w:ilvl w:val="0"/>
          <w:numId w:val="43"/>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110B63">
      <w:pPr>
        <w:pStyle w:val="Prrafodelista"/>
        <w:numPr>
          <w:ilvl w:val="0"/>
          <w:numId w:val="44"/>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110B63">
      <w:pPr>
        <w:pStyle w:val="Prrafodelista"/>
        <w:numPr>
          <w:ilvl w:val="0"/>
          <w:numId w:val="44"/>
        </w:numPr>
      </w:pPr>
      <w:r>
        <w:t>Introducción de un nuevo centroide</w:t>
      </w:r>
    </w:p>
    <w:p w:rsidR="00FD2AF3" w:rsidRDefault="00142F3B" w:rsidP="00C12689">
      <w:r>
        <w:lastRenderedPageBreak/>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142F3B">
      <w:pPr>
        <w:pStyle w:val="Prrafodelista"/>
        <w:numPr>
          <w:ilvl w:val="0"/>
          <w:numId w:val="43"/>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142F3B">
      <w:pPr>
        <w:pStyle w:val="Prrafodelista"/>
        <w:numPr>
          <w:ilvl w:val="0"/>
          <w:numId w:val="45"/>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142F3B">
      <w:pPr>
        <w:pStyle w:val="Prrafodelista"/>
        <w:numPr>
          <w:ilvl w:val="0"/>
          <w:numId w:val="45"/>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3" w:name="_Toc1839403"/>
      <w:r>
        <w:t>Reglas de Asociación</w:t>
      </w:r>
      <w:bookmarkEnd w:id="103"/>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9808B1">
      <w:pPr>
        <w:pStyle w:val="Codigofuente"/>
      </w:pPr>
      <w:r>
        <w:lastRenderedPageBreak/>
        <w:t>If</w:t>
      </w:r>
    </w:p>
    <w:p w:rsidR="009808B1" w:rsidRDefault="009808B1" w:rsidP="009808B1">
      <w:pPr>
        <w:pStyle w:val="Codigofuente"/>
        <w:ind w:firstLine="708"/>
      </w:pPr>
      <w:r>
        <w:t>…</w:t>
      </w:r>
    </w:p>
    <w:p w:rsidR="009808B1" w:rsidRDefault="009808B1" w:rsidP="009808B1">
      <w:pPr>
        <w:pStyle w:val="Codigofuente"/>
      </w:pPr>
      <w:r>
        <w:t>Then</w:t>
      </w:r>
    </w:p>
    <w:p w:rsidR="009808B1" w:rsidRDefault="009808B1" w:rsidP="009808B1">
      <w:pPr>
        <w:pStyle w:val="Codigofuente"/>
        <w:ind w:firstLine="708"/>
      </w:pPr>
      <w:r>
        <w:t>…</w:t>
      </w:r>
    </w:p>
    <w:p w:rsidR="009808B1" w:rsidRDefault="009808B1" w:rsidP="009808B1"/>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533655">
      <w:pPr>
        <w:pStyle w:val="TtuloTDC"/>
      </w:pPr>
      <w:bookmarkStart w:id="104" w:name="_Toc1839341"/>
      <w:r w:rsidRPr="00533655">
        <w:t xml:space="preserve">Tabla </w:t>
      </w:r>
      <w:fldSimple w:instr=" STYLEREF 1 \s ">
        <w:r w:rsidRPr="00533655">
          <w:rPr>
            <w:noProof/>
          </w:rPr>
          <w:t>3</w:t>
        </w:r>
      </w:fldSimple>
      <w:r w:rsidRPr="00533655">
        <w:noBreakHyphen/>
      </w:r>
      <w:fldSimple w:instr=" SEQ Tabla \* ARABIC \s 1 ">
        <w:r w:rsidRPr="00533655">
          <w:rPr>
            <w:noProof/>
          </w:rPr>
          <w:t>1</w:t>
        </w:r>
      </w:fldSimple>
      <w:r w:rsidRPr="00533655">
        <w:t>. Ejemplos Reglas</w:t>
      </w:r>
      <w:bookmarkEnd w:id="104"/>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r>
                <w:rPr>
                  <w:rFonts w:ascii="Cambria Math" w:eastAsiaTheme="minorEastAsia" w:hAnsi="Cambria Math"/>
                </w:rPr>
                <m:t>∩G</m:t>
              </m:r>
            </m:num>
            <m:den>
              <m:r>
                <w:rPr>
                  <w:rFonts w:ascii="Cambria Math" w:eastAsiaTheme="minorEastAsia" w:hAnsi="Cambria Math"/>
                </w:rPr>
                <m:t>C</m:t>
              </m:r>
            </m:den>
          </m:f>
        </m:oMath>
      </m:oMathPara>
    </w:p>
    <w:p w:rsidR="00147CB3" w:rsidRDefault="00B05A8E" w:rsidP="009808B1">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column">
                  <wp:posOffset>917575</wp:posOffset>
                </wp:positionH>
                <wp:positionV relativeFrom="paragraph">
                  <wp:posOffset>2586990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5412C" w:rsidRPr="00E55BD9" w:rsidRDefault="00D5412C" w:rsidP="00B05A8E">
                            <w:pPr>
                              <w:pStyle w:val="Descripcin"/>
                            </w:pPr>
                            <w:r>
                              <w:t xml:space="preserve">Ilustración </w:t>
                            </w:r>
                            <w:fldSimple w:instr=" STYLEREF 1 \s ">
                              <w:r>
                                <w:rPr>
                                  <w:noProof/>
                                </w:rPr>
                                <w:t>3</w:t>
                              </w:r>
                            </w:fldSimple>
                            <w:r>
                              <w:noBreakHyphen/>
                            </w:r>
                            <w:fldSimple w:instr=" SEQ Ilustración \* ARABIC \s 1 ">
                              <w:r>
                                <w:rPr>
                                  <w:noProof/>
                                </w:rPr>
                                <w:t>14</w:t>
                              </w:r>
                            </w:fldSimple>
                            <w:r>
                              <w:t>. Ejemplo en Inglés de Reglas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1" type="#_x0000_t202" style="position:absolute;left:0;text-align:left;margin-left:72.25pt;margin-top:203.7pt;width:30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" stroked="f">
                <v:textbox style="mso-fit-shape-to-text:t" inset="0,0,0,0">
                  <w:txbxContent>
                    <w:p w:rsidR="00D5412C" w:rsidRPr="00E55BD9" w:rsidRDefault="00D5412C" w:rsidP="00B05A8E">
                      <w:pPr>
                        <w:pStyle w:val="Descripcin"/>
                      </w:pPr>
                      <w:r>
                        <w:t xml:space="preserve">Ilustración </w:t>
                      </w:r>
                      <w:fldSimple w:instr=" STYLEREF 1 \s ">
                        <w:r>
                          <w:rPr>
                            <w:noProof/>
                          </w:rPr>
                          <w:t>3</w:t>
                        </w:r>
                      </w:fldSimple>
                      <w:r>
                        <w:noBreakHyphen/>
                      </w:r>
                      <w:fldSimple w:instr=" SEQ Ilustración \* ARABIC \s 1 ">
                        <w:r>
                          <w:rPr>
                            <w:noProof/>
                          </w:rPr>
                          <w:t>14</w:t>
                        </w:r>
                      </w:fldSimple>
                      <w:r>
                        <w:t>. Ejemplo en Inglés de Reglas</w:t>
                      </w:r>
                    </w:p>
                  </w:txbxContent>
                </v:textbox>
                <w10:wrap type="topAndBottom"/>
              </v:shape>
            </w:pict>
          </mc:Fallback>
        </mc:AlternateContent>
      </w:r>
      <w:r w:rsidRPr="00B05A8E">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9525</wp:posOffset>
            </wp:positionV>
            <wp:extent cx="3924300" cy="252031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24300" cy="2520315"/>
                    </a:xfrm>
                    <a:prstGeom prst="rect">
                      <a:avLst/>
                    </a:prstGeom>
                  </pic:spPr>
                </pic:pic>
              </a:graphicData>
            </a:graphic>
            <wp14:sizeRelH relativeFrom="page">
              <wp14:pctWidth>0</wp14:pctWidth>
            </wp14:sizeRelH>
            <wp14:sizeRelV relativeFrom="page">
              <wp14:pctHeight>0</wp14:pctHeight>
            </wp14:sizeRelV>
          </wp:anchor>
        </w:drawing>
      </w:r>
    </w:p>
    <w:p w:rsidR="009405FC" w:rsidRDefault="00B05A8E" w:rsidP="009808B1">
      <w:r>
        <w:t>Calculemos como ejemplo la cobertura y la precisión de una determinada regla sobre la ilustración 3-14. Pongamos como ejemplo la siguiente regla</w:t>
      </w:r>
    </w:p>
    <w:p w:rsidR="00B05A8E" w:rsidRPr="00B05A8E" w:rsidRDefault="00B05A8E"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B05A8E" w:rsidP="009808B1">
      <w:pPr>
        <w:rPr>
          <w:rFonts w:eastAsiaTheme="minorEastAsia"/>
        </w:rPr>
      </w:pPr>
      <w:r>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6A7853" w:rsidRDefault="0027428B" w:rsidP="0027428B">
      <w:r>
        <w:t xml:space="preserve">Un clasificador </w:t>
      </w:r>
      <w:r w:rsidR="00CF3216">
        <w:t>en base a</w:t>
      </w:r>
      <w:r>
        <w:t xml:space="preserve"> reglas funciona de la siguiente manera:</w:t>
      </w:r>
    </w:p>
    <w:p w:rsidR="00363B3A" w:rsidRDefault="00363B3A" w:rsidP="0027428B">
      <w:bookmarkStart w:id="105" w:name="_GoBack"/>
      <w:bookmarkEnd w:id="105"/>
    </w:p>
    <w:p w:rsidR="00147CB3" w:rsidRPr="009808B1" w:rsidRDefault="00147CB3" w:rsidP="009808B1"/>
    <w:p w:rsidR="00FA21FA" w:rsidRDefault="00FA21FA" w:rsidP="00FA21FA">
      <w:pPr>
        <w:pStyle w:val="Ttulo4"/>
      </w:pPr>
      <w:bookmarkStart w:id="106" w:name="_Toc1839404"/>
      <w:r>
        <w:t>Algoritmos Semi-Supervisados</w:t>
      </w:r>
      <w:bookmarkEnd w:id="106"/>
    </w:p>
    <w:p w:rsidR="00FA21FA" w:rsidRDefault="00FA21FA" w:rsidP="00FA21FA"/>
    <w:p w:rsidR="00FA21FA" w:rsidRPr="00FA21FA" w:rsidRDefault="00FA21FA" w:rsidP="00FA21FA"/>
    <w:p w:rsidR="00DC0AA5" w:rsidRDefault="001D0593" w:rsidP="00181516">
      <w:pPr>
        <w:pStyle w:val="Ttulo4"/>
      </w:pPr>
      <w:bookmarkStart w:id="107" w:name="_Toc1839405"/>
      <w:r>
        <w:lastRenderedPageBreak/>
        <w:t>Algoritmos de Aprendizaje por Refuerzo</w:t>
      </w:r>
      <w:bookmarkEnd w:id="107"/>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Pr="00AD6A97"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1D0593" w:rsidRDefault="005C0078" w:rsidP="0035583C">
      <w:pPr>
        <w:ind w:firstLine="0"/>
      </w:pPr>
      <w:r>
        <w:t>Algunos de los algoritmos más importantes de aprendizaje por refuerzo son:</w:t>
      </w:r>
    </w:p>
    <w:p w:rsidR="005C0078" w:rsidRDefault="005C0078" w:rsidP="005C0078">
      <w:pPr>
        <w:pStyle w:val="Prrafodelista"/>
        <w:numPr>
          <w:ilvl w:val="0"/>
          <w:numId w:val="4"/>
        </w:numPr>
      </w:pPr>
      <w:r>
        <w:t>Q-Learning</w:t>
      </w:r>
    </w:p>
    <w:p w:rsidR="005C0078" w:rsidRDefault="005C0078" w:rsidP="005C0078">
      <w:pPr>
        <w:pStyle w:val="Prrafodelista"/>
        <w:numPr>
          <w:ilvl w:val="0"/>
          <w:numId w:val="4"/>
        </w:numPr>
      </w:pPr>
      <w:r>
        <w:t>Diferencia Temporal (TD)</w:t>
      </w:r>
    </w:p>
    <w:p w:rsidR="00C12689" w:rsidRDefault="00C12689" w:rsidP="00C12689">
      <w:pPr>
        <w:pStyle w:val="Ttulo5"/>
      </w:pPr>
      <w:bookmarkStart w:id="108" w:name="_Toc1839406"/>
      <w:r>
        <w:t>Q-Learning</w:t>
      </w:r>
      <w:bookmarkEnd w:id="108"/>
    </w:p>
    <w:p w:rsidR="00C12689" w:rsidRDefault="00C12689" w:rsidP="00C12689"/>
    <w:p w:rsidR="00C12689" w:rsidRDefault="00C12689" w:rsidP="00C12689">
      <w:pPr>
        <w:pStyle w:val="Ttulo5"/>
      </w:pPr>
      <w:bookmarkStart w:id="109" w:name="_Toc1839407"/>
      <w:r>
        <w:t>Diferencia Temporal (TD)</w:t>
      </w:r>
      <w:bookmarkEnd w:id="109"/>
    </w:p>
    <w:p w:rsidR="00C12689" w:rsidRPr="00C12689" w:rsidRDefault="00C12689" w:rsidP="00C12689"/>
    <w:p w:rsidR="001D0593" w:rsidRPr="001D0593" w:rsidRDefault="001D0593" w:rsidP="001D0593">
      <w:pPr>
        <w:pStyle w:val="Ttulo4"/>
      </w:pPr>
      <w:bookmarkStart w:id="110" w:name="_Toc1839408"/>
      <w:r>
        <w:t xml:space="preserve">Algoritmos de </w:t>
      </w:r>
      <w:r w:rsidR="00847E32">
        <w:t xml:space="preserve">Redes Neuronales y </w:t>
      </w:r>
      <w:r>
        <w:t>Deep Learning</w:t>
      </w:r>
      <w:bookmarkEnd w:id="110"/>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Una red neuronal artificial consiste en una red de nodos, llamados neuronas, que se distribuyen en un mínimo de tres capas:</w:t>
      </w:r>
    </w:p>
    <w:p w:rsidR="0035583C" w:rsidRDefault="0035583C" w:rsidP="0035583C">
      <w:pPr>
        <w:pStyle w:val="Prrafodelista"/>
        <w:numPr>
          <w:ilvl w:val="0"/>
          <w:numId w:val="35"/>
        </w:numPr>
      </w:pPr>
      <w:r>
        <w:t>Capa de entrada: En la que se reciben los datos.</w:t>
      </w:r>
    </w:p>
    <w:p w:rsidR="0035583C" w:rsidRDefault="0035583C" w:rsidP="0035583C">
      <w:pPr>
        <w:pStyle w:val="Prrafodelista"/>
        <w:numPr>
          <w:ilvl w:val="0"/>
          <w:numId w:val="35"/>
        </w:numPr>
      </w:pPr>
      <w:r>
        <w:t>Capa oculta: Capa con un número muy variable de neuronas donde los datos se modifican para el entrenamiento de la red.</w:t>
      </w:r>
    </w:p>
    <w:p w:rsidR="0035583C" w:rsidRDefault="0035583C" w:rsidP="0035583C">
      <w:pPr>
        <w:pStyle w:val="Prrafodelista"/>
        <w:numPr>
          <w:ilvl w:val="0"/>
          <w:numId w:val="35"/>
        </w:numPr>
      </w:pPr>
      <w:r>
        <w:lastRenderedPageBreak/>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1" w:name="_Toc1839409"/>
      <w:r>
        <w:t>Redes Neuronales</w:t>
      </w:r>
      <w:bookmarkEnd w:id="111"/>
    </w:p>
    <w:p w:rsidR="00743752" w:rsidRDefault="00743752" w:rsidP="00743752"/>
    <w:p w:rsidR="00743752" w:rsidRDefault="00743752" w:rsidP="00743752">
      <w:pPr>
        <w:pStyle w:val="Ttulo5"/>
      </w:pPr>
      <w:bookmarkStart w:id="112" w:name="_Toc1839410"/>
      <w:r>
        <w:t>Deep Learning</w:t>
      </w:r>
      <w:bookmarkEnd w:id="112"/>
    </w:p>
    <w:p w:rsidR="00743752" w:rsidRDefault="00743752" w:rsidP="00743752"/>
    <w:p w:rsidR="00743752" w:rsidRPr="00743752" w:rsidRDefault="00743752" w:rsidP="00743752"/>
    <w:p w:rsidR="00315C9A" w:rsidRDefault="00315C9A" w:rsidP="00315C9A"/>
    <w:p w:rsidR="00FA62DC" w:rsidRDefault="00FA62DC" w:rsidP="00FA62DC">
      <w:pPr>
        <w:pStyle w:val="Ttulo3"/>
      </w:pPr>
      <w:bookmarkStart w:id="113" w:name="_Toc1839411"/>
      <w:r>
        <w:t>Visualización</w:t>
      </w:r>
      <w:bookmarkEnd w:id="113"/>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25298E" w:rsidP="00C46E33">
      <w:pPr>
        <w:pStyle w:val="Ttulo1"/>
      </w:pPr>
      <w:bookmarkStart w:id="114" w:name="_Toc201762"/>
      <w:bookmarkStart w:id="115" w:name="_Toc1839412"/>
      <w:r>
        <w:lastRenderedPageBreak/>
        <w:t>R</w:t>
      </w:r>
      <w:r w:rsidR="00C46E33">
        <w:t>esultados Obtenidos y Conclusiones Finales</w:t>
      </w:r>
      <w:bookmarkEnd w:id="114"/>
      <w:bookmarkEnd w:id="115"/>
    </w:p>
    <w:p w:rsidR="00C46E33" w:rsidRDefault="00C46E33" w:rsidP="00C46E33">
      <w:pPr>
        <w:pStyle w:val="Ttulo2"/>
      </w:pPr>
      <w:bookmarkStart w:id="116" w:name="_Toc201763"/>
      <w:bookmarkStart w:id="117" w:name="_Toc1839413"/>
      <w:r>
        <w:t>Resultados Obtenidos</w:t>
      </w:r>
      <w:bookmarkEnd w:id="116"/>
      <w:bookmarkEnd w:id="117"/>
    </w:p>
    <w:p w:rsidR="00C46E33" w:rsidRDefault="00C46E33" w:rsidP="00C46E33">
      <w:pPr>
        <w:pStyle w:val="Ttulo2"/>
      </w:pPr>
      <w:bookmarkStart w:id="118" w:name="_Toc201764"/>
      <w:bookmarkStart w:id="119" w:name="_Toc1839414"/>
      <w:r>
        <w:t>Conclusiones</w:t>
      </w:r>
      <w:bookmarkEnd w:id="118"/>
      <w:bookmarkEnd w:id="119"/>
      <w:r>
        <w:t xml:space="preserve"> </w:t>
      </w:r>
    </w:p>
    <w:p w:rsidR="005D7EB4" w:rsidRDefault="00C46E33" w:rsidP="00533655">
      <w:pPr>
        <w:pStyle w:val="Ttulo2"/>
      </w:pPr>
      <w:bookmarkStart w:id="120" w:name="_Toc201765"/>
      <w:bookmarkStart w:id="121" w:name="_Toc1839415"/>
      <w:r>
        <w:t>Líneas Futuras, Ampliaciones y Entornos de Aplicación</w:t>
      </w:r>
      <w:bookmarkEnd w:id="121"/>
      <w:r w:rsidR="00E828E9">
        <w:br w:type="page"/>
      </w:r>
      <w:bookmarkEnd w:id="120"/>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Pr="008D4BAE" w:rsidRDefault="008D4BAE" w:rsidP="008D4BAE">
      <w:pPr>
        <w:pStyle w:val="Ttulo1"/>
      </w:pPr>
      <w:bookmarkStart w:id="122" w:name="_Toc201766"/>
      <w:bookmarkStart w:id="123" w:name="_Toc1839416"/>
      <w:r w:rsidRPr="008D4BAE">
        <w:rPr>
          <w:rStyle w:val="Ttulo1Car"/>
        </w:rPr>
        <w:lastRenderedPageBreak/>
        <w:t>Anexo</w:t>
      </w:r>
      <w:bookmarkEnd w:id="122"/>
      <w:bookmarkEnd w:id="123"/>
    </w:p>
    <w:p w:rsidR="008D4BAE" w:rsidRDefault="00004BFE" w:rsidP="008D4BAE">
      <w:r>
        <w:t>Outlier</w:t>
      </w:r>
    </w:p>
    <w:p w:rsidR="00004BFE" w:rsidRDefault="00004BFE" w:rsidP="008D4BAE">
      <w:r>
        <w:t>KDD</w:t>
      </w:r>
    </w:p>
    <w:p w:rsidR="00004BFE" w:rsidRDefault="00004BFE" w:rsidP="008D4BAE">
      <w:r>
        <w:t>Framework</w:t>
      </w:r>
    </w:p>
    <w:p w:rsidR="00004BFE" w:rsidRDefault="00004BFE" w:rsidP="008D4BAE">
      <w:r>
        <w:t>Dataset</w:t>
      </w:r>
    </w:p>
    <w:p w:rsidR="00004BFE" w:rsidRDefault="00004BFE" w:rsidP="008D4BAE">
      <w:proofErr w:type="spellStart"/>
      <w:r>
        <w:t>Dataframe</w:t>
      </w:r>
      <w:proofErr w:type="spellEnd"/>
    </w:p>
    <w:p w:rsidR="00004BFE" w:rsidRDefault="007543DB" w:rsidP="008D4BAE">
      <w:r>
        <w:t>Discretización</w:t>
      </w:r>
    </w:p>
    <w:p w:rsidR="007543DB" w:rsidRDefault="007543DB" w:rsidP="008D4BAE">
      <w:r>
        <w:t>Intervalo</w:t>
      </w:r>
    </w:p>
    <w:p w:rsidR="007543DB" w:rsidRDefault="007543DB" w:rsidP="008D4BAE">
      <w:r>
        <w:t>Patrón</w:t>
      </w:r>
    </w:p>
    <w:p w:rsidR="007543DB" w:rsidRDefault="007543DB" w:rsidP="008D4BAE">
      <w:r>
        <w:t>Modelo (Machine Learning)</w:t>
      </w:r>
    </w:p>
    <w:p w:rsidR="00C03C58" w:rsidRDefault="00C03C58" w:rsidP="008D4BAE">
      <w:r>
        <w:t>TDAH</w:t>
      </w:r>
    </w:p>
    <w:p w:rsidR="00D84BB1" w:rsidRDefault="00D84BB1" w:rsidP="008D4BAE">
      <w:r>
        <w:t>Episodio Afectivo</w:t>
      </w:r>
    </w:p>
    <w:p w:rsidR="00366F3A" w:rsidRPr="008D4BAE" w:rsidRDefault="00366F3A" w:rsidP="008D4BAE">
      <w:r>
        <w:t>IMC</w:t>
      </w:r>
    </w:p>
    <w:p w:rsidR="00B52D76" w:rsidRDefault="004303F3" w:rsidP="00B01C84">
      <w:r>
        <w:t>Sistema Gestor de Base de Datos</w:t>
      </w:r>
    </w:p>
    <w:p w:rsidR="00AD4A96" w:rsidRDefault="00AD4A96" w:rsidP="00B01C84">
      <w:r>
        <w:t xml:space="preserve">Business </w:t>
      </w:r>
      <w:proofErr w:type="spellStart"/>
      <w:r>
        <w:t>Intelligence</w:t>
      </w:r>
      <w:proofErr w:type="spellEnd"/>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pPr>
        <w:spacing w:after="200" w:line="276" w:lineRule="auto"/>
        <w:ind w:firstLine="0"/>
        <w:jc w:val="left"/>
      </w:pPr>
      <w:r>
        <w:br w:type="page"/>
      </w:r>
    </w:p>
    <w:p w:rsidR="003B2C93" w:rsidRDefault="003B2C93" w:rsidP="00B01C84"/>
    <w:sdt>
      <w:sdtPr>
        <w:rPr>
          <w:b/>
        </w:rPr>
        <w:id w:val="4821330"/>
        <w:docPartObj>
          <w:docPartGallery w:val="Bibliographies"/>
          <w:docPartUnique/>
        </w:docPartObj>
      </w:sdtPr>
      <w:sdtEndPr>
        <w:rPr>
          <w:b w:val="0"/>
        </w:rPr>
      </w:sdtEndPr>
      <w:sdtContent>
        <w:p w:rsidR="003708D1" w:rsidRDefault="003708D1" w:rsidP="003708D1">
          <w:r w:rsidRPr="00060891">
            <w:rPr>
              <w:rStyle w:val="Ttulo2Car"/>
            </w:rPr>
            <w:t>Bibliografía</w:t>
          </w:r>
        </w:p>
        <w:sdt>
          <w:sdtPr>
            <w:id w:val="111145805"/>
            <w:bibliography/>
          </w:sdtPr>
          <w:sdtContent>
            <w:p w:rsidR="003708D1" w:rsidRDefault="003708D1" w:rsidP="003708D1">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3708D1" w:rsidRDefault="003708D1" w:rsidP="003708D1">
              <w:r>
                <w:t xml:space="preserve">2. </w:t>
              </w:r>
              <w:r>
                <w:rPr>
                  <w:b/>
                </w:rPr>
                <w:t>Burns, D.</w:t>
              </w:r>
              <w:r>
                <w:t xml:space="preserve"> (1980). </w:t>
              </w:r>
              <w:r w:rsidRPr="00EC0122">
                <w:rPr>
                  <w:i/>
                </w:rPr>
                <w:t>Sentirse Bien</w:t>
              </w:r>
              <w:r>
                <w:t>. Barcelona: Editorial Paidós.</w:t>
              </w:r>
            </w:p>
            <w:p w:rsidR="003708D1" w:rsidRDefault="003708D1" w:rsidP="003708D1">
              <w:r>
                <w:t xml:space="preserve">3. </w:t>
              </w:r>
              <w:r>
                <w:rPr>
                  <w:b/>
                </w:rPr>
                <w:t xml:space="preserve">Morris, C. y </w:t>
              </w:r>
              <w:proofErr w:type="spellStart"/>
              <w:r>
                <w:rPr>
                  <w:b/>
                </w:rPr>
                <w:t>Maisto</w:t>
              </w:r>
              <w:proofErr w:type="spellEnd"/>
              <w:r>
                <w:rPr>
                  <w:b/>
                </w:rPr>
                <w:t>, A.</w:t>
              </w:r>
              <w:r>
                <w:t xml:space="preserve"> (2005). </w:t>
              </w:r>
              <w:r w:rsidRPr="00EC0122">
                <w:rPr>
                  <w:i/>
                </w:rPr>
                <w:t>Introducción a la Psicología</w:t>
              </w:r>
              <w:r>
                <w:t>. México: Prentice Hall.</w:t>
              </w:r>
            </w:p>
            <w:p w:rsidR="003708D1" w:rsidRDefault="003708D1" w:rsidP="003708D1">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xml:space="preserve">. Salamanca: </w:t>
              </w:r>
              <w:proofErr w:type="spellStart"/>
              <w:r>
                <w:t>JetPrint</w:t>
              </w:r>
              <w:proofErr w:type="spellEnd"/>
              <w:r>
                <w:t>.</w:t>
              </w:r>
            </w:p>
            <w:p w:rsidR="003708D1" w:rsidRDefault="003708D1" w:rsidP="003708D1">
              <w:pPr>
                <w:ind w:left="284" w:firstLine="0"/>
              </w:pPr>
              <w:r>
                <w:t xml:space="preserve">5. </w:t>
              </w:r>
              <w:r w:rsidRPr="00132AEC">
                <w:rPr>
                  <w:b/>
                </w:rPr>
                <w:t xml:space="preserve">American </w:t>
              </w:r>
              <w:proofErr w:type="spellStart"/>
              <w:r w:rsidRPr="00132AEC">
                <w:rPr>
                  <w:b/>
                </w:rPr>
                <w:t>Psychiatric</w:t>
              </w:r>
              <w:proofErr w:type="spellEnd"/>
              <w:r w:rsidRPr="00132AEC">
                <w:rPr>
                  <w:b/>
                </w:rPr>
                <w:t xml:space="preserve"> </w:t>
              </w:r>
              <w:proofErr w:type="spellStart"/>
              <w:r w:rsidRPr="00132AEC">
                <w:rPr>
                  <w:b/>
                </w:rPr>
                <w:t>Association</w:t>
              </w:r>
              <w:proofErr w:type="spellEnd"/>
              <w:r w:rsidRPr="00132AEC">
                <w:rPr>
                  <w:b/>
                </w:rPr>
                <w:t>.</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3708D1" w:rsidRDefault="003708D1" w:rsidP="003708D1">
              <w:pPr>
                <w:ind w:left="284" w:firstLine="0"/>
              </w:pPr>
              <w:r>
                <w:t xml:space="preserve">6. </w:t>
              </w:r>
              <w:r>
                <w:rPr>
                  <w:b/>
                </w:rPr>
                <w:t xml:space="preserve">Tan, P., </w:t>
              </w:r>
              <w:proofErr w:type="spellStart"/>
              <w:r>
                <w:rPr>
                  <w:b/>
                </w:rPr>
                <w:t>Steinbach</w:t>
              </w:r>
              <w:proofErr w:type="spellEnd"/>
              <w:r>
                <w:rPr>
                  <w:b/>
                </w:rPr>
                <w:t>, M. y Kumar, V.</w:t>
              </w:r>
              <w:r>
                <w:t xml:space="preserve"> (2006). </w:t>
              </w:r>
              <w:proofErr w:type="spellStart"/>
              <w:r>
                <w:rPr>
                  <w:i/>
                </w:rPr>
                <w:t>Introduction</w:t>
              </w:r>
              <w:proofErr w:type="spellEnd"/>
              <w:r>
                <w:rPr>
                  <w:i/>
                </w:rPr>
                <w:t xml:space="preserve"> to Data Mining.</w:t>
              </w:r>
              <w:r>
                <w:t xml:space="preserve"> </w:t>
              </w:r>
              <w:r w:rsidR="00F866E3">
                <w:t>Boston</w:t>
              </w:r>
              <w:r>
                <w:t>: Pearson.</w:t>
              </w:r>
            </w:p>
            <w:p w:rsidR="006A31A7" w:rsidRPr="006A31A7" w:rsidRDefault="006A31A7" w:rsidP="003708D1">
              <w:pPr>
                <w:ind w:left="284" w:firstLine="0"/>
              </w:pPr>
              <w:r>
                <w:t xml:space="preserve">7. </w:t>
              </w:r>
              <w:r w:rsidRPr="006A31A7">
                <w:rPr>
                  <w:b/>
                </w:rPr>
                <w:t>Hurwitz, J. y Kirsch, D.</w:t>
              </w:r>
              <w:r>
                <w:t xml:space="preserve"> (2018). </w:t>
              </w:r>
              <w:r>
                <w:rPr>
                  <w:i/>
                </w:rPr>
                <w:t>Machine Learning.</w:t>
              </w:r>
              <w:r>
                <w:t xml:space="preserve"> </w:t>
              </w:r>
              <w:proofErr w:type="spellStart"/>
              <w:r>
                <w:t>Hoboken</w:t>
              </w:r>
              <w:proofErr w:type="spellEnd"/>
              <w:r>
                <w:t xml:space="preserve">: John Wiley and </w:t>
              </w:r>
              <w:proofErr w:type="spellStart"/>
              <w:r>
                <w:t>Sons</w:t>
              </w:r>
              <w:proofErr w:type="spellEnd"/>
              <w:r>
                <w:t>.</w:t>
              </w:r>
            </w:p>
            <w:p w:rsidR="003708D1" w:rsidRDefault="003708D1" w:rsidP="003708D1">
              <w:r>
                <w:fldChar w:fldCharType="end"/>
              </w:r>
              <w:r w:rsidR="006A31A7">
                <w:t>8</w:t>
              </w:r>
              <w:r>
                <w:t xml:space="preserve">. Monografías.com [En Línea] </w:t>
              </w:r>
              <w:r w:rsidRPr="006A12E9">
                <w:t>https://www.monografias.com/trabajos90/la-psicologia-cognitiva/la-psicologia-cognitiva.shtml</w:t>
              </w:r>
            </w:p>
            <w:p w:rsidR="003708D1" w:rsidRDefault="006A31A7" w:rsidP="003708D1">
              <w:pPr>
                <w:ind w:left="284" w:firstLine="0"/>
                <w:jc w:val="left"/>
              </w:pPr>
              <w:r>
                <w:t>9</w:t>
              </w:r>
              <w:r w:rsidR="003708D1">
                <w:t xml:space="preserve">. Universidad de Barcelona [En Línea] </w:t>
              </w:r>
              <w:r w:rsidR="003708D1" w:rsidRPr="00FC1B5B">
                <w:t>http://www.ub.edu/dppsed/fvillar/principal/pdf/proyecto/cap_06_proc_info.pdf</w:t>
              </w:r>
            </w:p>
            <w:p w:rsidR="003708D1" w:rsidRDefault="006A31A7" w:rsidP="003708D1">
              <w:r>
                <w:t>10</w:t>
              </w:r>
              <w:r w:rsidR="003708D1">
                <w:t xml:space="preserve">. Psicología y Mente [En Línea] </w:t>
              </w:r>
              <w:r w:rsidR="003708D1" w:rsidRPr="00DF4788">
                <w:t>https://psicologiaymente.com/psicologia/conductismo</w:t>
              </w:r>
            </w:p>
            <w:p w:rsidR="003708D1" w:rsidRDefault="003708D1" w:rsidP="003708D1">
              <w:r>
                <w:t>1</w:t>
              </w:r>
              <w:r w:rsidR="006A31A7">
                <w:t>1</w:t>
              </w:r>
              <w:r>
                <w:t xml:space="preserve">. </w:t>
              </w:r>
              <w:proofErr w:type="spellStart"/>
              <w:r>
                <w:t>Slideshare</w:t>
              </w:r>
              <w:proofErr w:type="spellEnd"/>
              <w:r>
                <w:t xml:space="preserve"> [En Línea]</w:t>
              </w:r>
              <w:r w:rsidR="00415067">
                <w:t xml:space="preserve"> </w:t>
              </w:r>
              <w:r w:rsidRPr="00AA2E0B">
                <w:t>https://www.slideshare.net/Arlinzon/enfoque-cognitivo-conductual-historia-de-la-psicologia</w:t>
              </w:r>
            </w:p>
            <w:p w:rsidR="003708D1" w:rsidRDefault="003708D1" w:rsidP="003708D1">
              <w:pPr>
                <w:ind w:left="284" w:firstLine="0"/>
                <w:jc w:val="left"/>
              </w:pPr>
              <w:r>
                <w:t>1</w:t>
              </w:r>
              <w:r w:rsidR="006A31A7">
                <w:t>2</w:t>
              </w:r>
              <w:r>
                <w:t xml:space="preserve">. Universidad de Alicante [En Línea] </w:t>
              </w:r>
              <w:r w:rsidRPr="00AF58C2">
                <w:t>https://rua.ua.es/dspace/bitstream/10045/3834/29/TEMA%205_PROCESOS%20PSICOL%C3%93GICOS%20BASICOS.pdf</w:t>
              </w:r>
            </w:p>
            <w:p w:rsidR="003708D1" w:rsidRDefault="003708D1" w:rsidP="003708D1">
              <w:pPr>
                <w:ind w:left="284" w:firstLine="0"/>
                <w:jc w:val="left"/>
              </w:pPr>
              <w:r>
                <w:t>1</w:t>
              </w:r>
              <w:r w:rsidR="006A31A7">
                <w:t>3</w:t>
              </w:r>
              <w:r>
                <w:t xml:space="preserve">. Organización Mundial de la Salud [En Línea] </w:t>
              </w:r>
              <w:r w:rsidRPr="00AF58C2">
                <w:t>https://www.who.int/mediacentre/factsheets/fs396/es/</w:t>
              </w:r>
            </w:p>
            <w:p w:rsidR="003708D1" w:rsidRDefault="003708D1" w:rsidP="003708D1">
              <w:pPr>
                <w:ind w:left="284" w:firstLine="0"/>
                <w:jc w:val="left"/>
              </w:pPr>
              <w:r>
                <w:t>1</w:t>
              </w:r>
              <w:r w:rsidR="006A31A7">
                <w:t>4</w:t>
              </w:r>
              <w:r>
                <w:t xml:space="preserve">. </w:t>
              </w:r>
              <w:proofErr w:type="spellStart"/>
              <w:r>
                <w:t>Inside</w:t>
              </w:r>
              <w:proofErr w:type="spellEnd"/>
              <w:r>
                <w:t xml:space="preserve"> Big Data [En Línea] </w:t>
              </w:r>
              <w:r w:rsidRPr="006D5C09">
                <w:t>https://insidebigdata.com/2014/11/09/ask-data-scientist-importance-exploratory-data-analysis/</w:t>
              </w:r>
            </w:p>
            <w:p w:rsidR="003708D1" w:rsidRDefault="003708D1" w:rsidP="003708D1">
              <w:pPr>
                <w:ind w:left="284" w:firstLine="0"/>
                <w:jc w:val="left"/>
              </w:pPr>
              <w:r>
                <w:t>1</w:t>
              </w:r>
              <w:r w:rsidR="006A31A7">
                <w:t>5</w:t>
              </w:r>
              <w:r>
                <w:t xml:space="preserve">. </w:t>
              </w:r>
              <w:proofErr w:type="spellStart"/>
              <w:r>
                <w:t>Aukera</w:t>
              </w:r>
              <w:proofErr w:type="spellEnd"/>
              <w:r>
                <w:t xml:space="preserve"> [En Línea] </w:t>
              </w:r>
              <w:r w:rsidRPr="00C74DD3">
                <w:t>https://aukera.es/blog/data-science-que-es-y-que-no-es/</w:t>
              </w:r>
            </w:p>
            <w:p w:rsidR="003708D1" w:rsidRDefault="003708D1" w:rsidP="003708D1">
              <w:pPr>
                <w:ind w:left="284" w:firstLine="0"/>
                <w:jc w:val="left"/>
              </w:pPr>
              <w:r>
                <w:t>1</w:t>
              </w:r>
              <w:r w:rsidR="006A31A7">
                <w:t>6</w:t>
              </w:r>
              <w:r>
                <w:t xml:space="preserve">. IBM [En Línea] </w:t>
              </w:r>
              <w:r w:rsidR="006A31A7" w:rsidRPr="006A31A7">
                <w:t>https://www.ibm.com/support/knowledgecenter/en/SSEPGG_10.1.0/com.ibm.datatools.datamining.doc/c_dp_datapreparationoverview.html</w:t>
              </w:r>
            </w:p>
            <w:p w:rsidR="006A31A7" w:rsidRDefault="006A31A7" w:rsidP="003708D1">
              <w:pPr>
                <w:ind w:left="284" w:firstLine="0"/>
                <w:jc w:val="left"/>
              </w:pPr>
            </w:p>
            <w:p w:rsidR="003708D1" w:rsidRDefault="003708D1" w:rsidP="003708D1">
              <w:pPr>
                <w:ind w:left="284" w:firstLine="0"/>
                <w:jc w:val="left"/>
              </w:pPr>
            </w:p>
            <w:p w:rsidR="003708D1" w:rsidRDefault="003708D1" w:rsidP="003708D1">
              <w:pPr>
                <w:ind w:left="284" w:firstLine="0"/>
                <w:jc w:val="left"/>
              </w:pPr>
            </w:p>
            <w:p w:rsidR="004A708B" w:rsidRDefault="00480579" w:rsidP="003708D1">
              <w:pPr>
                <w:ind w:firstLine="0"/>
                <w:sectPr w:rsidR="004A708B" w:rsidSect="00830199">
                  <w:headerReference w:type="default" r:id="rId48"/>
                  <w:footerReference w:type="first" r:id="rId49"/>
                  <w:type w:val="oddPage"/>
                  <w:pgSz w:w="11906" w:h="16838"/>
                  <w:pgMar w:top="1701" w:right="1418" w:bottom="1701" w:left="1985" w:header="709" w:footer="709" w:gutter="0"/>
                  <w:pgNumType w:start="1"/>
                  <w:cols w:space="708"/>
                  <w:titlePg/>
                  <w:docGrid w:linePitch="360"/>
                </w:sectPr>
              </w:pPr>
            </w:p>
          </w:sdtContent>
        </w:sdt>
      </w:sdtContent>
    </w:sdt>
    <w:bookmarkEnd w:id="1"/>
    <w:p w:rsidR="00713040" w:rsidRPr="00C75249" w:rsidRDefault="00713040" w:rsidP="003708D1">
      <w:pPr>
        <w:ind w:firstLine="0"/>
      </w:pPr>
    </w:p>
    <w:sectPr w:rsidR="00713040"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8FB" w:rsidRDefault="00BA18FB" w:rsidP="004C4690">
      <w:pPr>
        <w:spacing w:after="0"/>
      </w:pPr>
      <w:r>
        <w:separator/>
      </w:r>
    </w:p>
  </w:endnote>
  <w:endnote w:type="continuationSeparator" w:id="0">
    <w:p w:rsidR="00BA18FB" w:rsidRDefault="00BA18FB"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568913"/>
      <w:docPartObj>
        <w:docPartGallery w:val="Page Numbers (Bottom of Page)"/>
        <w:docPartUnique/>
      </w:docPartObj>
    </w:sdtPr>
    <w:sdtContent>
      <w:p w:rsidR="00D5412C" w:rsidRDefault="00D5412C">
        <w:pPr>
          <w:pStyle w:val="Piedepgina"/>
          <w:jc w:val="right"/>
        </w:pPr>
        <w:r>
          <w:fldChar w:fldCharType="begin"/>
        </w:r>
        <w:r>
          <w:instrText>PAGE   \* MERGEFORMAT</w:instrText>
        </w:r>
        <w:r>
          <w:fldChar w:fldCharType="separate"/>
        </w:r>
        <w:r>
          <w:t>2</w:t>
        </w:r>
        <w:r>
          <w:fldChar w:fldCharType="end"/>
        </w:r>
      </w:p>
    </w:sdtContent>
  </w:sdt>
  <w:p w:rsidR="00D5412C" w:rsidRDefault="00D541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306161"/>
      <w:docPartObj>
        <w:docPartGallery w:val="Page Numbers (Bottom of Page)"/>
        <w:docPartUnique/>
      </w:docPartObj>
    </w:sdtPr>
    <w:sdtContent>
      <w:p w:rsidR="00D5412C" w:rsidRDefault="00D5412C">
        <w:pPr>
          <w:pStyle w:val="Piedepgina"/>
        </w:pPr>
        <w:r>
          <w:fldChar w:fldCharType="begin"/>
        </w:r>
        <w:r>
          <w:instrText>PAGE   \* MERGEFORMAT</w:instrText>
        </w:r>
        <w:r>
          <w:fldChar w:fldCharType="separate"/>
        </w:r>
        <w:r>
          <w:t>2</w:t>
        </w:r>
        <w:r>
          <w:fldChar w:fldCharType="end"/>
        </w:r>
      </w:p>
    </w:sdtContent>
  </w:sdt>
  <w:p w:rsidR="00D5412C" w:rsidRDefault="00D5412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2C" w:rsidRDefault="00D5412C" w:rsidP="00EA55C7">
    <w:pPr>
      <w:pStyle w:val="Piedepgina"/>
    </w:pPr>
  </w:p>
  <w:p w:rsidR="00D5412C" w:rsidRDefault="00D5412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882638"/>
      <w:docPartObj>
        <w:docPartGallery w:val="Page Numbers (Bottom of Page)"/>
        <w:docPartUnique/>
      </w:docPartObj>
    </w:sdtPr>
    <w:sdtContent>
      <w:p w:rsidR="00D5412C" w:rsidRDefault="00D5412C">
        <w:pPr>
          <w:pStyle w:val="Piedepgina"/>
          <w:jc w:val="right"/>
        </w:pPr>
        <w:r>
          <w:fldChar w:fldCharType="begin"/>
        </w:r>
        <w:r>
          <w:instrText>PAGE   \* MERGEFORMAT</w:instrText>
        </w:r>
        <w:r>
          <w:fldChar w:fldCharType="separate"/>
        </w:r>
        <w:r>
          <w:t>2</w:t>
        </w:r>
        <w:r>
          <w:fldChar w:fldCharType="end"/>
        </w:r>
      </w:p>
    </w:sdtContent>
  </w:sdt>
  <w:p w:rsidR="00D5412C" w:rsidRDefault="00D541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8FB" w:rsidRDefault="00BA18FB" w:rsidP="004C4690">
      <w:pPr>
        <w:spacing w:after="0"/>
      </w:pPr>
      <w:r>
        <w:separator/>
      </w:r>
    </w:p>
  </w:footnote>
  <w:footnote w:type="continuationSeparator" w:id="0">
    <w:p w:rsidR="00BA18FB" w:rsidRDefault="00BA18FB"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2C" w:rsidRDefault="00D5412C" w:rsidP="00C05C52">
    <w:pPr>
      <w:pStyle w:val="Encabezado"/>
      <w:pBdr>
        <w:bottom w:val="single" w:sz="4" w:space="1" w:color="auto"/>
      </w:pBdr>
      <w:ind w:firstLine="0"/>
      <w:jc w:val="right"/>
    </w:pPr>
    <w:r>
      <w:t>La Inteligencia Artificial aplicada a la Inteligencia Emocional</w:t>
    </w:r>
  </w:p>
  <w:p w:rsidR="00D5412C" w:rsidRPr="006739B8" w:rsidRDefault="00D5412C" w:rsidP="00C05C52">
    <w:pPr>
      <w:pStyle w:val="Encabezado"/>
    </w:pPr>
  </w:p>
  <w:p w:rsidR="00D5412C" w:rsidRDefault="00D5412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2C" w:rsidRDefault="00D5412C" w:rsidP="006739B8">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2C" w:rsidRDefault="00D5412C" w:rsidP="006739B8">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363B3A">
      <w:rPr>
        <w:noProof/>
      </w:rPr>
      <w:t>Capítulo 2: Data Science</w:t>
    </w:r>
    <w:r>
      <w:rPr>
        <w:noProof/>
      </w:rPr>
      <w:fldChar w:fldCharType="end"/>
    </w:r>
    <w:r>
      <w:t xml:space="preserve"> </w:t>
    </w:r>
  </w:p>
  <w:p w:rsidR="00D5412C" w:rsidRPr="006739B8" w:rsidRDefault="00D5412C" w:rsidP="006739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14251318"/>
    <w:multiLevelType w:val="hybridMultilevel"/>
    <w:tmpl w:val="2758CAE8"/>
    <w:lvl w:ilvl="0" w:tplc="6A221B6A">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25724641"/>
    <w:multiLevelType w:val="hybridMultilevel"/>
    <w:tmpl w:val="2C9A7E74"/>
    <w:lvl w:ilvl="0" w:tplc="B1D25EDA">
      <w:start w:val="1"/>
      <w:numFmt w:val="decimal"/>
      <w:lvlText w:val="%1."/>
      <w:lvlJc w:val="left"/>
      <w:pPr>
        <w:ind w:left="1068" w:hanging="360"/>
      </w:pPr>
      <w:rPr>
        <w:rFonts w:asciiTheme="minorHAnsi" w:eastAsiaTheme="minorHAnsi" w:hAnsiTheme="minorHAnsi" w:cstheme="minorBidi"/>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0"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F561088"/>
    <w:multiLevelType w:val="hybridMultilevel"/>
    <w:tmpl w:val="F9BA0D08"/>
    <w:lvl w:ilvl="0" w:tplc="0566524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5"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0"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583E1374"/>
    <w:multiLevelType w:val="hybridMultilevel"/>
    <w:tmpl w:val="D1B20FDC"/>
    <w:lvl w:ilvl="0" w:tplc="2C3C57D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5C422AAB"/>
    <w:multiLevelType w:val="hybridMultilevel"/>
    <w:tmpl w:val="A95011FC"/>
    <w:lvl w:ilvl="0" w:tplc="E3967AAC">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6"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64A902B5"/>
    <w:multiLevelType w:val="hybridMultilevel"/>
    <w:tmpl w:val="BDFAB3C6"/>
    <w:lvl w:ilvl="0" w:tplc="C474103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8"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9" w15:restartNumberingAfterBreak="0">
    <w:nsid w:val="68067448"/>
    <w:multiLevelType w:val="hybridMultilevel"/>
    <w:tmpl w:val="D08E8924"/>
    <w:lvl w:ilvl="0" w:tplc="0B8AF3F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DC2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0F59E0"/>
    <w:multiLevelType w:val="hybridMultilevel"/>
    <w:tmpl w:val="81E2372A"/>
    <w:lvl w:ilvl="0" w:tplc="0C0A001B">
      <w:start w:val="1"/>
      <w:numFmt w:val="lowerRoman"/>
      <w:lvlText w:val="%1."/>
      <w:lvlJc w:val="righ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43"/>
  </w:num>
  <w:num w:numId="2">
    <w:abstractNumId w:val="33"/>
  </w:num>
  <w:num w:numId="3">
    <w:abstractNumId w:val="4"/>
  </w:num>
  <w:num w:numId="4">
    <w:abstractNumId w:val="38"/>
  </w:num>
  <w:num w:numId="5">
    <w:abstractNumId w:val="20"/>
  </w:num>
  <w:num w:numId="6">
    <w:abstractNumId w:val="18"/>
  </w:num>
  <w:num w:numId="7">
    <w:abstractNumId w:val="26"/>
  </w:num>
  <w:num w:numId="8">
    <w:abstractNumId w:val="31"/>
  </w:num>
  <w:num w:numId="9">
    <w:abstractNumId w:val="21"/>
  </w:num>
  <w:num w:numId="10">
    <w:abstractNumId w:val="17"/>
  </w:num>
  <w:num w:numId="11">
    <w:abstractNumId w:val="36"/>
  </w:num>
  <w:num w:numId="12">
    <w:abstractNumId w:val="28"/>
  </w:num>
  <w:num w:numId="13">
    <w:abstractNumId w:val="19"/>
  </w:num>
  <w:num w:numId="14">
    <w:abstractNumId w:val="22"/>
  </w:num>
  <w:num w:numId="15">
    <w:abstractNumId w:val="7"/>
  </w:num>
  <w:num w:numId="16">
    <w:abstractNumId w:val="8"/>
  </w:num>
  <w:num w:numId="17">
    <w:abstractNumId w:val="15"/>
  </w:num>
  <w:num w:numId="18">
    <w:abstractNumId w:val="16"/>
  </w:num>
  <w:num w:numId="19">
    <w:abstractNumId w:val="9"/>
  </w:num>
  <w:num w:numId="20">
    <w:abstractNumId w:val="40"/>
  </w:num>
  <w:num w:numId="21">
    <w:abstractNumId w:val="1"/>
  </w:num>
  <w:num w:numId="22">
    <w:abstractNumId w:val="45"/>
  </w:num>
  <w:num w:numId="23">
    <w:abstractNumId w:val="37"/>
  </w:num>
  <w:num w:numId="24">
    <w:abstractNumId w:val="13"/>
  </w:num>
  <w:num w:numId="25">
    <w:abstractNumId w:val="34"/>
  </w:num>
  <w:num w:numId="26">
    <w:abstractNumId w:val="3"/>
  </w:num>
  <w:num w:numId="27">
    <w:abstractNumId w:val="35"/>
  </w:num>
  <w:num w:numId="28">
    <w:abstractNumId w:val="30"/>
  </w:num>
  <w:num w:numId="29">
    <w:abstractNumId w:val="2"/>
  </w:num>
  <w:num w:numId="30">
    <w:abstractNumId w:val="23"/>
  </w:num>
  <w:num w:numId="31">
    <w:abstractNumId w:val="39"/>
  </w:num>
  <w:num w:numId="32">
    <w:abstractNumId w:val="12"/>
  </w:num>
  <w:num w:numId="33">
    <w:abstractNumId w:val="24"/>
  </w:num>
  <w:num w:numId="34">
    <w:abstractNumId w:val="27"/>
  </w:num>
  <w:num w:numId="35">
    <w:abstractNumId w:val="29"/>
  </w:num>
  <w:num w:numId="36">
    <w:abstractNumId w:val="10"/>
  </w:num>
  <w:num w:numId="37">
    <w:abstractNumId w:val="14"/>
  </w:num>
  <w:num w:numId="38">
    <w:abstractNumId w:val="44"/>
  </w:num>
  <w:num w:numId="39">
    <w:abstractNumId w:val="41"/>
  </w:num>
  <w:num w:numId="40">
    <w:abstractNumId w:val="42"/>
  </w:num>
  <w:num w:numId="41">
    <w:abstractNumId w:val="5"/>
  </w:num>
  <w:num w:numId="42">
    <w:abstractNumId w:val="25"/>
  </w:num>
  <w:num w:numId="43">
    <w:abstractNumId w:val="32"/>
  </w:num>
  <w:num w:numId="44">
    <w:abstractNumId w:val="11"/>
  </w:num>
  <w:num w:numId="45">
    <w:abstractNumId w:val="0"/>
  </w:num>
  <w:num w:numId="4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4BFE"/>
    <w:rsid w:val="00006551"/>
    <w:rsid w:val="00006935"/>
    <w:rsid w:val="00012F67"/>
    <w:rsid w:val="00013D72"/>
    <w:rsid w:val="00014DBE"/>
    <w:rsid w:val="000243E6"/>
    <w:rsid w:val="00024A43"/>
    <w:rsid w:val="00032CA5"/>
    <w:rsid w:val="000440A0"/>
    <w:rsid w:val="000451E9"/>
    <w:rsid w:val="000506C3"/>
    <w:rsid w:val="000537B0"/>
    <w:rsid w:val="00057EA7"/>
    <w:rsid w:val="00060891"/>
    <w:rsid w:val="0006413C"/>
    <w:rsid w:val="00064D0A"/>
    <w:rsid w:val="00067898"/>
    <w:rsid w:val="000718A9"/>
    <w:rsid w:val="00081DBE"/>
    <w:rsid w:val="00083CB1"/>
    <w:rsid w:val="00085EAA"/>
    <w:rsid w:val="000966F4"/>
    <w:rsid w:val="000C3B3E"/>
    <w:rsid w:val="000D07B5"/>
    <w:rsid w:val="000D6072"/>
    <w:rsid w:val="000E08F2"/>
    <w:rsid w:val="000E3330"/>
    <w:rsid w:val="000E3955"/>
    <w:rsid w:val="000F5232"/>
    <w:rsid w:val="00101392"/>
    <w:rsid w:val="00110226"/>
    <w:rsid w:val="00110B63"/>
    <w:rsid w:val="001132E5"/>
    <w:rsid w:val="00116402"/>
    <w:rsid w:val="0012454F"/>
    <w:rsid w:val="00132636"/>
    <w:rsid w:val="001329A9"/>
    <w:rsid w:val="00132AEC"/>
    <w:rsid w:val="001343B9"/>
    <w:rsid w:val="00137E35"/>
    <w:rsid w:val="0014069D"/>
    <w:rsid w:val="00142F3B"/>
    <w:rsid w:val="0014487C"/>
    <w:rsid w:val="00147CB3"/>
    <w:rsid w:val="00152DD7"/>
    <w:rsid w:val="00155F0D"/>
    <w:rsid w:val="00157BA1"/>
    <w:rsid w:val="00157E90"/>
    <w:rsid w:val="00161FA8"/>
    <w:rsid w:val="00162A43"/>
    <w:rsid w:val="001658BB"/>
    <w:rsid w:val="00171E20"/>
    <w:rsid w:val="00181516"/>
    <w:rsid w:val="00181B96"/>
    <w:rsid w:val="00182157"/>
    <w:rsid w:val="00183E44"/>
    <w:rsid w:val="00184111"/>
    <w:rsid w:val="00190A43"/>
    <w:rsid w:val="00191F33"/>
    <w:rsid w:val="00192704"/>
    <w:rsid w:val="001A1D46"/>
    <w:rsid w:val="001A38A9"/>
    <w:rsid w:val="001B0902"/>
    <w:rsid w:val="001B5A2D"/>
    <w:rsid w:val="001C233E"/>
    <w:rsid w:val="001C57D9"/>
    <w:rsid w:val="001C68D0"/>
    <w:rsid w:val="001D0593"/>
    <w:rsid w:val="001E0DA2"/>
    <w:rsid w:val="001E460B"/>
    <w:rsid w:val="001F0FA8"/>
    <w:rsid w:val="001F161E"/>
    <w:rsid w:val="001F4987"/>
    <w:rsid w:val="002048E3"/>
    <w:rsid w:val="00207AD8"/>
    <w:rsid w:val="002110C1"/>
    <w:rsid w:val="00221AC7"/>
    <w:rsid w:val="00240ACF"/>
    <w:rsid w:val="00250140"/>
    <w:rsid w:val="0025237D"/>
    <w:rsid w:val="0025250A"/>
    <w:rsid w:val="0025298E"/>
    <w:rsid w:val="00255D98"/>
    <w:rsid w:val="00262547"/>
    <w:rsid w:val="0026302C"/>
    <w:rsid w:val="00263CD9"/>
    <w:rsid w:val="00273488"/>
    <w:rsid w:val="0027428B"/>
    <w:rsid w:val="002751AB"/>
    <w:rsid w:val="00276C07"/>
    <w:rsid w:val="0028156F"/>
    <w:rsid w:val="00283859"/>
    <w:rsid w:val="00284064"/>
    <w:rsid w:val="00284DE6"/>
    <w:rsid w:val="0028782E"/>
    <w:rsid w:val="002934B8"/>
    <w:rsid w:val="00293E57"/>
    <w:rsid w:val="00295A88"/>
    <w:rsid w:val="002B3E1D"/>
    <w:rsid w:val="002B588A"/>
    <w:rsid w:val="002D0761"/>
    <w:rsid w:val="002D0D27"/>
    <w:rsid w:val="002E0522"/>
    <w:rsid w:val="002E27EB"/>
    <w:rsid w:val="00303804"/>
    <w:rsid w:val="00315C9A"/>
    <w:rsid w:val="00315F34"/>
    <w:rsid w:val="00316604"/>
    <w:rsid w:val="003203A1"/>
    <w:rsid w:val="003232A7"/>
    <w:rsid w:val="003236EC"/>
    <w:rsid w:val="00327FEF"/>
    <w:rsid w:val="00333A29"/>
    <w:rsid w:val="00333A68"/>
    <w:rsid w:val="00335226"/>
    <w:rsid w:val="003365F0"/>
    <w:rsid w:val="003370D9"/>
    <w:rsid w:val="00343AF3"/>
    <w:rsid w:val="003441B9"/>
    <w:rsid w:val="0035583C"/>
    <w:rsid w:val="003635C5"/>
    <w:rsid w:val="00363B3A"/>
    <w:rsid w:val="00364FC4"/>
    <w:rsid w:val="00366F3A"/>
    <w:rsid w:val="003708D1"/>
    <w:rsid w:val="00372BB7"/>
    <w:rsid w:val="00375615"/>
    <w:rsid w:val="00377297"/>
    <w:rsid w:val="00377CA3"/>
    <w:rsid w:val="003A3112"/>
    <w:rsid w:val="003A4539"/>
    <w:rsid w:val="003B2C93"/>
    <w:rsid w:val="003C0DB5"/>
    <w:rsid w:val="003C767C"/>
    <w:rsid w:val="003F1435"/>
    <w:rsid w:val="00403236"/>
    <w:rsid w:val="0040492C"/>
    <w:rsid w:val="00405415"/>
    <w:rsid w:val="00405B01"/>
    <w:rsid w:val="00406E51"/>
    <w:rsid w:val="00407911"/>
    <w:rsid w:val="00415067"/>
    <w:rsid w:val="00417614"/>
    <w:rsid w:val="00421668"/>
    <w:rsid w:val="004303F3"/>
    <w:rsid w:val="0043359F"/>
    <w:rsid w:val="00436DB2"/>
    <w:rsid w:val="004426EC"/>
    <w:rsid w:val="00443D1A"/>
    <w:rsid w:val="004503F7"/>
    <w:rsid w:val="00452789"/>
    <w:rsid w:val="0045291D"/>
    <w:rsid w:val="00460653"/>
    <w:rsid w:val="004647E5"/>
    <w:rsid w:val="00465040"/>
    <w:rsid w:val="00466040"/>
    <w:rsid w:val="00466329"/>
    <w:rsid w:val="0047413F"/>
    <w:rsid w:val="004760F2"/>
    <w:rsid w:val="00480579"/>
    <w:rsid w:val="00486BD1"/>
    <w:rsid w:val="004A1918"/>
    <w:rsid w:val="004A4866"/>
    <w:rsid w:val="004A708B"/>
    <w:rsid w:val="004B0168"/>
    <w:rsid w:val="004B0444"/>
    <w:rsid w:val="004C4690"/>
    <w:rsid w:val="004D09A8"/>
    <w:rsid w:val="004D1283"/>
    <w:rsid w:val="004D12B2"/>
    <w:rsid w:val="004D2CCF"/>
    <w:rsid w:val="004D3192"/>
    <w:rsid w:val="004E256A"/>
    <w:rsid w:val="004E6D70"/>
    <w:rsid w:val="004E7751"/>
    <w:rsid w:val="004F4434"/>
    <w:rsid w:val="004F4F5F"/>
    <w:rsid w:val="004F6AB2"/>
    <w:rsid w:val="005131B8"/>
    <w:rsid w:val="005149E6"/>
    <w:rsid w:val="00516E36"/>
    <w:rsid w:val="00520B72"/>
    <w:rsid w:val="005227C9"/>
    <w:rsid w:val="0052733B"/>
    <w:rsid w:val="005277A9"/>
    <w:rsid w:val="0053097C"/>
    <w:rsid w:val="00530CD5"/>
    <w:rsid w:val="00531671"/>
    <w:rsid w:val="00531B6A"/>
    <w:rsid w:val="00533655"/>
    <w:rsid w:val="0053479B"/>
    <w:rsid w:val="005415EB"/>
    <w:rsid w:val="00543AE3"/>
    <w:rsid w:val="005450D4"/>
    <w:rsid w:val="00545AB4"/>
    <w:rsid w:val="00547479"/>
    <w:rsid w:val="005501F7"/>
    <w:rsid w:val="005534E8"/>
    <w:rsid w:val="005611E0"/>
    <w:rsid w:val="00565175"/>
    <w:rsid w:val="0056655F"/>
    <w:rsid w:val="00575805"/>
    <w:rsid w:val="005764ED"/>
    <w:rsid w:val="005831A6"/>
    <w:rsid w:val="00583782"/>
    <w:rsid w:val="00583B30"/>
    <w:rsid w:val="00595F63"/>
    <w:rsid w:val="005A60C8"/>
    <w:rsid w:val="005A6218"/>
    <w:rsid w:val="005B3A3F"/>
    <w:rsid w:val="005C0078"/>
    <w:rsid w:val="005C0B63"/>
    <w:rsid w:val="005C142F"/>
    <w:rsid w:val="005C49E4"/>
    <w:rsid w:val="005C7D26"/>
    <w:rsid w:val="005D1167"/>
    <w:rsid w:val="005D1CB7"/>
    <w:rsid w:val="005D4B94"/>
    <w:rsid w:val="005D617E"/>
    <w:rsid w:val="005D7EB4"/>
    <w:rsid w:val="005E2130"/>
    <w:rsid w:val="005E4319"/>
    <w:rsid w:val="005E7A70"/>
    <w:rsid w:val="005F2642"/>
    <w:rsid w:val="005F67EF"/>
    <w:rsid w:val="005F79F4"/>
    <w:rsid w:val="0060043D"/>
    <w:rsid w:val="00603101"/>
    <w:rsid w:val="00606A35"/>
    <w:rsid w:val="006104E2"/>
    <w:rsid w:val="0061468B"/>
    <w:rsid w:val="00615E37"/>
    <w:rsid w:val="00643376"/>
    <w:rsid w:val="006510A7"/>
    <w:rsid w:val="00652A52"/>
    <w:rsid w:val="00657664"/>
    <w:rsid w:val="00660A87"/>
    <w:rsid w:val="00664742"/>
    <w:rsid w:val="006732E8"/>
    <w:rsid w:val="006739B8"/>
    <w:rsid w:val="006767F5"/>
    <w:rsid w:val="006833EC"/>
    <w:rsid w:val="006837FA"/>
    <w:rsid w:val="006900D6"/>
    <w:rsid w:val="006904A6"/>
    <w:rsid w:val="00690561"/>
    <w:rsid w:val="00691437"/>
    <w:rsid w:val="00691E3E"/>
    <w:rsid w:val="006A12E9"/>
    <w:rsid w:val="006A31A7"/>
    <w:rsid w:val="006A7853"/>
    <w:rsid w:val="006B1D3A"/>
    <w:rsid w:val="006C17EE"/>
    <w:rsid w:val="006C2F44"/>
    <w:rsid w:val="006C4113"/>
    <w:rsid w:val="006C5660"/>
    <w:rsid w:val="006C5DF0"/>
    <w:rsid w:val="006C69A8"/>
    <w:rsid w:val="006D0254"/>
    <w:rsid w:val="006D053F"/>
    <w:rsid w:val="006D5C09"/>
    <w:rsid w:val="006D6692"/>
    <w:rsid w:val="006E0F74"/>
    <w:rsid w:val="006E1DA6"/>
    <w:rsid w:val="006E43D0"/>
    <w:rsid w:val="006F2219"/>
    <w:rsid w:val="006F5FE0"/>
    <w:rsid w:val="006F7767"/>
    <w:rsid w:val="006F7780"/>
    <w:rsid w:val="007126DF"/>
    <w:rsid w:val="00713040"/>
    <w:rsid w:val="00726751"/>
    <w:rsid w:val="007305A0"/>
    <w:rsid w:val="00743752"/>
    <w:rsid w:val="00747D14"/>
    <w:rsid w:val="00750FA3"/>
    <w:rsid w:val="007514CD"/>
    <w:rsid w:val="00751A46"/>
    <w:rsid w:val="0075361C"/>
    <w:rsid w:val="00753EBE"/>
    <w:rsid w:val="007543DB"/>
    <w:rsid w:val="007554FD"/>
    <w:rsid w:val="00760153"/>
    <w:rsid w:val="00760D4E"/>
    <w:rsid w:val="00780AAC"/>
    <w:rsid w:val="007811F5"/>
    <w:rsid w:val="00782724"/>
    <w:rsid w:val="007870A2"/>
    <w:rsid w:val="007904DD"/>
    <w:rsid w:val="007932C2"/>
    <w:rsid w:val="007935D3"/>
    <w:rsid w:val="0079391E"/>
    <w:rsid w:val="007A4796"/>
    <w:rsid w:val="007A4FD6"/>
    <w:rsid w:val="007A50F4"/>
    <w:rsid w:val="007B1A22"/>
    <w:rsid w:val="007B6A00"/>
    <w:rsid w:val="007C03E1"/>
    <w:rsid w:val="007C0D52"/>
    <w:rsid w:val="007C1632"/>
    <w:rsid w:val="007C3DC4"/>
    <w:rsid w:val="007D4C05"/>
    <w:rsid w:val="007D4C3E"/>
    <w:rsid w:val="007E2957"/>
    <w:rsid w:val="007E5632"/>
    <w:rsid w:val="007E5BC9"/>
    <w:rsid w:val="007E71EE"/>
    <w:rsid w:val="007F608A"/>
    <w:rsid w:val="008003A2"/>
    <w:rsid w:val="008051C7"/>
    <w:rsid w:val="00806E78"/>
    <w:rsid w:val="00807A68"/>
    <w:rsid w:val="0081020E"/>
    <w:rsid w:val="008126A0"/>
    <w:rsid w:val="008214E6"/>
    <w:rsid w:val="00830199"/>
    <w:rsid w:val="0083450E"/>
    <w:rsid w:val="00836E5C"/>
    <w:rsid w:val="0084189C"/>
    <w:rsid w:val="008451BE"/>
    <w:rsid w:val="00845C14"/>
    <w:rsid w:val="00847E32"/>
    <w:rsid w:val="00866CDA"/>
    <w:rsid w:val="00877195"/>
    <w:rsid w:val="00877C12"/>
    <w:rsid w:val="00877E66"/>
    <w:rsid w:val="00877E93"/>
    <w:rsid w:val="008830C0"/>
    <w:rsid w:val="00886B95"/>
    <w:rsid w:val="00890BEC"/>
    <w:rsid w:val="00896A36"/>
    <w:rsid w:val="008A2D4D"/>
    <w:rsid w:val="008A6086"/>
    <w:rsid w:val="008B29D6"/>
    <w:rsid w:val="008B550E"/>
    <w:rsid w:val="008B5A3F"/>
    <w:rsid w:val="008C33A4"/>
    <w:rsid w:val="008C72C7"/>
    <w:rsid w:val="008D2707"/>
    <w:rsid w:val="008D28EA"/>
    <w:rsid w:val="008D3121"/>
    <w:rsid w:val="008D4BAE"/>
    <w:rsid w:val="008E0736"/>
    <w:rsid w:val="008E66CE"/>
    <w:rsid w:val="008E7D7B"/>
    <w:rsid w:val="008F2F46"/>
    <w:rsid w:val="008F3101"/>
    <w:rsid w:val="008F3F76"/>
    <w:rsid w:val="008F564C"/>
    <w:rsid w:val="009034FD"/>
    <w:rsid w:val="009047D0"/>
    <w:rsid w:val="00904E04"/>
    <w:rsid w:val="00907AF0"/>
    <w:rsid w:val="00910435"/>
    <w:rsid w:val="00910909"/>
    <w:rsid w:val="00910D31"/>
    <w:rsid w:val="0091138F"/>
    <w:rsid w:val="0091663A"/>
    <w:rsid w:val="00924546"/>
    <w:rsid w:val="00926190"/>
    <w:rsid w:val="0093370E"/>
    <w:rsid w:val="009347D9"/>
    <w:rsid w:val="009405FC"/>
    <w:rsid w:val="00940B6C"/>
    <w:rsid w:val="00941720"/>
    <w:rsid w:val="00955F54"/>
    <w:rsid w:val="00971534"/>
    <w:rsid w:val="009808B1"/>
    <w:rsid w:val="00982AEC"/>
    <w:rsid w:val="00991168"/>
    <w:rsid w:val="00994F6E"/>
    <w:rsid w:val="009A33E9"/>
    <w:rsid w:val="009B1F8D"/>
    <w:rsid w:val="009B3141"/>
    <w:rsid w:val="009C0472"/>
    <w:rsid w:val="009C15F8"/>
    <w:rsid w:val="009C481A"/>
    <w:rsid w:val="009C7A36"/>
    <w:rsid w:val="009D5C65"/>
    <w:rsid w:val="009D6EF2"/>
    <w:rsid w:val="009E5A71"/>
    <w:rsid w:val="009F7E12"/>
    <w:rsid w:val="00A154A5"/>
    <w:rsid w:val="00A20280"/>
    <w:rsid w:val="00A207E0"/>
    <w:rsid w:val="00A25266"/>
    <w:rsid w:val="00A26828"/>
    <w:rsid w:val="00A34C42"/>
    <w:rsid w:val="00A35CC0"/>
    <w:rsid w:val="00A36C88"/>
    <w:rsid w:val="00A43524"/>
    <w:rsid w:val="00A45F2D"/>
    <w:rsid w:val="00A54B36"/>
    <w:rsid w:val="00A6136B"/>
    <w:rsid w:val="00A62BD0"/>
    <w:rsid w:val="00A653F9"/>
    <w:rsid w:val="00A67863"/>
    <w:rsid w:val="00A70633"/>
    <w:rsid w:val="00A74757"/>
    <w:rsid w:val="00A77CEB"/>
    <w:rsid w:val="00A821D6"/>
    <w:rsid w:val="00A93466"/>
    <w:rsid w:val="00A96166"/>
    <w:rsid w:val="00A9682E"/>
    <w:rsid w:val="00A96B73"/>
    <w:rsid w:val="00A97989"/>
    <w:rsid w:val="00A979A1"/>
    <w:rsid w:val="00AA250C"/>
    <w:rsid w:val="00AA2B88"/>
    <w:rsid w:val="00AA2E0B"/>
    <w:rsid w:val="00AA3314"/>
    <w:rsid w:val="00AB2D69"/>
    <w:rsid w:val="00AB3B12"/>
    <w:rsid w:val="00AB77FA"/>
    <w:rsid w:val="00AC053F"/>
    <w:rsid w:val="00AC7AF4"/>
    <w:rsid w:val="00AD2DD0"/>
    <w:rsid w:val="00AD4A96"/>
    <w:rsid w:val="00AD6A97"/>
    <w:rsid w:val="00AE0FFD"/>
    <w:rsid w:val="00AE14FF"/>
    <w:rsid w:val="00AF58C2"/>
    <w:rsid w:val="00AF5CFF"/>
    <w:rsid w:val="00AF7674"/>
    <w:rsid w:val="00B005E5"/>
    <w:rsid w:val="00B00BED"/>
    <w:rsid w:val="00B013A5"/>
    <w:rsid w:val="00B01C84"/>
    <w:rsid w:val="00B05A8E"/>
    <w:rsid w:val="00B05FD6"/>
    <w:rsid w:val="00B07E60"/>
    <w:rsid w:val="00B115B8"/>
    <w:rsid w:val="00B14D11"/>
    <w:rsid w:val="00B1507C"/>
    <w:rsid w:val="00B154F4"/>
    <w:rsid w:val="00B17520"/>
    <w:rsid w:val="00B23616"/>
    <w:rsid w:val="00B2455A"/>
    <w:rsid w:val="00B259EE"/>
    <w:rsid w:val="00B279BD"/>
    <w:rsid w:val="00B34B29"/>
    <w:rsid w:val="00B360CB"/>
    <w:rsid w:val="00B368B5"/>
    <w:rsid w:val="00B41C54"/>
    <w:rsid w:val="00B44A75"/>
    <w:rsid w:val="00B4510F"/>
    <w:rsid w:val="00B47C36"/>
    <w:rsid w:val="00B51FB1"/>
    <w:rsid w:val="00B52D76"/>
    <w:rsid w:val="00B608E8"/>
    <w:rsid w:val="00B62AD1"/>
    <w:rsid w:val="00B63456"/>
    <w:rsid w:val="00B637FE"/>
    <w:rsid w:val="00B64E6B"/>
    <w:rsid w:val="00B67D96"/>
    <w:rsid w:val="00B735C9"/>
    <w:rsid w:val="00B75D62"/>
    <w:rsid w:val="00B803AE"/>
    <w:rsid w:val="00B83BEA"/>
    <w:rsid w:val="00B9008F"/>
    <w:rsid w:val="00B93623"/>
    <w:rsid w:val="00B9429A"/>
    <w:rsid w:val="00B971CD"/>
    <w:rsid w:val="00BA18FB"/>
    <w:rsid w:val="00BA2CEE"/>
    <w:rsid w:val="00BA6D3E"/>
    <w:rsid w:val="00BD4A4E"/>
    <w:rsid w:val="00BD4DC3"/>
    <w:rsid w:val="00BD5F44"/>
    <w:rsid w:val="00BD7A73"/>
    <w:rsid w:val="00BD7B89"/>
    <w:rsid w:val="00BE409E"/>
    <w:rsid w:val="00BE4D00"/>
    <w:rsid w:val="00BF0F96"/>
    <w:rsid w:val="00BF7873"/>
    <w:rsid w:val="00C03C58"/>
    <w:rsid w:val="00C05C52"/>
    <w:rsid w:val="00C05DAE"/>
    <w:rsid w:val="00C120E7"/>
    <w:rsid w:val="00C12689"/>
    <w:rsid w:val="00C12908"/>
    <w:rsid w:val="00C16A46"/>
    <w:rsid w:val="00C16A63"/>
    <w:rsid w:val="00C264C0"/>
    <w:rsid w:val="00C43A66"/>
    <w:rsid w:val="00C44D17"/>
    <w:rsid w:val="00C46BDB"/>
    <w:rsid w:val="00C46E33"/>
    <w:rsid w:val="00C47AF3"/>
    <w:rsid w:val="00C534E6"/>
    <w:rsid w:val="00C54D03"/>
    <w:rsid w:val="00C6190C"/>
    <w:rsid w:val="00C627FA"/>
    <w:rsid w:val="00C667C4"/>
    <w:rsid w:val="00C74DD3"/>
    <w:rsid w:val="00C75249"/>
    <w:rsid w:val="00C802BC"/>
    <w:rsid w:val="00C83202"/>
    <w:rsid w:val="00C879B7"/>
    <w:rsid w:val="00C92195"/>
    <w:rsid w:val="00C92764"/>
    <w:rsid w:val="00C93831"/>
    <w:rsid w:val="00C9447E"/>
    <w:rsid w:val="00C949D4"/>
    <w:rsid w:val="00CA0F4F"/>
    <w:rsid w:val="00CA443C"/>
    <w:rsid w:val="00CB0161"/>
    <w:rsid w:val="00CC1FAE"/>
    <w:rsid w:val="00CE0272"/>
    <w:rsid w:val="00CE27D6"/>
    <w:rsid w:val="00CE735F"/>
    <w:rsid w:val="00CF3216"/>
    <w:rsid w:val="00CF3440"/>
    <w:rsid w:val="00CF64EF"/>
    <w:rsid w:val="00CF7DAB"/>
    <w:rsid w:val="00D05A55"/>
    <w:rsid w:val="00D128AF"/>
    <w:rsid w:val="00D1373C"/>
    <w:rsid w:val="00D200A9"/>
    <w:rsid w:val="00D20EAF"/>
    <w:rsid w:val="00D21CE0"/>
    <w:rsid w:val="00D4218E"/>
    <w:rsid w:val="00D4261B"/>
    <w:rsid w:val="00D45B28"/>
    <w:rsid w:val="00D5412C"/>
    <w:rsid w:val="00D57B68"/>
    <w:rsid w:val="00D63D45"/>
    <w:rsid w:val="00D67A13"/>
    <w:rsid w:val="00D67CB5"/>
    <w:rsid w:val="00D768CE"/>
    <w:rsid w:val="00D84BB1"/>
    <w:rsid w:val="00D85036"/>
    <w:rsid w:val="00D85CFA"/>
    <w:rsid w:val="00D8780B"/>
    <w:rsid w:val="00D94D33"/>
    <w:rsid w:val="00D9519D"/>
    <w:rsid w:val="00DA480F"/>
    <w:rsid w:val="00DA647B"/>
    <w:rsid w:val="00DB5B5A"/>
    <w:rsid w:val="00DC0AA5"/>
    <w:rsid w:val="00DC2DED"/>
    <w:rsid w:val="00DC6786"/>
    <w:rsid w:val="00DD073C"/>
    <w:rsid w:val="00DD62DD"/>
    <w:rsid w:val="00DE1AF0"/>
    <w:rsid w:val="00DE449E"/>
    <w:rsid w:val="00DE73FF"/>
    <w:rsid w:val="00DE77C9"/>
    <w:rsid w:val="00DF290F"/>
    <w:rsid w:val="00DF4788"/>
    <w:rsid w:val="00DF53FE"/>
    <w:rsid w:val="00E01211"/>
    <w:rsid w:val="00E07208"/>
    <w:rsid w:val="00E12FD2"/>
    <w:rsid w:val="00E13252"/>
    <w:rsid w:val="00E14982"/>
    <w:rsid w:val="00E16B20"/>
    <w:rsid w:val="00E16EFA"/>
    <w:rsid w:val="00E20928"/>
    <w:rsid w:val="00E20B5E"/>
    <w:rsid w:val="00E20E1E"/>
    <w:rsid w:val="00E2773B"/>
    <w:rsid w:val="00E30557"/>
    <w:rsid w:val="00E4099D"/>
    <w:rsid w:val="00E4426B"/>
    <w:rsid w:val="00E54C32"/>
    <w:rsid w:val="00E57749"/>
    <w:rsid w:val="00E604CA"/>
    <w:rsid w:val="00E624F7"/>
    <w:rsid w:val="00E734E1"/>
    <w:rsid w:val="00E74C29"/>
    <w:rsid w:val="00E75BD7"/>
    <w:rsid w:val="00E76EC4"/>
    <w:rsid w:val="00E828E9"/>
    <w:rsid w:val="00E847A5"/>
    <w:rsid w:val="00E9075D"/>
    <w:rsid w:val="00E91EEE"/>
    <w:rsid w:val="00EA55C7"/>
    <w:rsid w:val="00EA7E49"/>
    <w:rsid w:val="00EB03CB"/>
    <w:rsid w:val="00EB2E98"/>
    <w:rsid w:val="00EB49A7"/>
    <w:rsid w:val="00EC0122"/>
    <w:rsid w:val="00EC3D33"/>
    <w:rsid w:val="00EC6DE7"/>
    <w:rsid w:val="00EC6E4F"/>
    <w:rsid w:val="00ED06B0"/>
    <w:rsid w:val="00ED07A3"/>
    <w:rsid w:val="00ED4407"/>
    <w:rsid w:val="00ED5D73"/>
    <w:rsid w:val="00EF0436"/>
    <w:rsid w:val="00F02531"/>
    <w:rsid w:val="00F037EA"/>
    <w:rsid w:val="00F04A9D"/>
    <w:rsid w:val="00F12EE9"/>
    <w:rsid w:val="00F17CAE"/>
    <w:rsid w:val="00F24B31"/>
    <w:rsid w:val="00F24BC4"/>
    <w:rsid w:val="00F24F54"/>
    <w:rsid w:val="00F3197B"/>
    <w:rsid w:val="00F31FD9"/>
    <w:rsid w:val="00F332D2"/>
    <w:rsid w:val="00F359DB"/>
    <w:rsid w:val="00F36ECC"/>
    <w:rsid w:val="00F44488"/>
    <w:rsid w:val="00F444AC"/>
    <w:rsid w:val="00F45716"/>
    <w:rsid w:val="00F50D99"/>
    <w:rsid w:val="00F7251C"/>
    <w:rsid w:val="00F84C48"/>
    <w:rsid w:val="00F866E3"/>
    <w:rsid w:val="00FA1C1D"/>
    <w:rsid w:val="00FA21FA"/>
    <w:rsid w:val="00FA3C8A"/>
    <w:rsid w:val="00FA5CE1"/>
    <w:rsid w:val="00FA62DC"/>
    <w:rsid w:val="00FB0F3E"/>
    <w:rsid w:val="00FB2810"/>
    <w:rsid w:val="00FB4018"/>
    <w:rsid w:val="00FB59C4"/>
    <w:rsid w:val="00FC1B5B"/>
    <w:rsid w:val="00FC6233"/>
    <w:rsid w:val="00FC6717"/>
    <w:rsid w:val="00FD2AF3"/>
    <w:rsid w:val="00FD3A13"/>
    <w:rsid w:val="00FD618A"/>
    <w:rsid w:val="00FD6B78"/>
    <w:rsid w:val="00FD6E6F"/>
    <w:rsid w:val="00FE4E85"/>
    <w:rsid w:val="00FE5D6C"/>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82AF3"/>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53F"/>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footer" Target="footer1.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file:///D:\Escritorio\TFG\Proyecto\Memoria\Memoria%20TFG.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eader" Target="header1.xml"/><Relationship Id="rId33" Type="http://schemas.openxmlformats.org/officeDocument/2006/relationships/image" Target="media/image4.png"/><Relationship Id="rId38" Type="http://schemas.openxmlformats.org/officeDocument/2006/relationships/image" Target="media/image9.png"/><Relationship Id="rId46" Type="http://schemas.microsoft.com/office/2007/relationships/hdphoto" Target="media/hdphoto3.wdp"/><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footer" Target="footer3.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microsoft.com/office/2007/relationships/hdphoto" Target="media/hdphoto2.wdp"/><Relationship Id="rId37" Type="http://schemas.openxmlformats.org/officeDocument/2006/relationships/image" Target="media/image8.gif"/><Relationship Id="rId40" Type="http://schemas.openxmlformats.org/officeDocument/2006/relationships/image" Target="media/image11.gif"/><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eader" Target="header2.xml"/><Relationship Id="rId36" Type="http://schemas.openxmlformats.org/officeDocument/2006/relationships/image" Target="media/image7.png"/><Relationship Id="rId49" Type="http://schemas.openxmlformats.org/officeDocument/2006/relationships/footer" Target="footer4.xml"/><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image" Target="media/image3.png"/><Relationship Id="rId44" Type="http://schemas.openxmlformats.org/officeDocument/2006/relationships/image" Target="media/image1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footer" Target="footer2.xml"/><Relationship Id="rId30" Type="http://schemas.openxmlformats.org/officeDocument/2006/relationships/image" Target="media/image2.png"/><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7B132DD9-8D27-4D0C-8093-33F5A1302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4156</TotalTime>
  <Pages>69</Pages>
  <Words>23463</Words>
  <Characters>120370</Characters>
  <Application>Microsoft Office Word</Application>
  <DocSecurity>0</DocSecurity>
  <Lines>2507</Lines>
  <Paragraphs>1005</Paragraphs>
  <ScaleCrop>false</ScaleCrop>
  <HeadingPairs>
    <vt:vector size="2" baseType="variant">
      <vt:variant>
        <vt:lpstr>Título</vt:lpstr>
      </vt:variant>
      <vt:variant>
        <vt:i4>1</vt:i4>
      </vt:variant>
    </vt:vector>
  </HeadingPairs>
  <TitlesOfParts>
    <vt:vector size="1" baseType="lpstr">
      <vt:lpstr/>
    </vt:vector>
  </TitlesOfParts>
  <Company>Universidad Pontificia de Salamanca</Company>
  <LinksUpToDate>false</LinksUpToDate>
  <CharactersWithSpaces>142828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383</cp:revision>
  <cp:lastPrinted>2011-04-07T12:04:00Z</cp:lastPrinted>
  <dcterms:created xsi:type="dcterms:W3CDTF">2018-12-18T10:39:00Z</dcterms:created>
  <dcterms:modified xsi:type="dcterms:W3CDTF">2019-02-23T18:44:00Z</dcterms:modified>
</cp:coreProperties>
</file>