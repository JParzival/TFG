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4F6AB2">
      <w:pPr>
        <w:ind w:left="1416" w:hanging="1416"/>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B279BD" w:rsidRDefault="00B279BD" w:rsidP="00B279BD"/>
    <w:p w:rsidR="00D94F2B" w:rsidRDefault="00B279BD">
      <w:pPr>
        <w:pStyle w:val="TDC1"/>
        <w:rPr>
          <w:rFonts w:eastAsiaTheme="minorEastAsia"/>
          <w:b w:val="0"/>
          <w:lang w:eastAsia="es-ES"/>
        </w:rPr>
      </w:pPr>
      <w:r>
        <w:fldChar w:fldCharType="begin"/>
      </w:r>
      <w:r>
        <w:instrText xml:space="preserve"> TOC \o "1-5" \h \z \u </w:instrText>
      </w:r>
      <w:r>
        <w:fldChar w:fldCharType="separate"/>
      </w:r>
      <w:hyperlink w:anchor="_Toc2789197" w:history="1">
        <w:r w:rsidR="00D94F2B" w:rsidRPr="002C3847">
          <w:rPr>
            <w:rStyle w:val="Hipervnculo"/>
          </w:rPr>
          <w:t>Introducción</w:t>
        </w:r>
        <w:r w:rsidR="00D94F2B">
          <w:rPr>
            <w:webHidden/>
          </w:rPr>
          <w:tab/>
        </w:r>
        <w:r w:rsidR="00D94F2B">
          <w:rPr>
            <w:webHidden/>
          </w:rPr>
          <w:fldChar w:fldCharType="begin"/>
        </w:r>
        <w:r w:rsidR="00D94F2B">
          <w:rPr>
            <w:webHidden/>
          </w:rPr>
          <w:instrText xml:space="preserve"> PAGEREF _Toc2789197 \h </w:instrText>
        </w:r>
        <w:r w:rsidR="00D94F2B">
          <w:rPr>
            <w:webHidden/>
          </w:rPr>
        </w:r>
        <w:r w:rsidR="00D94F2B">
          <w:rPr>
            <w:webHidden/>
          </w:rPr>
          <w:fldChar w:fldCharType="separate"/>
        </w:r>
        <w:r w:rsidR="00D94F2B">
          <w:rPr>
            <w:webHidden/>
          </w:rPr>
          <w:t>1</w:t>
        </w:r>
        <w:r w:rsidR="00D94F2B">
          <w:rPr>
            <w:webHidden/>
          </w:rPr>
          <w:fldChar w:fldCharType="end"/>
        </w:r>
      </w:hyperlink>
    </w:p>
    <w:p w:rsidR="00D94F2B" w:rsidRDefault="00D54232">
      <w:pPr>
        <w:pStyle w:val="TDC2"/>
        <w:tabs>
          <w:tab w:val="right" w:leader="dot" w:pos="8493"/>
        </w:tabs>
        <w:rPr>
          <w:rFonts w:eastAsiaTheme="minorEastAsia"/>
          <w:noProof/>
          <w:lang w:eastAsia="es-ES"/>
        </w:rPr>
      </w:pPr>
      <w:hyperlink w:anchor="_Toc2789198" w:history="1">
        <w:r w:rsidR="00D94F2B" w:rsidRPr="002C3847">
          <w:rPr>
            <w:rStyle w:val="Hipervnculo"/>
            <w:noProof/>
          </w:rPr>
          <w:t>Presentación y Motivación del Trabajo</w:t>
        </w:r>
        <w:r w:rsidR="00D94F2B">
          <w:rPr>
            <w:noProof/>
            <w:webHidden/>
          </w:rPr>
          <w:tab/>
        </w:r>
        <w:r w:rsidR="00D94F2B">
          <w:rPr>
            <w:noProof/>
            <w:webHidden/>
          </w:rPr>
          <w:fldChar w:fldCharType="begin"/>
        </w:r>
        <w:r w:rsidR="00D94F2B">
          <w:rPr>
            <w:noProof/>
            <w:webHidden/>
          </w:rPr>
          <w:instrText xml:space="preserve"> PAGEREF _Toc2789198 \h </w:instrText>
        </w:r>
        <w:r w:rsidR="00D94F2B">
          <w:rPr>
            <w:noProof/>
            <w:webHidden/>
          </w:rPr>
        </w:r>
        <w:r w:rsidR="00D94F2B">
          <w:rPr>
            <w:noProof/>
            <w:webHidden/>
          </w:rPr>
          <w:fldChar w:fldCharType="separate"/>
        </w:r>
        <w:r w:rsidR="00D94F2B">
          <w:rPr>
            <w:noProof/>
            <w:webHidden/>
          </w:rPr>
          <w:t>1</w:t>
        </w:r>
        <w:r w:rsidR="00D94F2B">
          <w:rPr>
            <w:noProof/>
            <w:webHidden/>
          </w:rPr>
          <w:fldChar w:fldCharType="end"/>
        </w:r>
      </w:hyperlink>
    </w:p>
    <w:p w:rsidR="00D94F2B" w:rsidRDefault="00D54232">
      <w:pPr>
        <w:pStyle w:val="TDC2"/>
        <w:tabs>
          <w:tab w:val="right" w:leader="dot" w:pos="8493"/>
        </w:tabs>
        <w:rPr>
          <w:rFonts w:eastAsiaTheme="minorEastAsia"/>
          <w:noProof/>
          <w:lang w:eastAsia="es-ES"/>
        </w:rPr>
      </w:pPr>
      <w:hyperlink w:anchor="_Toc2789199" w:history="1">
        <w:r w:rsidR="00D94F2B" w:rsidRPr="002C3847">
          <w:rPr>
            <w:rStyle w:val="Hipervnculo"/>
            <w:noProof/>
          </w:rPr>
          <w:t>Estado del Arte</w:t>
        </w:r>
        <w:r w:rsidR="00D94F2B">
          <w:rPr>
            <w:noProof/>
            <w:webHidden/>
          </w:rPr>
          <w:tab/>
        </w:r>
        <w:r w:rsidR="00D94F2B">
          <w:rPr>
            <w:noProof/>
            <w:webHidden/>
          </w:rPr>
          <w:fldChar w:fldCharType="begin"/>
        </w:r>
        <w:r w:rsidR="00D94F2B">
          <w:rPr>
            <w:noProof/>
            <w:webHidden/>
          </w:rPr>
          <w:instrText xml:space="preserve"> PAGEREF _Toc2789199 \h </w:instrText>
        </w:r>
        <w:r w:rsidR="00D94F2B">
          <w:rPr>
            <w:noProof/>
            <w:webHidden/>
          </w:rPr>
        </w:r>
        <w:r w:rsidR="00D94F2B">
          <w:rPr>
            <w:noProof/>
            <w:webHidden/>
          </w:rPr>
          <w:fldChar w:fldCharType="separate"/>
        </w:r>
        <w:r w:rsidR="00D94F2B">
          <w:rPr>
            <w:noProof/>
            <w:webHidden/>
          </w:rPr>
          <w:t>2</w:t>
        </w:r>
        <w:r w:rsidR="00D94F2B">
          <w:rPr>
            <w:noProof/>
            <w:webHidden/>
          </w:rPr>
          <w:fldChar w:fldCharType="end"/>
        </w:r>
      </w:hyperlink>
    </w:p>
    <w:p w:rsidR="00D94F2B" w:rsidRDefault="00D54232">
      <w:pPr>
        <w:pStyle w:val="TDC1"/>
        <w:rPr>
          <w:rFonts w:eastAsiaTheme="minorEastAsia"/>
          <w:b w:val="0"/>
          <w:lang w:eastAsia="es-ES"/>
        </w:rPr>
      </w:pPr>
      <w:hyperlink w:anchor="_Toc2789200" w:history="1">
        <w:r w:rsidR="00D94F2B" w:rsidRPr="002C3847">
          <w:rPr>
            <w:rStyle w:val="Hipervnculo"/>
          </w:rPr>
          <w:t>1.</w:t>
        </w:r>
        <w:r w:rsidR="00D94F2B">
          <w:rPr>
            <w:rFonts w:eastAsiaTheme="minorEastAsia"/>
            <w:b w:val="0"/>
            <w:lang w:eastAsia="es-ES"/>
          </w:rPr>
          <w:tab/>
        </w:r>
        <w:r w:rsidR="00D94F2B" w:rsidRPr="002C3847">
          <w:rPr>
            <w:rStyle w:val="Hipervnculo"/>
          </w:rPr>
          <w:t>Capítulo 1: Fundamentos de Psicología</w:t>
        </w:r>
        <w:r w:rsidR="00D94F2B">
          <w:rPr>
            <w:webHidden/>
          </w:rPr>
          <w:tab/>
        </w:r>
        <w:r w:rsidR="00D94F2B">
          <w:rPr>
            <w:webHidden/>
          </w:rPr>
          <w:fldChar w:fldCharType="begin"/>
        </w:r>
        <w:r w:rsidR="00D94F2B">
          <w:rPr>
            <w:webHidden/>
          </w:rPr>
          <w:instrText xml:space="preserve"> PAGEREF _Toc2789200 \h </w:instrText>
        </w:r>
        <w:r w:rsidR="00D94F2B">
          <w:rPr>
            <w:webHidden/>
          </w:rPr>
        </w:r>
        <w:r w:rsidR="00D94F2B">
          <w:rPr>
            <w:webHidden/>
          </w:rPr>
          <w:fldChar w:fldCharType="separate"/>
        </w:r>
        <w:r w:rsidR="00D94F2B">
          <w:rPr>
            <w:webHidden/>
          </w:rPr>
          <w:t>5</w:t>
        </w:r>
        <w:r w:rsidR="00D94F2B">
          <w:rPr>
            <w:webHidden/>
          </w:rPr>
          <w:fldChar w:fldCharType="end"/>
        </w:r>
      </w:hyperlink>
    </w:p>
    <w:p w:rsidR="00D94F2B" w:rsidRDefault="00D54232">
      <w:pPr>
        <w:pStyle w:val="TDC2"/>
        <w:tabs>
          <w:tab w:val="left" w:pos="1100"/>
          <w:tab w:val="right" w:leader="dot" w:pos="8493"/>
        </w:tabs>
        <w:rPr>
          <w:rFonts w:eastAsiaTheme="minorEastAsia"/>
          <w:noProof/>
          <w:lang w:eastAsia="es-ES"/>
        </w:rPr>
      </w:pPr>
      <w:hyperlink w:anchor="_Toc2789201" w:history="1">
        <w:r w:rsidR="00D94F2B" w:rsidRPr="002C3847">
          <w:rPr>
            <w:rStyle w:val="Hipervnculo"/>
            <w:noProof/>
          </w:rPr>
          <w:t>1.1</w:t>
        </w:r>
        <w:r w:rsidR="00D94F2B">
          <w:rPr>
            <w:rFonts w:eastAsiaTheme="minorEastAsia"/>
            <w:noProof/>
            <w:lang w:eastAsia="es-ES"/>
          </w:rPr>
          <w:tab/>
        </w:r>
        <w:r w:rsidR="00D94F2B" w:rsidRPr="002C3847">
          <w:rPr>
            <w:rStyle w:val="Hipervnculo"/>
            <w:noProof/>
          </w:rPr>
          <w:t>La Psicología Conductista</w:t>
        </w:r>
        <w:r w:rsidR="00D94F2B">
          <w:rPr>
            <w:noProof/>
            <w:webHidden/>
          </w:rPr>
          <w:tab/>
        </w:r>
        <w:r w:rsidR="00D94F2B">
          <w:rPr>
            <w:noProof/>
            <w:webHidden/>
          </w:rPr>
          <w:fldChar w:fldCharType="begin"/>
        </w:r>
        <w:r w:rsidR="00D94F2B">
          <w:rPr>
            <w:noProof/>
            <w:webHidden/>
          </w:rPr>
          <w:instrText xml:space="preserve"> PAGEREF _Toc2789201 \h </w:instrText>
        </w:r>
        <w:r w:rsidR="00D94F2B">
          <w:rPr>
            <w:noProof/>
            <w:webHidden/>
          </w:rPr>
        </w:r>
        <w:r w:rsidR="00D94F2B">
          <w:rPr>
            <w:noProof/>
            <w:webHidden/>
          </w:rPr>
          <w:fldChar w:fldCharType="separate"/>
        </w:r>
        <w:r w:rsidR="00D94F2B">
          <w:rPr>
            <w:noProof/>
            <w:webHidden/>
          </w:rPr>
          <w:t>6</w:t>
        </w:r>
        <w:r w:rsidR="00D94F2B">
          <w:rPr>
            <w:noProof/>
            <w:webHidden/>
          </w:rPr>
          <w:fldChar w:fldCharType="end"/>
        </w:r>
      </w:hyperlink>
    </w:p>
    <w:p w:rsidR="00D94F2B" w:rsidRDefault="00D54232">
      <w:pPr>
        <w:pStyle w:val="TDC2"/>
        <w:tabs>
          <w:tab w:val="left" w:pos="1100"/>
          <w:tab w:val="right" w:leader="dot" w:pos="8493"/>
        </w:tabs>
        <w:rPr>
          <w:rFonts w:eastAsiaTheme="minorEastAsia"/>
          <w:noProof/>
          <w:lang w:eastAsia="es-ES"/>
        </w:rPr>
      </w:pPr>
      <w:hyperlink w:anchor="_Toc2789202" w:history="1">
        <w:r w:rsidR="00D94F2B" w:rsidRPr="002C3847">
          <w:rPr>
            <w:rStyle w:val="Hipervnculo"/>
            <w:noProof/>
          </w:rPr>
          <w:t>1.2</w:t>
        </w:r>
        <w:r w:rsidR="00D94F2B">
          <w:rPr>
            <w:rFonts w:eastAsiaTheme="minorEastAsia"/>
            <w:noProof/>
            <w:lang w:eastAsia="es-ES"/>
          </w:rPr>
          <w:tab/>
        </w:r>
        <w:r w:rsidR="00D94F2B" w:rsidRPr="002C3847">
          <w:rPr>
            <w:rStyle w:val="Hipervnculo"/>
            <w:noProof/>
          </w:rPr>
          <w:t>La Psicología Cognitiva</w:t>
        </w:r>
        <w:r w:rsidR="00D94F2B">
          <w:rPr>
            <w:noProof/>
            <w:webHidden/>
          </w:rPr>
          <w:tab/>
        </w:r>
        <w:r w:rsidR="00D94F2B">
          <w:rPr>
            <w:noProof/>
            <w:webHidden/>
          </w:rPr>
          <w:fldChar w:fldCharType="begin"/>
        </w:r>
        <w:r w:rsidR="00D94F2B">
          <w:rPr>
            <w:noProof/>
            <w:webHidden/>
          </w:rPr>
          <w:instrText xml:space="preserve"> PAGEREF _Toc2789202 \h </w:instrText>
        </w:r>
        <w:r w:rsidR="00D94F2B">
          <w:rPr>
            <w:noProof/>
            <w:webHidden/>
          </w:rPr>
        </w:r>
        <w:r w:rsidR="00D94F2B">
          <w:rPr>
            <w:noProof/>
            <w:webHidden/>
          </w:rPr>
          <w:fldChar w:fldCharType="separate"/>
        </w:r>
        <w:r w:rsidR="00D94F2B">
          <w:rPr>
            <w:noProof/>
            <w:webHidden/>
          </w:rPr>
          <w:t>7</w:t>
        </w:r>
        <w:r w:rsidR="00D94F2B">
          <w:rPr>
            <w:noProof/>
            <w:webHidden/>
          </w:rPr>
          <w:fldChar w:fldCharType="end"/>
        </w:r>
      </w:hyperlink>
    </w:p>
    <w:p w:rsidR="00D94F2B" w:rsidRDefault="00D54232">
      <w:pPr>
        <w:pStyle w:val="TDC2"/>
        <w:tabs>
          <w:tab w:val="left" w:pos="1100"/>
          <w:tab w:val="right" w:leader="dot" w:pos="8493"/>
        </w:tabs>
        <w:rPr>
          <w:rFonts w:eastAsiaTheme="minorEastAsia"/>
          <w:noProof/>
          <w:lang w:eastAsia="es-ES"/>
        </w:rPr>
      </w:pPr>
      <w:hyperlink w:anchor="_Toc2789203" w:history="1">
        <w:r w:rsidR="00D94F2B" w:rsidRPr="002C3847">
          <w:rPr>
            <w:rStyle w:val="Hipervnculo"/>
            <w:noProof/>
          </w:rPr>
          <w:t>1.3</w:t>
        </w:r>
        <w:r w:rsidR="00D94F2B">
          <w:rPr>
            <w:rFonts w:eastAsiaTheme="minorEastAsia"/>
            <w:noProof/>
            <w:lang w:eastAsia="es-ES"/>
          </w:rPr>
          <w:tab/>
        </w:r>
        <w:r w:rsidR="00D94F2B" w:rsidRPr="002C3847">
          <w:rPr>
            <w:rStyle w:val="Hipervnculo"/>
            <w:noProof/>
          </w:rPr>
          <w:t>La Psicología Cognitivo-Conductual</w:t>
        </w:r>
        <w:r w:rsidR="00D94F2B">
          <w:rPr>
            <w:noProof/>
            <w:webHidden/>
          </w:rPr>
          <w:tab/>
        </w:r>
        <w:r w:rsidR="00D94F2B">
          <w:rPr>
            <w:noProof/>
            <w:webHidden/>
          </w:rPr>
          <w:fldChar w:fldCharType="begin"/>
        </w:r>
        <w:r w:rsidR="00D94F2B">
          <w:rPr>
            <w:noProof/>
            <w:webHidden/>
          </w:rPr>
          <w:instrText xml:space="preserve"> PAGEREF _Toc2789203 \h </w:instrText>
        </w:r>
        <w:r w:rsidR="00D94F2B">
          <w:rPr>
            <w:noProof/>
            <w:webHidden/>
          </w:rPr>
        </w:r>
        <w:r w:rsidR="00D94F2B">
          <w:rPr>
            <w:noProof/>
            <w:webHidden/>
          </w:rPr>
          <w:fldChar w:fldCharType="separate"/>
        </w:r>
        <w:r w:rsidR="00D94F2B">
          <w:rPr>
            <w:noProof/>
            <w:webHidden/>
          </w:rPr>
          <w:t>11</w:t>
        </w:r>
        <w:r w:rsidR="00D94F2B">
          <w:rPr>
            <w:noProof/>
            <w:webHidden/>
          </w:rPr>
          <w:fldChar w:fldCharType="end"/>
        </w:r>
      </w:hyperlink>
    </w:p>
    <w:p w:rsidR="00D94F2B" w:rsidRDefault="00D54232">
      <w:pPr>
        <w:pStyle w:val="TDC2"/>
        <w:tabs>
          <w:tab w:val="left" w:pos="1100"/>
          <w:tab w:val="right" w:leader="dot" w:pos="8493"/>
        </w:tabs>
        <w:rPr>
          <w:rFonts w:eastAsiaTheme="minorEastAsia"/>
          <w:noProof/>
          <w:lang w:eastAsia="es-ES"/>
        </w:rPr>
      </w:pPr>
      <w:hyperlink w:anchor="_Toc2789204" w:history="1">
        <w:r w:rsidR="00D94F2B" w:rsidRPr="002C3847">
          <w:rPr>
            <w:rStyle w:val="Hipervnculo"/>
            <w:noProof/>
          </w:rPr>
          <w:t>1.4</w:t>
        </w:r>
        <w:r w:rsidR="00D94F2B">
          <w:rPr>
            <w:rFonts w:eastAsiaTheme="minorEastAsia"/>
            <w:noProof/>
            <w:lang w:eastAsia="es-ES"/>
          </w:rPr>
          <w:tab/>
        </w:r>
        <w:r w:rsidR="00D94F2B" w:rsidRPr="002C3847">
          <w:rPr>
            <w:rStyle w:val="Hipervnculo"/>
            <w:noProof/>
          </w:rPr>
          <w:t>Los Trastornos Psicológicos y la Psicopatología</w:t>
        </w:r>
        <w:r w:rsidR="00D94F2B">
          <w:rPr>
            <w:noProof/>
            <w:webHidden/>
          </w:rPr>
          <w:tab/>
        </w:r>
        <w:r w:rsidR="00D94F2B">
          <w:rPr>
            <w:noProof/>
            <w:webHidden/>
          </w:rPr>
          <w:fldChar w:fldCharType="begin"/>
        </w:r>
        <w:r w:rsidR="00D94F2B">
          <w:rPr>
            <w:noProof/>
            <w:webHidden/>
          </w:rPr>
          <w:instrText xml:space="preserve"> PAGEREF _Toc2789204 \h </w:instrText>
        </w:r>
        <w:r w:rsidR="00D94F2B">
          <w:rPr>
            <w:noProof/>
            <w:webHidden/>
          </w:rPr>
        </w:r>
        <w:r w:rsidR="00D94F2B">
          <w:rPr>
            <w:noProof/>
            <w:webHidden/>
          </w:rPr>
          <w:fldChar w:fldCharType="separate"/>
        </w:r>
        <w:r w:rsidR="00D94F2B">
          <w:rPr>
            <w:noProof/>
            <w:webHidden/>
          </w:rPr>
          <w:t>13</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05" w:history="1">
        <w:r w:rsidR="00D94F2B" w:rsidRPr="002C3847">
          <w:rPr>
            <w:rStyle w:val="Hipervnculo"/>
            <w:noProof/>
          </w:rPr>
          <w:t>1.4.1</w:t>
        </w:r>
        <w:r w:rsidR="00D94F2B">
          <w:rPr>
            <w:rFonts w:eastAsiaTheme="minorEastAsia"/>
            <w:noProof/>
            <w:lang w:eastAsia="es-ES"/>
          </w:rPr>
          <w:tab/>
        </w:r>
        <w:r w:rsidR="00D94F2B" w:rsidRPr="002C3847">
          <w:rPr>
            <w:rStyle w:val="Hipervnculo"/>
            <w:noProof/>
          </w:rPr>
          <w:t>Los trastornos psicológicos</w:t>
        </w:r>
        <w:r w:rsidR="00D94F2B">
          <w:rPr>
            <w:noProof/>
            <w:webHidden/>
          </w:rPr>
          <w:tab/>
        </w:r>
        <w:r w:rsidR="00D94F2B">
          <w:rPr>
            <w:noProof/>
            <w:webHidden/>
          </w:rPr>
          <w:fldChar w:fldCharType="begin"/>
        </w:r>
        <w:r w:rsidR="00D94F2B">
          <w:rPr>
            <w:noProof/>
            <w:webHidden/>
          </w:rPr>
          <w:instrText xml:space="preserve"> PAGEREF _Toc2789205 \h </w:instrText>
        </w:r>
        <w:r w:rsidR="00D94F2B">
          <w:rPr>
            <w:noProof/>
            <w:webHidden/>
          </w:rPr>
        </w:r>
        <w:r w:rsidR="00D94F2B">
          <w:rPr>
            <w:noProof/>
            <w:webHidden/>
          </w:rPr>
          <w:fldChar w:fldCharType="separate"/>
        </w:r>
        <w:r w:rsidR="00D94F2B">
          <w:rPr>
            <w:noProof/>
            <w:webHidden/>
          </w:rPr>
          <w:t>13</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06" w:history="1">
        <w:r w:rsidR="00D94F2B" w:rsidRPr="002C3847">
          <w:rPr>
            <w:rStyle w:val="Hipervnculo"/>
            <w:noProof/>
          </w:rPr>
          <w:t>1.4.1.1</w:t>
        </w:r>
        <w:r w:rsidR="00D94F2B">
          <w:rPr>
            <w:rFonts w:eastAsiaTheme="minorEastAsia"/>
            <w:noProof/>
            <w:lang w:eastAsia="es-ES"/>
          </w:rPr>
          <w:tab/>
        </w:r>
        <w:r w:rsidR="00D94F2B" w:rsidRPr="002C3847">
          <w:rPr>
            <w:rStyle w:val="Hipervnculo"/>
            <w:noProof/>
          </w:rPr>
          <w:t>Trastornos infantiles</w:t>
        </w:r>
        <w:r w:rsidR="00D94F2B">
          <w:rPr>
            <w:noProof/>
            <w:webHidden/>
          </w:rPr>
          <w:tab/>
        </w:r>
        <w:r w:rsidR="00D94F2B">
          <w:rPr>
            <w:noProof/>
            <w:webHidden/>
          </w:rPr>
          <w:fldChar w:fldCharType="begin"/>
        </w:r>
        <w:r w:rsidR="00D94F2B">
          <w:rPr>
            <w:noProof/>
            <w:webHidden/>
          </w:rPr>
          <w:instrText xml:space="preserve"> PAGEREF _Toc2789206 \h </w:instrText>
        </w:r>
        <w:r w:rsidR="00D94F2B">
          <w:rPr>
            <w:noProof/>
            <w:webHidden/>
          </w:rPr>
        </w:r>
        <w:r w:rsidR="00D94F2B">
          <w:rPr>
            <w:noProof/>
            <w:webHidden/>
          </w:rPr>
          <w:fldChar w:fldCharType="separate"/>
        </w:r>
        <w:r w:rsidR="00D94F2B">
          <w:rPr>
            <w:noProof/>
            <w:webHidden/>
          </w:rPr>
          <w:t>14</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07" w:history="1">
        <w:r w:rsidR="00D94F2B" w:rsidRPr="002C3847">
          <w:rPr>
            <w:rStyle w:val="Hipervnculo"/>
            <w:noProof/>
          </w:rPr>
          <w:t>1.4.1.2</w:t>
        </w:r>
        <w:r w:rsidR="00D94F2B">
          <w:rPr>
            <w:rFonts w:eastAsiaTheme="minorEastAsia"/>
            <w:noProof/>
            <w:lang w:eastAsia="es-ES"/>
          </w:rPr>
          <w:tab/>
        </w:r>
        <w:r w:rsidR="00D94F2B" w:rsidRPr="002C3847">
          <w:rPr>
            <w:rStyle w:val="Hipervnculo"/>
            <w:noProof/>
          </w:rPr>
          <w:t>Trastornos de ansiedad</w:t>
        </w:r>
        <w:r w:rsidR="00D94F2B">
          <w:rPr>
            <w:noProof/>
            <w:webHidden/>
          </w:rPr>
          <w:tab/>
        </w:r>
        <w:r w:rsidR="00D94F2B">
          <w:rPr>
            <w:noProof/>
            <w:webHidden/>
          </w:rPr>
          <w:fldChar w:fldCharType="begin"/>
        </w:r>
        <w:r w:rsidR="00D94F2B">
          <w:rPr>
            <w:noProof/>
            <w:webHidden/>
          </w:rPr>
          <w:instrText xml:space="preserve"> PAGEREF _Toc2789207 \h </w:instrText>
        </w:r>
        <w:r w:rsidR="00D94F2B">
          <w:rPr>
            <w:noProof/>
            <w:webHidden/>
          </w:rPr>
        </w:r>
        <w:r w:rsidR="00D94F2B">
          <w:rPr>
            <w:noProof/>
            <w:webHidden/>
          </w:rPr>
          <w:fldChar w:fldCharType="separate"/>
        </w:r>
        <w:r w:rsidR="00D94F2B">
          <w:rPr>
            <w:noProof/>
            <w:webHidden/>
          </w:rPr>
          <w:t>14</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08" w:history="1">
        <w:r w:rsidR="00D94F2B" w:rsidRPr="002C3847">
          <w:rPr>
            <w:rStyle w:val="Hipervnculo"/>
            <w:noProof/>
          </w:rPr>
          <w:t>1.4.1.2.1</w:t>
        </w:r>
        <w:r w:rsidR="00D94F2B">
          <w:rPr>
            <w:rFonts w:eastAsiaTheme="minorEastAsia"/>
            <w:noProof/>
            <w:lang w:eastAsia="es-ES"/>
          </w:rPr>
          <w:tab/>
        </w:r>
        <w:r w:rsidR="00D94F2B" w:rsidRPr="002C3847">
          <w:rPr>
            <w:rStyle w:val="Hipervnculo"/>
            <w:noProof/>
          </w:rPr>
          <w:t>Trastorno Obsesivo Compulsivo</w:t>
        </w:r>
        <w:r w:rsidR="00D94F2B">
          <w:rPr>
            <w:noProof/>
            <w:webHidden/>
          </w:rPr>
          <w:tab/>
        </w:r>
        <w:r w:rsidR="00D94F2B">
          <w:rPr>
            <w:noProof/>
            <w:webHidden/>
          </w:rPr>
          <w:fldChar w:fldCharType="begin"/>
        </w:r>
        <w:r w:rsidR="00D94F2B">
          <w:rPr>
            <w:noProof/>
            <w:webHidden/>
          </w:rPr>
          <w:instrText xml:space="preserve"> PAGEREF _Toc2789208 \h </w:instrText>
        </w:r>
        <w:r w:rsidR="00D94F2B">
          <w:rPr>
            <w:noProof/>
            <w:webHidden/>
          </w:rPr>
        </w:r>
        <w:r w:rsidR="00D94F2B">
          <w:rPr>
            <w:noProof/>
            <w:webHidden/>
          </w:rPr>
          <w:fldChar w:fldCharType="separate"/>
        </w:r>
        <w:r w:rsidR="00D94F2B">
          <w:rPr>
            <w:noProof/>
            <w:webHidden/>
          </w:rPr>
          <w:t>15</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09" w:history="1">
        <w:r w:rsidR="00D94F2B" w:rsidRPr="002C3847">
          <w:rPr>
            <w:rStyle w:val="Hipervnculo"/>
            <w:noProof/>
          </w:rPr>
          <w:t>1.4.1.3</w:t>
        </w:r>
        <w:r w:rsidR="00D94F2B">
          <w:rPr>
            <w:rFonts w:eastAsiaTheme="minorEastAsia"/>
            <w:noProof/>
            <w:lang w:eastAsia="es-ES"/>
          </w:rPr>
          <w:tab/>
        </w:r>
        <w:r w:rsidR="00D94F2B" w:rsidRPr="002C3847">
          <w:rPr>
            <w:rStyle w:val="Hipervnculo"/>
            <w:noProof/>
          </w:rPr>
          <w:t>Trastornos del estado de ánimo</w:t>
        </w:r>
        <w:r w:rsidR="00D94F2B">
          <w:rPr>
            <w:noProof/>
            <w:webHidden/>
          </w:rPr>
          <w:tab/>
        </w:r>
        <w:r w:rsidR="00D94F2B">
          <w:rPr>
            <w:noProof/>
            <w:webHidden/>
          </w:rPr>
          <w:fldChar w:fldCharType="begin"/>
        </w:r>
        <w:r w:rsidR="00D94F2B">
          <w:rPr>
            <w:noProof/>
            <w:webHidden/>
          </w:rPr>
          <w:instrText xml:space="preserve"> PAGEREF _Toc2789209 \h </w:instrText>
        </w:r>
        <w:r w:rsidR="00D94F2B">
          <w:rPr>
            <w:noProof/>
            <w:webHidden/>
          </w:rPr>
        </w:r>
        <w:r w:rsidR="00D94F2B">
          <w:rPr>
            <w:noProof/>
            <w:webHidden/>
          </w:rPr>
          <w:fldChar w:fldCharType="separate"/>
        </w:r>
        <w:r w:rsidR="00D94F2B">
          <w:rPr>
            <w:noProof/>
            <w:webHidden/>
          </w:rPr>
          <w:t>15</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10" w:history="1">
        <w:r w:rsidR="00D94F2B" w:rsidRPr="002C3847">
          <w:rPr>
            <w:rStyle w:val="Hipervnculo"/>
            <w:noProof/>
          </w:rPr>
          <w:t>1.4.1.3.1</w:t>
        </w:r>
        <w:r w:rsidR="00D94F2B">
          <w:rPr>
            <w:rFonts w:eastAsiaTheme="minorEastAsia"/>
            <w:noProof/>
            <w:lang w:eastAsia="es-ES"/>
          </w:rPr>
          <w:tab/>
        </w:r>
        <w:r w:rsidR="00D94F2B" w:rsidRPr="002C3847">
          <w:rPr>
            <w:rStyle w:val="Hipervnculo"/>
            <w:noProof/>
          </w:rPr>
          <w:t>Trastornos Depresivos</w:t>
        </w:r>
        <w:r w:rsidR="00D94F2B">
          <w:rPr>
            <w:noProof/>
            <w:webHidden/>
          </w:rPr>
          <w:tab/>
        </w:r>
        <w:r w:rsidR="00D94F2B">
          <w:rPr>
            <w:noProof/>
            <w:webHidden/>
          </w:rPr>
          <w:fldChar w:fldCharType="begin"/>
        </w:r>
        <w:r w:rsidR="00D94F2B">
          <w:rPr>
            <w:noProof/>
            <w:webHidden/>
          </w:rPr>
          <w:instrText xml:space="preserve"> PAGEREF _Toc2789210 \h </w:instrText>
        </w:r>
        <w:r w:rsidR="00D94F2B">
          <w:rPr>
            <w:noProof/>
            <w:webHidden/>
          </w:rPr>
        </w:r>
        <w:r w:rsidR="00D94F2B">
          <w:rPr>
            <w:noProof/>
            <w:webHidden/>
          </w:rPr>
          <w:fldChar w:fldCharType="separate"/>
        </w:r>
        <w:r w:rsidR="00D94F2B">
          <w:rPr>
            <w:noProof/>
            <w:webHidden/>
          </w:rPr>
          <w:t>15</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11" w:history="1">
        <w:r w:rsidR="00D94F2B" w:rsidRPr="002C3847">
          <w:rPr>
            <w:rStyle w:val="Hipervnculo"/>
            <w:noProof/>
          </w:rPr>
          <w:t>1.4.1.4</w:t>
        </w:r>
        <w:r w:rsidR="00D94F2B">
          <w:rPr>
            <w:rFonts w:eastAsiaTheme="minorEastAsia"/>
            <w:noProof/>
            <w:lang w:eastAsia="es-ES"/>
          </w:rPr>
          <w:tab/>
        </w:r>
        <w:r w:rsidR="00D94F2B" w:rsidRPr="002C3847">
          <w:rPr>
            <w:rStyle w:val="Hipervnculo"/>
            <w:noProof/>
          </w:rPr>
          <w:t>Trastornos sexuales</w:t>
        </w:r>
        <w:r w:rsidR="00D94F2B">
          <w:rPr>
            <w:noProof/>
            <w:webHidden/>
          </w:rPr>
          <w:tab/>
        </w:r>
        <w:r w:rsidR="00D94F2B">
          <w:rPr>
            <w:noProof/>
            <w:webHidden/>
          </w:rPr>
          <w:fldChar w:fldCharType="begin"/>
        </w:r>
        <w:r w:rsidR="00D94F2B">
          <w:rPr>
            <w:noProof/>
            <w:webHidden/>
          </w:rPr>
          <w:instrText xml:space="preserve"> PAGEREF _Toc2789211 \h </w:instrText>
        </w:r>
        <w:r w:rsidR="00D94F2B">
          <w:rPr>
            <w:noProof/>
            <w:webHidden/>
          </w:rPr>
        </w:r>
        <w:r w:rsidR="00D94F2B">
          <w:rPr>
            <w:noProof/>
            <w:webHidden/>
          </w:rPr>
          <w:fldChar w:fldCharType="separate"/>
        </w:r>
        <w:r w:rsidR="00D94F2B">
          <w:rPr>
            <w:noProof/>
            <w:webHidden/>
          </w:rPr>
          <w:t>15</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12" w:history="1">
        <w:r w:rsidR="00D94F2B" w:rsidRPr="002C3847">
          <w:rPr>
            <w:rStyle w:val="Hipervnculo"/>
            <w:noProof/>
          </w:rPr>
          <w:t>1.4.1.5</w:t>
        </w:r>
        <w:r w:rsidR="00D94F2B">
          <w:rPr>
            <w:rFonts w:eastAsiaTheme="minorEastAsia"/>
            <w:noProof/>
            <w:lang w:eastAsia="es-ES"/>
          </w:rPr>
          <w:tab/>
        </w:r>
        <w:r w:rsidR="00D94F2B" w:rsidRPr="002C3847">
          <w:rPr>
            <w:rStyle w:val="Hipervnculo"/>
            <w:noProof/>
          </w:rPr>
          <w:t>Trastornos de la conducta alimentaria</w:t>
        </w:r>
        <w:r w:rsidR="00D94F2B">
          <w:rPr>
            <w:noProof/>
            <w:webHidden/>
          </w:rPr>
          <w:tab/>
        </w:r>
        <w:r w:rsidR="00D94F2B">
          <w:rPr>
            <w:noProof/>
            <w:webHidden/>
          </w:rPr>
          <w:fldChar w:fldCharType="begin"/>
        </w:r>
        <w:r w:rsidR="00D94F2B">
          <w:rPr>
            <w:noProof/>
            <w:webHidden/>
          </w:rPr>
          <w:instrText xml:space="preserve"> PAGEREF _Toc2789212 \h </w:instrText>
        </w:r>
        <w:r w:rsidR="00D94F2B">
          <w:rPr>
            <w:noProof/>
            <w:webHidden/>
          </w:rPr>
        </w:r>
        <w:r w:rsidR="00D94F2B">
          <w:rPr>
            <w:noProof/>
            <w:webHidden/>
          </w:rPr>
          <w:fldChar w:fldCharType="separate"/>
        </w:r>
        <w:r w:rsidR="00D94F2B">
          <w:rPr>
            <w:noProof/>
            <w:webHidden/>
          </w:rPr>
          <w:t>16</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13" w:history="1">
        <w:r w:rsidR="00D94F2B" w:rsidRPr="002C3847">
          <w:rPr>
            <w:rStyle w:val="Hipervnculo"/>
            <w:noProof/>
          </w:rPr>
          <w:t>1.4.1.6</w:t>
        </w:r>
        <w:r w:rsidR="00D94F2B">
          <w:rPr>
            <w:rFonts w:eastAsiaTheme="minorEastAsia"/>
            <w:noProof/>
            <w:lang w:eastAsia="es-ES"/>
          </w:rPr>
          <w:tab/>
        </w:r>
        <w:r w:rsidR="00D94F2B" w:rsidRPr="002C3847">
          <w:rPr>
            <w:rStyle w:val="Hipervnculo"/>
            <w:noProof/>
          </w:rPr>
          <w:t>Trastornos de la personalidad</w:t>
        </w:r>
        <w:r w:rsidR="00D94F2B">
          <w:rPr>
            <w:noProof/>
            <w:webHidden/>
          </w:rPr>
          <w:tab/>
        </w:r>
        <w:r w:rsidR="00D94F2B">
          <w:rPr>
            <w:noProof/>
            <w:webHidden/>
          </w:rPr>
          <w:fldChar w:fldCharType="begin"/>
        </w:r>
        <w:r w:rsidR="00D94F2B">
          <w:rPr>
            <w:noProof/>
            <w:webHidden/>
          </w:rPr>
          <w:instrText xml:space="preserve"> PAGEREF _Toc2789213 \h </w:instrText>
        </w:r>
        <w:r w:rsidR="00D94F2B">
          <w:rPr>
            <w:noProof/>
            <w:webHidden/>
          </w:rPr>
        </w:r>
        <w:r w:rsidR="00D94F2B">
          <w:rPr>
            <w:noProof/>
            <w:webHidden/>
          </w:rPr>
          <w:fldChar w:fldCharType="separate"/>
        </w:r>
        <w:r w:rsidR="00D94F2B">
          <w:rPr>
            <w:noProof/>
            <w:webHidden/>
          </w:rPr>
          <w:t>16</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14" w:history="1">
        <w:r w:rsidR="00D94F2B" w:rsidRPr="002C3847">
          <w:rPr>
            <w:rStyle w:val="Hipervnculo"/>
            <w:noProof/>
          </w:rPr>
          <w:t>1.4.2</w:t>
        </w:r>
        <w:r w:rsidR="00D94F2B">
          <w:rPr>
            <w:rFonts w:eastAsiaTheme="minorEastAsia"/>
            <w:noProof/>
            <w:lang w:eastAsia="es-ES"/>
          </w:rPr>
          <w:tab/>
        </w:r>
        <w:r w:rsidR="00D94F2B" w:rsidRPr="002C3847">
          <w:rPr>
            <w:rStyle w:val="Hipervnculo"/>
            <w:noProof/>
          </w:rPr>
          <w:t>En este trabajo: Grupos de trastornos psicológicos</w:t>
        </w:r>
        <w:r w:rsidR="00D94F2B">
          <w:rPr>
            <w:noProof/>
            <w:webHidden/>
          </w:rPr>
          <w:tab/>
        </w:r>
        <w:r w:rsidR="00D94F2B">
          <w:rPr>
            <w:noProof/>
            <w:webHidden/>
          </w:rPr>
          <w:fldChar w:fldCharType="begin"/>
        </w:r>
        <w:r w:rsidR="00D94F2B">
          <w:rPr>
            <w:noProof/>
            <w:webHidden/>
          </w:rPr>
          <w:instrText xml:space="preserve"> PAGEREF _Toc2789214 \h </w:instrText>
        </w:r>
        <w:r w:rsidR="00D94F2B">
          <w:rPr>
            <w:noProof/>
            <w:webHidden/>
          </w:rPr>
        </w:r>
        <w:r w:rsidR="00D94F2B">
          <w:rPr>
            <w:noProof/>
            <w:webHidden/>
          </w:rPr>
          <w:fldChar w:fldCharType="separate"/>
        </w:r>
        <w:r w:rsidR="00D94F2B">
          <w:rPr>
            <w:noProof/>
            <w:webHidden/>
          </w:rPr>
          <w:t>16</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15" w:history="1">
        <w:r w:rsidR="00D94F2B" w:rsidRPr="002C3847">
          <w:rPr>
            <w:rStyle w:val="Hipervnculo"/>
            <w:noProof/>
          </w:rPr>
          <w:t>1.4.3</w:t>
        </w:r>
        <w:r w:rsidR="00D94F2B">
          <w:rPr>
            <w:rFonts w:eastAsiaTheme="minorEastAsia"/>
            <w:noProof/>
            <w:lang w:eastAsia="es-ES"/>
          </w:rPr>
          <w:tab/>
        </w:r>
        <w:r w:rsidR="00D94F2B" w:rsidRPr="002C3847">
          <w:rPr>
            <w:rStyle w:val="Hipervnculo"/>
            <w:noProof/>
          </w:rPr>
          <w:t>Distorsiones de la percepción de la realidad: Las distorsiones cognitivas</w:t>
        </w:r>
        <w:r w:rsidR="00D94F2B">
          <w:rPr>
            <w:noProof/>
            <w:webHidden/>
          </w:rPr>
          <w:tab/>
        </w:r>
        <w:r w:rsidR="00D94F2B">
          <w:rPr>
            <w:noProof/>
            <w:webHidden/>
          </w:rPr>
          <w:fldChar w:fldCharType="begin"/>
        </w:r>
        <w:r w:rsidR="00D94F2B">
          <w:rPr>
            <w:noProof/>
            <w:webHidden/>
          </w:rPr>
          <w:instrText xml:space="preserve"> PAGEREF _Toc2789215 \h </w:instrText>
        </w:r>
        <w:r w:rsidR="00D94F2B">
          <w:rPr>
            <w:noProof/>
            <w:webHidden/>
          </w:rPr>
        </w:r>
        <w:r w:rsidR="00D94F2B">
          <w:rPr>
            <w:noProof/>
            <w:webHidden/>
          </w:rPr>
          <w:fldChar w:fldCharType="separate"/>
        </w:r>
        <w:r w:rsidR="00D94F2B">
          <w:rPr>
            <w:noProof/>
            <w:webHidden/>
          </w:rPr>
          <w:t>17</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16" w:history="1">
        <w:r w:rsidR="00D94F2B" w:rsidRPr="002C3847">
          <w:rPr>
            <w:rStyle w:val="Hipervnculo"/>
            <w:noProof/>
          </w:rPr>
          <w:t>1.4.4</w:t>
        </w:r>
        <w:r w:rsidR="00D94F2B">
          <w:rPr>
            <w:rFonts w:eastAsiaTheme="minorEastAsia"/>
            <w:noProof/>
            <w:lang w:eastAsia="es-ES"/>
          </w:rPr>
          <w:tab/>
        </w:r>
        <w:r w:rsidR="00D94F2B" w:rsidRPr="002C3847">
          <w:rPr>
            <w:rStyle w:val="Hipervnculo"/>
            <w:noProof/>
          </w:rPr>
          <w:t>En este trabajo: Distorsiones cognitivas usadas</w:t>
        </w:r>
        <w:r w:rsidR="00D94F2B">
          <w:rPr>
            <w:noProof/>
            <w:webHidden/>
          </w:rPr>
          <w:tab/>
        </w:r>
        <w:r w:rsidR="00D94F2B">
          <w:rPr>
            <w:noProof/>
            <w:webHidden/>
          </w:rPr>
          <w:fldChar w:fldCharType="begin"/>
        </w:r>
        <w:r w:rsidR="00D94F2B">
          <w:rPr>
            <w:noProof/>
            <w:webHidden/>
          </w:rPr>
          <w:instrText xml:space="preserve"> PAGEREF _Toc2789216 \h </w:instrText>
        </w:r>
        <w:r w:rsidR="00D94F2B">
          <w:rPr>
            <w:noProof/>
            <w:webHidden/>
          </w:rPr>
        </w:r>
        <w:r w:rsidR="00D94F2B">
          <w:rPr>
            <w:noProof/>
            <w:webHidden/>
          </w:rPr>
          <w:fldChar w:fldCharType="separate"/>
        </w:r>
        <w:r w:rsidR="00D94F2B">
          <w:rPr>
            <w:noProof/>
            <w:webHidden/>
          </w:rPr>
          <w:t>20</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17" w:history="1">
        <w:r w:rsidR="00D94F2B" w:rsidRPr="002C3847">
          <w:rPr>
            <w:rStyle w:val="Hipervnculo"/>
            <w:noProof/>
          </w:rPr>
          <w:t>1.4.4.1</w:t>
        </w:r>
        <w:r w:rsidR="00D94F2B">
          <w:rPr>
            <w:rFonts w:eastAsiaTheme="minorEastAsia"/>
            <w:noProof/>
            <w:lang w:eastAsia="es-ES"/>
          </w:rPr>
          <w:tab/>
        </w:r>
        <w:r w:rsidR="00D94F2B" w:rsidRPr="002C3847">
          <w:rPr>
            <w:rStyle w:val="Hipervnculo"/>
            <w:noProof/>
          </w:rPr>
          <w:t>En este trabajo: Otras variables usadas</w:t>
        </w:r>
        <w:r w:rsidR="00D94F2B">
          <w:rPr>
            <w:noProof/>
            <w:webHidden/>
          </w:rPr>
          <w:tab/>
        </w:r>
        <w:r w:rsidR="00D94F2B">
          <w:rPr>
            <w:noProof/>
            <w:webHidden/>
          </w:rPr>
          <w:fldChar w:fldCharType="begin"/>
        </w:r>
        <w:r w:rsidR="00D94F2B">
          <w:rPr>
            <w:noProof/>
            <w:webHidden/>
          </w:rPr>
          <w:instrText xml:space="preserve"> PAGEREF _Toc2789217 \h </w:instrText>
        </w:r>
        <w:r w:rsidR="00D94F2B">
          <w:rPr>
            <w:noProof/>
            <w:webHidden/>
          </w:rPr>
        </w:r>
        <w:r w:rsidR="00D94F2B">
          <w:rPr>
            <w:noProof/>
            <w:webHidden/>
          </w:rPr>
          <w:fldChar w:fldCharType="separate"/>
        </w:r>
        <w:r w:rsidR="00D94F2B">
          <w:rPr>
            <w:noProof/>
            <w:webHidden/>
          </w:rPr>
          <w:t>21</w:t>
        </w:r>
        <w:r w:rsidR="00D94F2B">
          <w:rPr>
            <w:noProof/>
            <w:webHidden/>
          </w:rPr>
          <w:fldChar w:fldCharType="end"/>
        </w:r>
      </w:hyperlink>
    </w:p>
    <w:p w:rsidR="00D94F2B" w:rsidRDefault="00D54232">
      <w:pPr>
        <w:pStyle w:val="TDC1"/>
        <w:rPr>
          <w:rFonts w:eastAsiaTheme="minorEastAsia"/>
          <w:b w:val="0"/>
          <w:lang w:eastAsia="es-ES"/>
        </w:rPr>
      </w:pPr>
      <w:hyperlink w:anchor="_Toc2789218" w:history="1">
        <w:r w:rsidR="00D94F2B" w:rsidRPr="002C3847">
          <w:rPr>
            <w:rStyle w:val="Hipervnculo"/>
          </w:rPr>
          <w:t>2.</w:t>
        </w:r>
        <w:r w:rsidR="00D94F2B">
          <w:rPr>
            <w:rFonts w:eastAsiaTheme="minorEastAsia"/>
            <w:b w:val="0"/>
            <w:lang w:eastAsia="es-ES"/>
          </w:rPr>
          <w:tab/>
        </w:r>
        <w:r w:rsidR="00D94F2B" w:rsidRPr="002C3847">
          <w:rPr>
            <w:rStyle w:val="Hipervnculo"/>
          </w:rPr>
          <w:t>Capítulo 2: Data Science</w:t>
        </w:r>
        <w:r w:rsidR="00D94F2B">
          <w:rPr>
            <w:webHidden/>
          </w:rPr>
          <w:tab/>
        </w:r>
        <w:r w:rsidR="00D94F2B">
          <w:rPr>
            <w:webHidden/>
          </w:rPr>
          <w:fldChar w:fldCharType="begin"/>
        </w:r>
        <w:r w:rsidR="00D94F2B">
          <w:rPr>
            <w:webHidden/>
          </w:rPr>
          <w:instrText xml:space="preserve"> PAGEREF _Toc2789218 \h </w:instrText>
        </w:r>
        <w:r w:rsidR="00D94F2B">
          <w:rPr>
            <w:webHidden/>
          </w:rPr>
        </w:r>
        <w:r w:rsidR="00D94F2B">
          <w:rPr>
            <w:webHidden/>
          </w:rPr>
          <w:fldChar w:fldCharType="separate"/>
        </w:r>
        <w:r w:rsidR="00D94F2B">
          <w:rPr>
            <w:webHidden/>
          </w:rPr>
          <w:t>23</w:t>
        </w:r>
        <w:r w:rsidR="00D94F2B">
          <w:rPr>
            <w:webHidden/>
          </w:rPr>
          <w:fldChar w:fldCharType="end"/>
        </w:r>
      </w:hyperlink>
    </w:p>
    <w:p w:rsidR="00D94F2B" w:rsidRDefault="00D54232">
      <w:pPr>
        <w:pStyle w:val="TDC2"/>
        <w:tabs>
          <w:tab w:val="left" w:pos="1100"/>
          <w:tab w:val="right" w:leader="dot" w:pos="8493"/>
        </w:tabs>
        <w:rPr>
          <w:rFonts w:eastAsiaTheme="minorEastAsia"/>
          <w:noProof/>
          <w:lang w:eastAsia="es-ES"/>
        </w:rPr>
      </w:pPr>
      <w:hyperlink w:anchor="_Toc2789219" w:history="1">
        <w:r w:rsidR="00D94F2B" w:rsidRPr="002C3847">
          <w:rPr>
            <w:rStyle w:val="Hipervnculo"/>
            <w:noProof/>
          </w:rPr>
          <w:t>2.1</w:t>
        </w:r>
        <w:r w:rsidR="00D94F2B">
          <w:rPr>
            <w:rFonts w:eastAsiaTheme="minorEastAsia"/>
            <w:noProof/>
            <w:lang w:eastAsia="es-ES"/>
          </w:rPr>
          <w:tab/>
        </w:r>
        <w:r w:rsidR="00D94F2B" w:rsidRPr="002C3847">
          <w:rPr>
            <w:rStyle w:val="Hipervnculo"/>
            <w:noProof/>
          </w:rPr>
          <w:t>Mining Vs Machine Learning Vs Data Science Vs Big Data</w:t>
        </w:r>
        <w:r w:rsidR="00D94F2B">
          <w:rPr>
            <w:noProof/>
            <w:webHidden/>
          </w:rPr>
          <w:tab/>
        </w:r>
        <w:r w:rsidR="00D94F2B">
          <w:rPr>
            <w:noProof/>
            <w:webHidden/>
          </w:rPr>
          <w:fldChar w:fldCharType="begin"/>
        </w:r>
        <w:r w:rsidR="00D94F2B">
          <w:rPr>
            <w:noProof/>
            <w:webHidden/>
          </w:rPr>
          <w:instrText xml:space="preserve"> PAGEREF _Toc2789219 \h </w:instrText>
        </w:r>
        <w:r w:rsidR="00D94F2B">
          <w:rPr>
            <w:noProof/>
            <w:webHidden/>
          </w:rPr>
        </w:r>
        <w:r w:rsidR="00D94F2B">
          <w:rPr>
            <w:noProof/>
            <w:webHidden/>
          </w:rPr>
          <w:fldChar w:fldCharType="separate"/>
        </w:r>
        <w:r w:rsidR="00D94F2B">
          <w:rPr>
            <w:noProof/>
            <w:webHidden/>
          </w:rPr>
          <w:t>23</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20" w:history="1">
        <w:r w:rsidR="00D94F2B" w:rsidRPr="002C3847">
          <w:rPr>
            <w:rStyle w:val="Hipervnculo"/>
            <w:noProof/>
          </w:rPr>
          <w:t>2.1.1</w:t>
        </w:r>
        <w:r w:rsidR="00D94F2B">
          <w:rPr>
            <w:rFonts w:eastAsiaTheme="minorEastAsia"/>
            <w:noProof/>
            <w:lang w:eastAsia="es-ES"/>
          </w:rPr>
          <w:tab/>
        </w:r>
        <w:r w:rsidR="00D94F2B" w:rsidRPr="002C3847">
          <w:rPr>
            <w:rStyle w:val="Hipervnculo"/>
            <w:noProof/>
          </w:rPr>
          <w:t>Data Mining</w:t>
        </w:r>
        <w:r w:rsidR="00D94F2B">
          <w:rPr>
            <w:noProof/>
            <w:webHidden/>
          </w:rPr>
          <w:tab/>
        </w:r>
        <w:r w:rsidR="00D94F2B">
          <w:rPr>
            <w:noProof/>
            <w:webHidden/>
          </w:rPr>
          <w:fldChar w:fldCharType="begin"/>
        </w:r>
        <w:r w:rsidR="00D94F2B">
          <w:rPr>
            <w:noProof/>
            <w:webHidden/>
          </w:rPr>
          <w:instrText xml:space="preserve"> PAGEREF _Toc2789220 \h </w:instrText>
        </w:r>
        <w:r w:rsidR="00D94F2B">
          <w:rPr>
            <w:noProof/>
            <w:webHidden/>
          </w:rPr>
        </w:r>
        <w:r w:rsidR="00D94F2B">
          <w:rPr>
            <w:noProof/>
            <w:webHidden/>
          </w:rPr>
          <w:fldChar w:fldCharType="separate"/>
        </w:r>
        <w:r w:rsidR="00D94F2B">
          <w:rPr>
            <w:noProof/>
            <w:webHidden/>
          </w:rPr>
          <w:t>23</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21" w:history="1">
        <w:r w:rsidR="00D94F2B" w:rsidRPr="002C3847">
          <w:rPr>
            <w:rStyle w:val="Hipervnculo"/>
            <w:noProof/>
          </w:rPr>
          <w:t>2.1.2</w:t>
        </w:r>
        <w:r w:rsidR="00D94F2B">
          <w:rPr>
            <w:rFonts w:eastAsiaTheme="minorEastAsia"/>
            <w:noProof/>
            <w:lang w:eastAsia="es-ES"/>
          </w:rPr>
          <w:tab/>
        </w:r>
        <w:r w:rsidR="00D94F2B" w:rsidRPr="002C3847">
          <w:rPr>
            <w:rStyle w:val="Hipervnculo"/>
            <w:noProof/>
          </w:rPr>
          <w:t>Machine Learning</w:t>
        </w:r>
        <w:r w:rsidR="00D94F2B">
          <w:rPr>
            <w:noProof/>
            <w:webHidden/>
          </w:rPr>
          <w:tab/>
        </w:r>
        <w:r w:rsidR="00D94F2B">
          <w:rPr>
            <w:noProof/>
            <w:webHidden/>
          </w:rPr>
          <w:fldChar w:fldCharType="begin"/>
        </w:r>
        <w:r w:rsidR="00D94F2B">
          <w:rPr>
            <w:noProof/>
            <w:webHidden/>
          </w:rPr>
          <w:instrText xml:space="preserve"> PAGEREF _Toc2789221 \h </w:instrText>
        </w:r>
        <w:r w:rsidR="00D94F2B">
          <w:rPr>
            <w:noProof/>
            <w:webHidden/>
          </w:rPr>
        </w:r>
        <w:r w:rsidR="00D94F2B">
          <w:rPr>
            <w:noProof/>
            <w:webHidden/>
          </w:rPr>
          <w:fldChar w:fldCharType="separate"/>
        </w:r>
        <w:r w:rsidR="00D94F2B">
          <w:rPr>
            <w:noProof/>
            <w:webHidden/>
          </w:rPr>
          <w:t>25</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22" w:history="1">
        <w:r w:rsidR="00D94F2B" w:rsidRPr="002C3847">
          <w:rPr>
            <w:rStyle w:val="Hipervnculo"/>
            <w:noProof/>
          </w:rPr>
          <w:t>2.1.3</w:t>
        </w:r>
        <w:r w:rsidR="00D94F2B">
          <w:rPr>
            <w:rFonts w:eastAsiaTheme="minorEastAsia"/>
            <w:noProof/>
            <w:lang w:eastAsia="es-ES"/>
          </w:rPr>
          <w:tab/>
        </w:r>
        <w:r w:rsidR="00D94F2B" w:rsidRPr="002C3847">
          <w:rPr>
            <w:rStyle w:val="Hipervnculo"/>
            <w:noProof/>
          </w:rPr>
          <w:t>Data Science</w:t>
        </w:r>
        <w:r w:rsidR="00D94F2B">
          <w:rPr>
            <w:noProof/>
            <w:webHidden/>
          </w:rPr>
          <w:tab/>
        </w:r>
        <w:r w:rsidR="00D94F2B">
          <w:rPr>
            <w:noProof/>
            <w:webHidden/>
          </w:rPr>
          <w:fldChar w:fldCharType="begin"/>
        </w:r>
        <w:r w:rsidR="00D94F2B">
          <w:rPr>
            <w:noProof/>
            <w:webHidden/>
          </w:rPr>
          <w:instrText xml:space="preserve"> PAGEREF _Toc2789222 \h </w:instrText>
        </w:r>
        <w:r w:rsidR="00D94F2B">
          <w:rPr>
            <w:noProof/>
            <w:webHidden/>
          </w:rPr>
        </w:r>
        <w:r w:rsidR="00D94F2B">
          <w:rPr>
            <w:noProof/>
            <w:webHidden/>
          </w:rPr>
          <w:fldChar w:fldCharType="separate"/>
        </w:r>
        <w:r w:rsidR="00D94F2B">
          <w:rPr>
            <w:noProof/>
            <w:webHidden/>
          </w:rPr>
          <w:t>26</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23" w:history="1">
        <w:r w:rsidR="00D94F2B" w:rsidRPr="002C3847">
          <w:rPr>
            <w:rStyle w:val="Hipervnculo"/>
            <w:noProof/>
          </w:rPr>
          <w:t>2.1.4</w:t>
        </w:r>
        <w:r w:rsidR="00D94F2B">
          <w:rPr>
            <w:rFonts w:eastAsiaTheme="minorEastAsia"/>
            <w:noProof/>
            <w:lang w:eastAsia="es-ES"/>
          </w:rPr>
          <w:tab/>
        </w:r>
        <w:r w:rsidR="00D94F2B" w:rsidRPr="002C3847">
          <w:rPr>
            <w:rStyle w:val="Hipervnculo"/>
            <w:noProof/>
          </w:rPr>
          <w:t>Big Data</w:t>
        </w:r>
        <w:r w:rsidR="00D94F2B">
          <w:rPr>
            <w:noProof/>
            <w:webHidden/>
          </w:rPr>
          <w:tab/>
        </w:r>
        <w:r w:rsidR="00D94F2B">
          <w:rPr>
            <w:noProof/>
            <w:webHidden/>
          </w:rPr>
          <w:fldChar w:fldCharType="begin"/>
        </w:r>
        <w:r w:rsidR="00D94F2B">
          <w:rPr>
            <w:noProof/>
            <w:webHidden/>
          </w:rPr>
          <w:instrText xml:space="preserve"> PAGEREF _Toc2789223 \h </w:instrText>
        </w:r>
        <w:r w:rsidR="00D94F2B">
          <w:rPr>
            <w:noProof/>
            <w:webHidden/>
          </w:rPr>
        </w:r>
        <w:r w:rsidR="00D94F2B">
          <w:rPr>
            <w:noProof/>
            <w:webHidden/>
          </w:rPr>
          <w:fldChar w:fldCharType="separate"/>
        </w:r>
        <w:r w:rsidR="00D94F2B">
          <w:rPr>
            <w:noProof/>
            <w:webHidden/>
          </w:rPr>
          <w:t>26</w:t>
        </w:r>
        <w:r w:rsidR="00D94F2B">
          <w:rPr>
            <w:noProof/>
            <w:webHidden/>
          </w:rPr>
          <w:fldChar w:fldCharType="end"/>
        </w:r>
      </w:hyperlink>
    </w:p>
    <w:p w:rsidR="00D94F2B" w:rsidRDefault="00D54232">
      <w:pPr>
        <w:pStyle w:val="TDC2"/>
        <w:tabs>
          <w:tab w:val="left" w:pos="1100"/>
          <w:tab w:val="right" w:leader="dot" w:pos="8493"/>
        </w:tabs>
        <w:rPr>
          <w:rFonts w:eastAsiaTheme="minorEastAsia"/>
          <w:noProof/>
          <w:lang w:eastAsia="es-ES"/>
        </w:rPr>
      </w:pPr>
      <w:hyperlink w:anchor="_Toc2789224" w:history="1">
        <w:r w:rsidR="00D94F2B" w:rsidRPr="002C3847">
          <w:rPr>
            <w:rStyle w:val="Hipervnculo"/>
            <w:noProof/>
          </w:rPr>
          <w:t>2.2</w:t>
        </w:r>
        <w:r w:rsidR="00D94F2B">
          <w:rPr>
            <w:rFonts w:eastAsiaTheme="minorEastAsia"/>
            <w:noProof/>
            <w:lang w:eastAsia="es-ES"/>
          </w:rPr>
          <w:tab/>
        </w:r>
        <w:r w:rsidR="00D94F2B" w:rsidRPr="002C3847">
          <w:rPr>
            <w:rStyle w:val="Hipervnculo"/>
            <w:noProof/>
          </w:rPr>
          <w:t>Antes de hacer Data Mining</w:t>
        </w:r>
        <w:r w:rsidR="00D94F2B">
          <w:rPr>
            <w:noProof/>
            <w:webHidden/>
          </w:rPr>
          <w:tab/>
        </w:r>
        <w:r w:rsidR="00D94F2B">
          <w:rPr>
            <w:noProof/>
            <w:webHidden/>
          </w:rPr>
          <w:fldChar w:fldCharType="begin"/>
        </w:r>
        <w:r w:rsidR="00D94F2B">
          <w:rPr>
            <w:noProof/>
            <w:webHidden/>
          </w:rPr>
          <w:instrText xml:space="preserve"> PAGEREF _Toc2789224 \h </w:instrText>
        </w:r>
        <w:r w:rsidR="00D94F2B">
          <w:rPr>
            <w:noProof/>
            <w:webHidden/>
          </w:rPr>
        </w:r>
        <w:r w:rsidR="00D94F2B">
          <w:rPr>
            <w:noProof/>
            <w:webHidden/>
          </w:rPr>
          <w:fldChar w:fldCharType="separate"/>
        </w:r>
        <w:r w:rsidR="00D94F2B">
          <w:rPr>
            <w:noProof/>
            <w:webHidden/>
          </w:rPr>
          <w:t>28</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25" w:history="1">
        <w:r w:rsidR="00D94F2B" w:rsidRPr="002C3847">
          <w:rPr>
            <w:rStyle w:val="Hipervnculo"/>
            <w:noProof/>
          </w:rPr>
          <w:t>2.2.1</w:t>
        </w:r>
        <w:r w:rsidR="00D94F2B">
          <w:rPr>
            <w:rFonts w:eastAsiaTheme="minorEastAsia"/>
            <w:noProof/>
            <w:lang w:eastAsia="es-ES"/>
          </w:rPr>
          <w:tab/>
        </w:r>
        <w:r w:rsidR="00D94F2B" w:rsidRPr="002C3847">
          <w:rPr>
            <w:rStyle w:val="Hipervnculo"/>
            <w:noProof/>
          </w:rPr>
          <w:t>En este trabajo: Obtención de los datos</w:t>
        </w:r>
        <w:r w:rsidR="00D94F2B">
          <w:rPr>
            <w:noProof/>
            <w:webHidden/>
          </w:rPr>
          <w:tab/>
        </w:r>
        <w:r w:rsidR="00D94F2B">
          <w:rPr>
            <w:noProof/>
            <w:webHidden/>
          </w:rPr>
          <w:fldChar w:fldCharType="begin"/>
        </w:r>
        <w:r w:rsidR="00D94F2B">
          <w:rPr>
            <w:noProof/>
            <w:webHidden/>
          </w:rPr>
          <w:instrText xml:space="preserve"> PAGEREF _Toc2789225 \h </w:instrText>
        </w:r>
        <w:r w:rsidR="00D94F2B">
          <w:rPr>
            <w:noProof/>
            <w:webHidden/>
          </w:rPr>
        </w:r>
        <w:r w:rsidR="00D94F2B">
          <w:rPr>
            <w:noProof/>
            <w:webHidden/>
          </w:rPr>
          <w:fldChar w:fldCharType="separate"/>
        </w:r>
        <w:r w:rsidR="00D94F2B">
          <w:rPr>
            <w:noProof/>
            <w:webHidden/>
          </w:rPr>
          <w:t>29</w:t>
        </w:r>
        <w:r w:rsidR="00D94F2B">
          <w:rPr>
            <w:noProof/>
            <w:webHidden/>
          </w:rPr>
          <w:fldChar w:fldCharType="end"/>
        </w:r>
      </w:hyperlink>
    </w:p>
    <w:p w:rsidR="00D94F2B" w:rsidRDefault="00D54232">
      <w:pPr>
        <w:pStyle w:val="TDC2"/>
        <w:tabs>
          <w:tab w:val="left" w:pos="1100"/>
          <w:tab w:val="right" w:leader="dot" w:pos="8493"/>
        </w:tabs>
        <w:rPr>
          <w:rFonts w:eastAsiaTheme="minorEastAsia"/>
          <w:noProof/>
          <w:lang w:eastAsia="es-ES"/>
        </w:rPr>
      </w:pPr>
      <w:hyperlink w:anchor="_Toc2789226" w:history="1">
        <w:r w:rsidR="00D94F2B" w:rsidRPr="002C3847">
          <w:rPr>
            <w:rStyle w:val="Hipervnculo"/>
            <w:noProof/>
          </w:rPr>
          <w:t>2.3</w:t>
        </w:r>
        <w:r w:rsidR="00D94F2B">
          <w:rPr>
            <w:rFonts w:eastAsiaTheme="minorEastAsia"/>
            <w:noProof/>
            <w:lang w:eastAsia="es-ES"/>
          </w:rPr>
          <w:tab/>
        </w:r>
        <w:r w:rsidR="00D94F2B" w:rsidRPr="002C3847">
          <w:rPr>
            <w:rStyle w:val="Hipervnculo"/>
            <w:noProof/>
          </w:rPr>
          <w:t>Data Mining</w:t>
        </w:r>
        <w:r w:rsidR="00D94F2B">
          <w:rPr>
            <w:noProof/>
            <w:webHidden/>
          </w:rPr>
          <w:tab/>
        </w:r>
        <w:r w:rsidR="00D94F2B">
          <w:rPr>
            <w:noProof/>
            <w:webHidden/>
          </w:rPr>
          <w:fldChar w:fldCharType="begin"/>
        </w:r>
        <w:r w:rsidR="00D94F2B">
          <w:rPr>
            <w:noProof/>
            <w:webHidden/>
          </w:rPr>
          <w:instrText xml:space="preserve"> PAGEREF _Toc2789226 \h </w:instrText>
        </w:r>
        <w:r w:rsidR="00D94F2B">
          <w:rPr>
            <w:noProof/>
            <w:webHidden/>
          </w:rPr>
        </w:r>
        <w:r w:rsidR="00D94F2B">
          <w:rPr>
            <w:noProof/>
            <w:webHidden/>
          </w:rPr>
          <w:fldChar w:fldCharType="separate"/>
        </w:r>
        <w:r w:rsidR="00D94F2B">
          <w:rPr>
            <w:noProof/>
            <w:webHidden/>
          </w:rPr>
          <w:t>29</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27" w:history="1">
        <w:r w:rsidR="00D94F2B" w:rsidRPr="002C3847">
          <w:rPr>
            <w:rStyle w:val="Hipervnculo"/>
            <w:noProof/>
          </w:rPr>
          <w:t>2.3.1</w:t>
        </w:r>
        <w:r w:rsidR="00D94F2B">
          <w:rPr>
            <w:rFonts w:eastAsiaTheme="minorEastAsia"/>
            <w:noProof/>
            <w:lang w:eastAsia="es-ES"/>
          </w:rPr>
          <w:tab/>
        </w:r>
        <w:r w:rsidR="00D94F2B" w:rsidRPr="002C3847">
          <w:rPr>
            <w:rStyle w:val="Hipervnculo"/>
            <w:noProof/>
          </w:rPr>
          <w:t>Pasos previos y preparación de los datos</w:t>
        </w:r>
        <w:r w:rsidR="00D94F2B">
          <w:rPr>
            <w:noProof/>
            <w:webHidden/>
          </w:rPr>
          <w:tab/>
        </w:r>
        <w:r w:rsidR="00D94F2B">
          <w:rPr>
            <w:noProof/>
            <w:webHidden/>
          </w:rPr>
          <w:fldChar w:fldCharType="begin"/>
        </w:r>
        <w:r w:rsidR="00D94F2B">
          <w:rPr>
            <w:noProof/>
            <w:webHidden/>
          </w:rPr>
          <w:instrText xml:space="preserve"> PAGEREF _Toc2789227 \h </w:instrText>
        </w:r>
        <w:r w:rsidR="00D94F2B">
          <w:rPr>
            <w:noProof/>
            <w:webHidden/>
          </w:rPr>
        </w:r>
        <w:r w:rsidR="00D94F2B">
          <w:rPr>
            <w:noProof/>
            <w:webHidden/>
          </w:rPr>
          <w:fldChar w:fldCharType="separate"/>
        </w:r>
        <w:r w:rsidR="00D94F2B">
          <w:rPr>
            <w:noProof/>
            <w:webHidden/>
          </w:rPr>
          <w:t>29</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28" w:history="1">
        <w:r w:rsidR="00D94F2B" w:rsidRPr="002C3847">
          <w:rPr>
            <w:rStyle w:val="Hipervnculo"/>
            <w:noProof/>
          </w:rPr>
          <w:t>2.3.2</w:t>
        </w:r>
        <w:r w:rsidR="00D94F2B">
          <w:rPr>
            <w:rFonts w:eastAsiaTheme="minorEastAsia"/>
            <w:noProof/>
            <w:lang w:eastAsia="es-ES"/>
          </w:rPr>
          <w:tab/>
        </w:r>
        <w:r w:rsidR="00D94F2B" w:rsidRPr="002C3847">
          <w:rPr>
            <w:rStyle w:val="Hipervnculo"/>
            <w:noProof/>
          </w:rPr>
          <w:t>En este trabajo: Preparación de los datos</w:t>
        </w:r>
        <w:r w:rsidR="00D94F2B">
          <w:rPr>
            <w:noProof/>
            <w:webHidden/>
          </w:rPr>
          <w:tab/>
        </w:r>
        <w:r w:rsidR="00D94F2B">
          <w:rPr>
            <w:noProof/>
            <w:webHidden/>
          </w:rPr>
          <w:fldChar w:fldCharType="begin"/>
        </w:r>
        <w:r w:rsidR="00D94F2B">
          <w:rPr>
            <w:noProof/>
            <w:webHidden/>
          </w:rPr>
          <w:instrText xml:space="preserve"> PAGEREF _Toc2789228 \h </w:instrText>
        </w:r>
        <w:r w:rsidR="00D94F2B">
          <w:rPr>
            <w:noProof/>
            <w:webHidden/>
          </w:rPr>
        </w:r>
        <w:r w:rsidR="00D94F2B">
          <w:rPr>
            <w:noProof/>
            <w:webHidden/>
          </w:rPr>
          <w:fldChar w:fldCharType="separate"/>
        </w:r>
        <w:r w:rsidR="00D94F2B">
          <w:rPr>
            <w:noProof/>
            <w:webHidden/>
          </w:rPr>
          <w:t>35</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29" w:history="1">
        <w:r w:rsidR="00D94F2B" w:rsidRPr="002C3847">
          <w:rPr>
            <w:rStyle w:val="Hipervnculo"/>
            <w:noProof/>
          </w:rPr>
          <w:t>2.3.3</w:t>
        </w:r>
        <w:r w:rsidR="00D94F2B">
          <w:rPr>
            <w:rFonts w:eastAsiaTheme="minorEastAsia"/>
            <w:noProof/>
            <w:lang w:eastAsia="es-ES"/>
          </w:rPr>
          <w:tab/>
        </w:r>
        <w:r w:rsidR="00D94F2B" w:rsidRPr="002C3847">
          <w:rPr>
            <w:rStyle w:val="Hipervnculo"/>
            <w:noProof/>
          </w:rPr>
          <w:t>Análisis Exploratorio o Descriptivo</w:t>
        </w:r>
        <w:r w:rsidR="00D94F2B">
          <w:rPr>
            <w:noProof/>
            <w:webHidden/>
          </w:rPr>
          <w:tab/>
        </w:r>
        <w:r w:rsidR="00D94F2B">
          <w:rPr>
            <w:noProof/>
            <w:webHidden/>
          </w:rPr>
          <w:fldChar w:fldCharType="begin"/>
        </w:r>
        <w:r w:rsidR="00D94F2B">
          <w:rPr>
            <w:noProof/>
            <w:webHidden/>
          </w:rPr>
          <w:instrText xml:space="preserve"> PAGEREF _Toc2789229 \h </w:instrText>
        </w:r>
        <w:r w:rsidR="00D94F2B">
          <w:rPr>
            <w:noProof/>
            <w:webHidden/>
          </w:rPr>
        </w:r>
        <w:r w:rsidR="00D94F2B">
          <w:rPr>
            <w:noProof/>
            <w:webHidden/>
          </w:rPr>
          <w:fldChar w:fldCharType="separate"/>
        </w:r>
        <w:r w:rsidR="00D94F2B">
          <w:rPr>
            <w:noProof/>
            <w:webHidden/>
          </w:rPr>
          <w:t>36</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30" w:history="1">
        <w:r w:rsidR="00D94F2B" w:rsidRPr="002C3847">
          <w:rPr>
            <w:rStyle w:val="Hipervnculo"/>
            <w:noProof/>
          </w:rPr>
          <w:t>2.3.3.1</w:t>
        </w:r>
        <w:r w:rsidR="00D94F2B">
          <w:rPr>
            <w:rFonts w:eastAsiaTheme="minorEastAsia"/>
            <w:noProof/>
            <w:lang w:eastAsia="es-ES"/>
          </w:rPr>
          <w:tab/>
        </w:r>
        <w:r w:rsidR="00D94F2B" w:rsidRPr="002C3847">
          <w:rPr>
            <w:rStyle w:val="Hipervnculo"/>
            <w:noProof/>
          </w:rPr>
          <w:t>Resumen de las estadísticas del Dataset</w:t>
        </w:r>
        <w:r w:rsidR="00D94F2B">
          <w:rPr>
            <w:noProof/>
            <w:webHidden/>
          </w:rPr>
          <w:tab/>
        </w:r>
        <w:r w:rsidR="00D94F2B">
          <w:rPr>
            <w:noProof/>
            <w:webHidden/>
          </w:rPr>
          <w:fldChar w:fldCharType="begin"/>
        </w:r>
        <w:r w:rsidR="00D94F2B">
          <w:rPr>
            <w:noProof/>
            <w:webHidden/>
          </w:rPr>
          <w:instrText xml:space="preserve"> PAGEREF _Toc2789230 \h </w:instrText>
        </w:r>
        <w:r w:rsidR="00D94F2B">
          <w:rPr>
            <w:noProof/>
            <w:webHidden/>
          </w:rPr>
        </w:r>
        <w:r w:rsidR="00D94F2B">
          <w:rPr>
            <w:noProof/>
            <w:webHidden/>
          </w:rPr>
          <w:fldChar w:fldCharType="separate"/>
        </w:r>
        <w:r w:rsidR="00D94F2B">
          <w:rPr>
            <w:noProof/>
            <w:webHidden/>
          </w:rPr>
          <w:t>36</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31" w:history="1">
        <w:r w:rsidR="00D94F2B" w:rsidRPr="002C3847">
          <w:rPr>
            <w:rStyle w:val="Hipervnculo"/>
            <w:noProof/>
          </w:rPr>
          <w:t>2.3.3.2</w:t>
        </w:r>
        <w:r w:rsidR="00D94F2B">
          <w:rPr>
            <w:rFonts w:eastAsiaTheme="minorEastAsia"/>
            <w:noProof/>
            <w:lang w:eastAsia="es-ES"/>
          </w:rPr>
          <w:tab/>
        </w:r>
        <w:r w:rsidR="00D94F2B" w:rsidRPr="002C3847">
          <w:rPr>
            <w:rStyle w:val="Hipervnculo"/>
            <w:noProof/>
          </w:rPr>
          <w:t>OLAP y Análisis Multidimensional</w:t>
        </w:r>
        <w:r w:rsidR="00D94F2B">
          <w:rPr>
            <w:noProof/>
            <w:webHidden/>
          </w:rPr>
          <w:tab/>
        </w:r>
        <w:r w:rsidR="00D94F2B">
          <w:rPr>
            <w:noProof/>
            <w:webHidden/>
          </w:rPr>
          <w:fldChar w:fldCharType="begin"/>
        </w:r>
        <w:r w:rsidR="00D94F2B">
          <w:rPr>
            <w:noProof/>
            <w:webHidden/>
          </w:rPr>
          <w:instrText xml:space="preserve"> PAGEREF _Toc2789231 \h </w:instrText>
        </w:r>
        <w:r w:rsidR="00D94F2B">
          <w:rPr>
            <w:noProof/>
            <w:webHidden/>
          </w:rPr>
        </w:r>
        <w:r w:rsidR="00D94F2B">
          <w:rPr>
            <w:noProof/>
            <w:webHidden/>
          </w:rPr>
          <w:fldChar w:fldCharType="separate"/>
        </w:r>
        <w:r w:rsidR="00D94F2B">
          <w:rPr>
            <w:noProof/>
            <w:webHidden/>
          </w:rPr>
          <w:t>39</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32" w:history="1">
        <w:r w:rsidR="00D94F2B" w:rsidRPr="002C3847">
          <w:rPr>
            <w:rStyle w:val="Hipervnculo"/>
            <w:noProof/>
          </w:rPr>
          <w:t>2.3.4</w:t>
        </w:r>
        <w:r w:rsidR="00D94F2B">
          <w:rPr>
            <w:rFonts w:eastAsiaTheme="minorEastAsia"/>
            <w:noProof/>
            <w:lang w:eastAsia="es-ES"/>
          </w:rPr>
          <w:tab/>
        </w:r>
        <w:r w:rsidR="00D94F2B" w:rsidRPr="002C3847">
          <w:rPr>
            <w:rStyle w:val="Hipervnculo"/>
            <w:noProof/>
          </w:rPr>
          <w:t>En este trabajo: Análisis Exploratorio</w:t>
        </w:r>
        <w:r w:rsidR="00D94F2B">
          <w:rPr>
            <w:noProof/>
            <w:webHidden/>
          </w:rPr>
          <w:tab/>
        </w:r>
        <w:r w:rsidR="00D94F2B">
          <w:rPr>
            <w:noProof/>
            <w:webHidden/>
          </w:rPr>
          <w:fldChar w:fldCharType="begin"/>
        </w:r>
        <w:r w:rsidR="00D94F2B">
          <w:rPr>
            <w:noProof/>
            <w:webHidden/>
          </w:rPr>
          <w:instrText xml:space="preserve"> PAGEREF _Toc2789232 \h </w:instrText>
        </w:r>
        <w:r w:rsidR="00D94F2B">
          <w:rPr>
            <w:noProof/>
            <w:webHidden/>
          </w:rPr>
        </w:r>
        <w:r w:rsidR="00D94F2B">
          <w:rPr>
            <w:noProof/>
            <w:webHidden/>
          </w:rPr>
          <w:fldChar w:fldCharType="separate"/>
        </w:r>
        <w:r w:rsidR="00D94F2B">
          <w:rPr>
            <w:noProof/>
            <w:webHidden/>
          </w:rPr>
          <w:t>41</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33" w:history="1">
        <w:r w:rsidR="00D94F2B" w:rsidRPr="002C3847">
          <w:rPr>
            <w:rStyle w:val="Hipervnculo"/>
            <w:noProof/>
          </w:rPr>
          <w:t>2.3.5</w:t>
        </w:r>
        <w:r w:rsidR="00D94F2B">
          <w:rPr>
            <w:rFonts w:eastAsiaTheme="minorEastAsia"/>
            <w:noProof/>
            <w:lang w:eastAsia="es-ES"/>
          </w:rPr>
          <w:tab/>
        </w:r>
        <w:r w:rsidR="00D94F2B" w:rsidRPr="002C3847">
          <w:rPr>
            <w:rStyle w:val="Hipervnculo"/>
            <w:noProof/>
          </w:rPr>
          <w:t>Machine Learning</w:t>
        </w:r>
        <w:r w:rsidR="00D94F2B">
          <w:rPr>
            <w:noProof/>
            <w:webHidden/>
          </w:rPr>
          <w:tab/>
        </w:r>
        <w:r w:rsidR="00D94F2B">
          <w:rPr>
            <w:noProof/>
            <w:webHidden/>
          </w:rPr>
          <w:fldChar w:fldCharType="begin"/>
        </w:r>
        <w:r w:rsidR="00D94F2B">
          <w:rPr>
            <w:noProof/>
            <w:webHidden/>
          </w:rPr>
          <w:instrText xml:space="preserve"> PAGEREF _Toc2789233 \h </w:instrText>
        </w:r>
        <w:r w:rsidR="00D94F2B">
          <w:rPr>
            <w:noProof/>
            <w:webHidden/>
          </w:rPr>
        </w:r>
        <w:r w:rsidR="00D94F2B">
          <w:rPr>
            <w:noProof/>
            <w:webHidden/>
          </w:rPr>
          <w:fldChar w:fldCharType="separate"/>
        </w:r>
        <w:r w:rsidR="00D94F2B">
          <w:rPr>
            <w:noProof/>
            <w:webHidden/>
          </w:rPr>
          <w:t>41</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34" w:history="1">
        <w:r w:rsidR="00D94F2B" w:rsidRPr="002C3847">
          <w:rPr>
            <w:rStyle w:val="Hipervnculo"/>
            <w:noProof/>
          </w:rPr>
          <w:t>2.3.5.1</w:t>
        </w:r>
        <w:r w:rsidR="00D94F2B">
          <w:rPr>
            <w:rFonts w:eastAsiaTheme="minorEastAsia"/>
            <w:noProof/>
            <w:lang w:eastAsia="es-ES"/>
          </w:rPr>
          <w:tab/>
        </w:r>
        <w:r w:rsidR="00D94F2B" w:rsidRPr="002C3847">
          <w:rPr>
            <w:rStyle w:val="Hipervnculo"/>
            <w:noProof/>
          </w:rPr>
          <w:t>¿Cómo funciona un algoritmo de clasificación en machine learning?</w:t>
        </w:r>
        <w:r w:rsidR="00D94F2B">
          <w:rPr>
            <w:noProof/>
            <w:webHidden/>
          </w:rPr>
          <w:tab/>
        </w:r>
        <w:r w:rsidR="00D94F2B">
          <w:rPr>
            <w:noProof/>
            <w:webHidden/>
          </w:rPr>
          <w:fldChar w:fldCharType="begin"/>
        </w:r>
        <w:r w:rsidR="00D94F2B">
          <w:rPr>
            <w:noProof/>
            <w:webHidden/>
          </w:rPr>
          <w:instrText xml:space="preserve"> PAGEREF _Toc2789234 \h </w:instrText>
        </w:r>
        <w:r w:rsidR="00D94F2B">
          <w:rPr>
            <w:noProof/>
            <w:webHidden/>
          </w:rPr>
        </w:r>
        <w:r w:rsidR="00D94F2B">
          <w:rPr>
            <w:noProof/>
            <w:webHidden/>
          </w:rPr>
          <w:fldChar w:fldCharType="separate"/>
        </w:r>
        <w:r w:rsidR="00D94F2B">
          <w:rPr>
            <w:noProof/>
            <w:webHidden/>
          </w:rPr>
          <w:t>41</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35" w:history="1">
        <w:r w:rsidR="00D94F2B" w:rsidRPr="002C3847">
          <w:rPr>
            <w:rStyle w:val="Hipervnculo"/>
            <w:noProof/>
          </w:rPr>
          <w:t>2.3.5.2</w:t>
        </w:r>
        <w:r w:rsidR="00D94F2B">
          <w:rPr>
            <w:rFonts w:eastAsiaTheme="minorEastAsia"/>
            <w:noProof/>
            <w:lang w:eastAsia="es-ES"/>
          </w:rPr>
          <w:tab/>
        </w:r>
        <w:r w:rsidR="00D94F2B" w:rsidRPr="002C3847">
          <w:rPr>
            <w:rStyle w:val="Hipervnculo"/>
            <w:noProof/>
          </w:rPr>
          <w:t>Problemas y soluciones con los clasificadores</w:t>
        </w:r>
        <w:r w:rsidR="00D94F2B">
          <w:rPr>
            <w:noProof/>
            <w:webHidden/>
          </w:rPr>
          <w:tab/>
        </w:r>
        <w:r w:rsidR="00D94F2B">
          <w:rPr>
            <w:noProof/>
            <w:webHidden/>
          </w:rPr>
          <w:fldChar w:fldCharType="begin"/>
        </w:r>
        <w:r w:rsidR="00D94F2B">
          <w:rPr>
            <w:noProof/>
            <w:webHidden/>
          </w:rPr>
          <w:instrText xml:space="preserve"> PAGEREF _Toc2789235 \h </w:instrText>
        </w:r>
        <w:r w:rsidR="00D94F2B">
          <w:rPr>
            <w:noProof/>
            <w:webHidden/>
          </w:rPr>
        </w:r>
        <w:r w:rsidR="00D94F2B">
          <w:rPr>
            <w:noProof/>
            <w:webHidden/>
          </w:rPr>
          <w:fldChar w:fldCharType="separate"/>
        </w:r>
        <w:r w:rsidR="00D94F2B">
          <w:rPr>
            <w:noProof/>
            <w:webHidden/>
          </w:rPr>
          <w:t>42</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36" w:history="1">
        <w:r w:rsidR="00D94F2B" w:rsidRPr="002C3847">
          <w:rPr>
            <w:rStyle w:val="Hipervnculo"/>
            <w:noProof/>
          </w:rPr>
          <w:t>2.3.5.3</w:t>
        </w:r>
        <w:r w:rsidR="00D94F2B">
          <w:rPr>
            <w:rFonts w:eastAsiaTheme="minorEastAsia"/>
            <w:noProof/>
            <w:lang w:eastAsia="es-ES"/>
          </w:rPr>
          <w:tab/>
        </w:r>
        <w:r w:rsidR="00D94F2B" w:rsidRPr="002C3847">
          <w:rPr>
            <w:rStyle w:val="Hipervnculo"/>
            <w:noProof/>
          </w:rPr>
          <w:t>Algoritmos Supervisados</w:t>
        </w:r>
        <w:r w:rsidR="00D94F2B">
          <w:rPr>
            <w:noProof/>
            <w:webHidden/>
          </w:rPr>
          <w:tab/>
        </w:r>
        <w:r w:rsidR="00D94F2B">
          <w:rPr>
            <w:noProof/>
            <w:webHidden/>
          </w:rPr>
          <w:fldChar w:fldCharType="begin"/>
        </w:r>
        <w:r w:rsidR="00D94F2B">
          <w:rPr>
            <w:noProof/>
            <w:webHidden/>
          </w:rPr>
          <w:instrText xml:space="preserve"> PAGEREF _Toc2789236 \h </w:instrText>
        </w:r>
        <w:r w:rsidR="00D94F2B">
          <w:rPr>
            <w:noProof/>
            <w:webHidden/>
          </w:rPr>
        </w:r>
        <w:r w:rsidR="00D94F2B">
          <w:rPr>
            <w:noProof/>
            <w:webHidden/>
          </w:rPr>
          <w:fldChar w:fldCharType="separate"/>
        </w:r>
        <w:r w:rsidR="00D94F2B">
          <w:rPr>
            <w:noProof/>
            <w:webHidden/>
          </w:rPr>
          <w:t>46</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37" w:history="1">
        <w:r w:rsidR="00D94F2B" w:rsidRPr="002C3847">
          <w:rPr>
            <w:rStyle w:val="Hipervnculo"/>
            <w:noProof/>
          </w:rPr>
          <w:t>2.3.5.3.1</w:t>
        </w:r>
        <w:r w:rsidR="00D94F2B">
          <w:rPr>
            <w:rFonts w:eastAsiaTheme="minorEastAsia"/>
            <w:noProof/>
            <w:lang w:eastAsia="es-ES"/>
          </w:rPr>
          <w:tab/>
        </w:r>
        <w:r w:rsidR="00D94F2B" w:rsidRPr="002C3847">
          <w:rPr>
            <w:rStyle w:val="Hipervnculo"/>
            <w:noProof/>
          </w:rPr>
          <w:t>K Nearest Neighbours (KNN)</w:t>
        </w:r>
        <w:r w:rsidR="00D94F2B">
          <w:rPr>
            <w:noProof/>
            <w:webHidden/>
          </w:rPr>
          <w:tab/>
        </w:r>
        <w:r w:rsidR="00D94F2B">
          <w:rPr>
            <w:noProof/>
            <w:webHidden/>
          </w:rPr>
          <w:fldChar w:fldCharType="begin"/>
        </w:r>
        <w:r w:rsidR="00D94F2B">
          <w:rPr>
            <w:noProof/>
            <w:webHidden/>
          </w:rPr>
          <w:instrText xml:space="preserve"> PAGEREF _Toc2789237 \h </w:instrText>
        </w:r>
        <w:r w:rsidR="00D94F2B">
          <w:rPr>
            <w:noProof/>
            <w:webHidden/>
          </w:rPr>
        </w:r>
        <w:r w:rsidR="00D94F2B">
          <w:rPr>
            <w:noProof/>
            <w:webHidden/>
          </w:rPr>
          <w:fldChar w:fldCharType="separate"/>
        </w:r>
        <w:r w:rsidR="00D94F2B">
          <w:rPr>
            <w:noProof/>
            <w:webHidden/>
          </w:rPr>
          <w:t>46</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38" w:history="1">
        <w:r w:rsidR="00D94F2B" w:rsidRPr="002C3847">
          <w:rPr>
            <w:rStyle w:val="Hipervnculo"/>
            <w:noProof/>
          </w:rPr>
          <w:t>2.3.5.3.2</w:t>
        </w:r>
        <w:r w:rsidR="00D94F2B">
          <w:rPr>
            <w:rFonts w:eastAsiaTheme="minorEastAsia"/>
            <w:noProof/>
            <w:lang w:eastAsia="es-ES"/>
          </w:rPr>
          <w:tab/>
        </w:r>
        <w:r w:rsidR="00D94F2B" w:rsidRPr="002C3847">
          <w:rPr>
            <w:rStyle w:val="Hipervnculo"/>
            <w:noProof/>
          </w:rPr>
          <w:t>Árboles de Decisión</w:t>
        </w:r>
        <w:r w:rsidR="00D94F2B">
          <w:rPr>
            <w:noProof/>
            <w:webHidden/>
          </w:rPr>
          <w:tab/>
        </w:r>
        <w:r w:rsidR="00D94F2B">
          <w:rPr>
            <w:noProof/>
            <w:webHidden/>
          </w:rPr>
          <w:fldChar w:fldCharType="begin"/>
        </w:r>
        <w:r w:rsidR="00D94F2B">
          <w:rPr>
            <w:noProof/>
            <w:webHidden/>
          </w:rPr>
          <w:instrText xml:space="preserve"> PAGEREF _Toc2789238 \h </w:instrText>
        </w:r>
        <w:r w:rsidR="00D94F2B">
          <w:rPr>
            <w:noProof/>
            <w:webHidden/>
          </w:rPr>
        </w:r>
        <w:r w:rsidR="00D94F2B">
          <w:rPr>
            <w:noProof/>
            <w:webHidden/>
          </w:rPr>
          <w:fldChar w:fldCharType="separate"/>
        </w:r>
        <w:r w:rsidR="00D94F2B">
          <w:rPr>
            <w:noProof/>
            <w:webHidden/>
          </w:rPr>
          <w:t>48</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39" w:history="1">
        <w:r w:rsidR="00D94F2B" w:rsidRPr="002C3847">
          <w:rPr>
            <w:rStyle w:val="Hipervnculo"/>
            <w:noProof/>
          </w:rPr>
          <w:t>2.3.5.3.3</w:t>
        </w:r>
        <w:r w:rsidR="00D94F2B">
          <w:rPr>
            <w:rFonts w:eastAsiaTheme="minorEastAsia"/>
            <w:noProof/>
            <w:lang w:eastAsia="es-ES"/>
          </w:rPr>
          <w:tab/>
        </w:r>
        <w:r w:rsidR="00D94F2B" w:rsidRPr="002C3847">
          <w:rPr>
            <w:rStyle w:val="Hipervnculo"/>
            <w:noProof/>
          </w:rPr>
          <w:t>Regresión Lineal</w:t>
        </w:r>
        <w:r w:rsidR="00D94F2B">
          <w:rPr>
            <w:noProof/>
            <w:webHidden/>
          </w:rPr>
          <w:tab/>
        </w:r>
        <w:r w:rsidR="00D94F2B">
          <w:rPr>
            <w:noProof/>
            <w:webHidden/>
          </w:rPr>
          <w:fldChar w:fldCharType="begin"/>
        </w:r>
        <w:r w:rsidR="00D94F2B">
          <w:rPr>
            <w:noProof/>
            <w:webHidden/>
          </w:rPr>
          <w:instrText xml:space="preserve"> PAGEREF _Toc2789239 \h </w:instrText>
        </w:r>
        <w:r w:rsidR="00D94F2B">
          <w:rPr>
            <w:noProof/>
            <w:webHidden/>
          </w:rPr>
        </w:r>
        <w:r w:rsidR="00D94F2B">
          <w:rPr>
            <w:noProof/>
            <w:webHidden/>
          </w:rPr>
          <w:fldChar w:fldCharType="separate"/>
        </w:r>
        <w:r w:rsidR="00D94F2B">
          <w:rPr>
            <w:noProof/>
            <w:webHidden/>
          </w:rPr>
          <w:t>50</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40" w:history="1">
        <w:r w:rsidR="00D94F2B" w:rsidRPr="002C3847">
          <w:rPr>
            <w:rStyle w:val="Hipervnculo"/>
            <w:noProof/>
          </w:rPr>
          <w:t>2.3.5.3.4</w:t>
        </w:r>
        <w:r w:rsidR="00D94F2B">
          <w:rPr>
            <w:rFonts w:eastAsiaTheme="minorEastAsia"/>
            <w:noProof/>
            <w:lang w:eastAsia="es-ES"/>
          </w:rPr>
          <w:tab/>
        </w:r>
        <w:r w:rsidR="00D94F2B" w:rsidRPr="002C3847">
          <w:rPr>
            <w:rStyle w:val="Hipervnculo"/>
            <w:noProof/>
          </w:rPr>
          <w:t>Support Vector Machines (SVM)</w:t>
        </w:r>
        <w:r w:rsidR="00D94F2B">
          <w:rPr>
            <w:noProof/>
            <w:webHidden/>
          </w:rPr>
          <w:tab/>
        </w:r>
        <w:r w:rsidR="00D94F2B">
          <w:rPr>
            <w:noProof/>
            <w:webHidden/>
          </w:rPr>
          <w:fldChar w:fldCharType="begin"/>
        </w:r>
        <w:r w:rsidR="00D94F2B">
          <w:rPr>
            <w:noProof/>
            <w:webHidden/>
          </w:rPr>
          <w:instrText xml:space="preserve"> PAGEREF _Toc2789240 \h </w:instrText>
        </w:r>
        <w:r w:rsidR="00D94F2B">
          <w:rPr>
            <w:noProof/>
            <w:webHidden/>
          </w:rPr>
        </w:r>
        <w:r w:rsidR="00D94F2B">
          <w:rPr>
            <w:noProof/>
            <w:webHidden/>
          </w:rPr>
          <w:fldChar w:fldCharType="separate"/>
        </w:r>
        <w:r w:rsidR="00D94F2B">
          <w:rPr>
            <w:noProof/>
            <w:webHidden/>
          </w:rPr>
          <w:t>50</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41" w:history="1">
        <w:r w:rsidR="00D94F2B" w:rsidRPr="002C3847">
          <w:rPr>
            <w:rStyle w:val="Hipervnculo"/>
            <w:noProof/>
          </w:rPr>
          <w:t>2.3.5.4</w:t>
        </w:r>
        <w:r w:rsidR="00D94F2B">
          <w:rPr>
            <w:rFonts w:eastAsiaTheme="minorEastAsia"/>
            <w:noProof/>
            <w:lang w:eastAsia="es-ES"/>
          </w:rPr>
          <w:tab/>
        </w:r>
        <w:r w:rsidR="00D94F2B" w:rsidRPr="002C3847">
          <w:rPr>
            <w:rStyle w:val="Hipervnculo"/>
            <w:noProof/>
          </w:rPr>
          <w:t>Algoritmos no Supervisados</w:t>
        </w:r>
        <w:r w:rsidR="00D94F2B">
          <w:rPr>
            <w:noProof/>
            <w:webHidden/>
          </w:rPr>
          <w:tab/>
        </w:r>
        <w:r w:rsidR="00D94F2B">
          <w:rPr>
            <w:noProof/>
            <w:webHidden/>
          </w:rPr>
          <w:fldChar w:fldCharType="begin"/>
        </w:r>
        <w:r w:rsidR="00D94F2B">
          <w:rPr>
            <w:noProof/>
            <w:webHidden/>
          </w:rPr>
          <w:instrText xml:space="preserve"> PAGEREF _Toc2789241 \h </w:instrText>
        </w:r>
        <w:r w:rsidR="00D94F2B">
          <w:rPr>
            <w:noProof/>
            <w:webHidden/>
          </w:rPr>
        </w:r>
        <w:r w:rsidR="00D94F2B">
          <w:rPr>
            <w:noProof/>
            <w:webHidden/>
          </w:rPr>
          <w:fldChar w:fldCharType="separate"/>
        </w:r>
        <w:r w:rsidR="00D94F2B">
          <w:rPr>
            <w:noProof/>
            <w:webHidden/>
          </w:rPr>
          <w:t>52</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42" w:history="1">
        <w:r w:rsidR="00D94F2B" w:rsidRPr="002C3847">
          <w:rPr>
            <w:rStyle w:val="Hipervnculo"/>
            <w:noProof/>
          </w:rPr>
          <w:t>2.3.5.4.1</w:t>
        </w:r>
        <w:r w:rsidR="00D94F2B">
          <w:rPr>
            <w:rFonts w:eastAsiaTheme="minorEastAsia"/>
            <w:noProof/>
            <w:lang w:eastAsia="es-ES"/>
          </w:rPr>
          <w:tab/>
        </w:r>
        <w:r w:rsidR="00D94F2B" w:rsidRPr="002C3847">
          <w:rPr>
            <w:rStyle w:val="Hipervnculo"/>
            <w:noProof/>
          </w:rPr>
          <w:t>K Means</w:t>
        </w:r>
        <w:r w:rsidR="00D94F2B">
          <w:rPr>
            <w:noProof/>
            <w:webHidden/>
          </w:rPr>
          <w:tab/>
        </w:r>
        <w:r w:rsidR="00D94F2B">
          <w:rPr>
            <w:noProof/>
            <w:webHidden/>
          </w:rPr>
          <w:fldChar w:fldCharType="begin"/>
        </w:r>
        <w:r w:rsidR="00D94F2B">
          <w:rPr>
            <w:noProof/>
            <w:webHidden/>
          </w:rPr>
          <w:instrText xml:space="preserve"> PAGEREF _Toc2789242 \h </w:instrText>
        </w:r>
        <w:r w:rsidR="00D94F2B">
          <w:rPr>
            <w:noProof/>
            <w:webHidden/>
          </w:rPr>
        </w:r>
        <w:r w:rsidR="00D94F2B">
          <w:rPr>
            <w:noProof/>
            <w:webHidden/>
          </w:rPr>
          <w:fldChar w:fldCharType="separate"/>
        </w:r>
        <w:r w:rsidR="00D94F2B">
          <w:rPr>
            <w:noProof/>
            <w:webHidden/>
          </w:rPr>
          <w:t>53</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43" w:history="1">
        <w:r w:rsidR="00D94F2B" w:rsidRPr="002C3847">
          <w:rPr>
            <w:rStyle w:val="Hipervnculo"/>
            <w:noProof/>
          </w:rPr>
          <w:t>2.3.5.4.2</w:t>
        </w:r>
        <w:r w:rsidR="00D94F2B">
          <w:rPr>
            <w:rFonts w:eastAsiaTheme="minorEastAsia"/>
            <w:noProof/>
            <w:lang w:eastAsia="es-ES"/>
          </w:rPr>
          <w:tab/>
        </w:r>
        <w:r w:rsidR="00D94F2B" w:rsidRPr="002C3847">
          <w:rPr>
            <w:rStyle w:val="Hipervnculo"/>
            <w:noProof/>
          </w:rPr>
          <w:t>Reglas de Asociación</w:t>
        </w:r>
        <w:r w:rsidR="00D94F2B">
          <w:rPr>
            <w:noProof/>
            <w:webHidden/>
          </w:rPr>
          <w:tab/>
        </w:r>
        <w:r w:rsidR="00D94F2B">
          <w:rPr>
            <w:noProof/>
            <w:webHidden/>
          </w:rPr>
          <w:fldChar w:fldCharType="begin"/>
        </w:r>
        <w:r w:rsidR="00D94F2B">
          <w:rPr>
            <w:noProof/>
            <w:webHidden/>
          </w:rPr>
          <w:instrText xml:space="preserve"> PAGEREF _Toc2789243 \h </w:instrText>
        </w:r>
        <w:r w:rsidR="00D94F2B">
          <w:rPr>
            <w:noProof/>
            <w:webHidden/>
          </w:rPr>
        </w:r>
        <w:r w:rsidR="00D94F2B">
          <w:rPr>
            <w:noProof/>
            <w:webHidden/>
          </w:rPr>
          <w:fldChar w:fldCharType="separate"/>
        </w:r>
        <w:r w:rsidR="00D94F2B">
          <w:rPr>
            <w:noProof/>
            <w:webHidden/>
          </w:rPr>
          <w:t>57</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44" w:history="1">
        <w:r w:rsidR="00D94F2B" w:rsidRPr="002C3847">
          <w:rPr>
            <w:rStyle w:val="Hipervnculo"/>
            <w:noProof/>
          </w:rPr>
          <w:t>2.3.5.5</w:t>
        </w:r>
        <w:r w:rsidR="00D94F2B">
          <w:rPr>
            <w:rFonts w:eastAsiaTheme="minorEastAsia"/>
            <w:noProof/>
            <w:lang w:eastAsia="es-ES"/>
          </w:rPr>
          <w:tab/>
        </w:r>
        <w:r w:rsidR="00D94F2B" w:rsidRPr="002C3847">
          <w:rPr>
            <w:rStyle w:val="Hipervnculo"/>
            <w:noProof/>
          </w:rPr>
          <w:t>Algoritmos Semi-Supervisados</w:t>
        </w:r>
        <w:r w:rsidR="00D94F2B">
          <w:rPr>
            <w:noProof/>
            <w:webHidden/>
          </w:rPr>
          <w:tab/>
        </w:r>
        <w:r w:rsidR="00D94F2B">
          <w:rPr>
            <w:noProof/>
            <w:webHidden/>
          </w:rPr>
          <w:fldChar w:fldCharType="begin"/>
        </w:r>
        <w:r w:rsidR="00D94F2B">
          <w:rPr>
            <w:noProof/>
            <w:webHidden/>
          </w:rPr>
          <w:instrText xml:space="preserve"> PAGEREF _Toc2789244 \h </w:instrText>
        </w:r>
        <w:r w:rsidR="00D94F2B">
          <w:rPr>
            <w:noProof/>
            <w:webHidden/>
          </w:rPr>
        </w:r>
        <w:r w:rsidR="00D94F2B">
          <w:rPr>
            <w:noProof/>
            <w:webHidden/>
          </w:rPr>
          <w:fldChar w:fldCharType="separate"/>
        </w:r>
        <w:r w:rsidR="00D94F2B">
          <w:rPr>
            <w:noProof/>
            <w:webHidden/>
          </w:rPr>
          <w:t>61</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45" w:history="1">
        <w:r w:rsidR="00D94F2B" w:rsidRPr="002C3847">
          <w:rPr>
            <w:rStyle w:val="Hipervnculo"/>
            <w:noProof/>
          </w:rPr>
          <w:t>2.3.5.6</w:t>
        </w:r>
        <w:r w:rsidR="00D94F2B">
          <w:rPr>
            <w:rFonts w:eastAsiaTheme="minorEastAsia"/>
            <w:noProof/>
            <w:lang w:eastAsia="es-ES"/>
          </w:rPr>
          <w:tab/>
        </w:r>
        <w:r w:rsidR="00D94F2B" w:rsidRPr="002C3847">
          <w:rPr>
            <w:rStyle w:val="Hipervnculo"/>
            <w:noProof/>
          </w:rPr>
          <w:t>Algoritmos de Aprendizaje por Refuerzo</w:t>
        </w:r>
        <w:r w:rsidR="00D94F2B">
          <w:rPr>
            <w:noProof/>
            <w:webHidden/>
          </w:rPr>
          <w:tab/>
        </w:r>
        <w:r w:rsidR="00D94F2B">
          <w:rPr>
            <w:noProof/>
            <w:webHidden/>
          </w:rPr>
          <w:fldChar w:fldCharType="begin"/>
        </w:r>
        <w:r w:rsidR="00D94F2B">
          <w:rPr>
            <w:noProof/>
            <w:webHidden/>
          </w:rPr>
          <w:instrText xml:space="preserve"> PAGEREF _Toc2789245 \h </w:instrText>
        </w:r>
        <w:r w:rsidR="00D94F2B">
          <w:rPr>
            <w:noProof/>
            <w:webHidden/>
          </w:rPr>
        </w:r>
        <w:r w:rsidR="00D94F2B">
          <w:rPr>
            <w:noProof/>
            <w:webHidden/>
          </w:rPr>
          <w:fldChar w:fldCharType="separate"/>
        </w:r>
        <w:r w:rsidR="00D94F2B">
          <w:rPr>
            <w:noProof/>
            <w:webHidden/>
          </w:rPr>
          <w:t>61</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46" w:history="1">
        <w:r w:rsidR="00D94F2B" w:rsidRPr="002C3847">
          <w:rPr>
            <w:rStyle w:val="Hipervnculo"/>
            <w:noProof/>
          </w:rPr>
          <w:t>2.3.5.6.1</w:t>
        </w:r>
        <w:r w:rsidR="00D94F2B">
          <w:rPr>
            <w:rFonts w:eastAsiaTheme="minorEastAsia"/>
            <w:noProof/>
            <w:lang w:eastAsia="es-ES"/>
          </w:rPr>
          <w:tab/>
        </w:r>
        <w:r w:rsidR="00D94F2B" w:rsidRPr="002C3847">
          <w:rPr>
            <w:rStyle w:val="Hipervnculo"/>
            <w:noProof/>
          </w:rPr>
          <w:t>Q-Learning</w:t>
        </w:r>
        <w:r w:rsidR="00D94F2B">
          <w:rPr>
            <w:noProof/>
            <w:webHidden/>
          </w:rPr>
          <w:tab/>
        </w:r>
        <w:r w:rsidR="00D94F2B">
          <w:rPr>
            <w:noProof/>
            <w:webHidden/>
          </w:rPr>
          <w:fldChar w:fldCharType="begin"/>
        </w:r>
        <w:r w:rsidR="00D94F2B">
          <w:rPr>
            <w:noProof/>
            <w:webHidden/>
          </w:rPr>
          <w:instrText xml:space="preserve"> PAGEREF _Toc2789246 \h </w:instrText>
        </w:r>
        <w:r w:rsidR="00D94F2B">
          <w:rPr>
            <w:noProof/>
            <w:webHidden/>
          </w:rPr>
        </w:r>
        <w:r w:rsidR="00D94F2B">
          <w:rPr>
            <w:noProof/>
            <w:webHidden/>
          </w:rPr>
          <w:fldChar w:fldCharType="separate"/>
        </w:r>
        <w:r w:rsidR="00D94F2B">
          <w:rPr>
            <w:noProof/>
            <w:webHidden/>
          </w:rPr>
          <w:t>62</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47" w:history="1">
        <w:r w:rsidR="00D94F2B" w:rsidRPr="002C3847">
          <w:rPr>
            <w:rStyle w:val="Hipervnculo"/>
            <w:noProof/>
          </w:rPr>
          <w:t>2.3.5.6.2</w:t>
        </w:r>
        <w:r w:rsidR="00D94F2B">
          <w:rPr>
            <w:rFonts w:eastAsiaTheme="minorEastAsia"/>
            <w:noProof/>
            <w:lang w:eastAsia="es-ES"/>
          </w:rPr>
          <w:tab/>
        </w:r>
        <w:r w:rsidR="00D94F2B" w:rsidRPr="002C3847">
          <w:rPr>
            <w:rStyle w:val="Hipervnculo"/>
            <w:noProof/>
          </w:rPr>
          <w:t>Diferencia Temporal (TD)</w:t>
        </w:r>
        <w:r w:rsidR="00D94F2B">
          <w:rPr>
            <w:noProof/>
            <w:webHidden/>
          </w:rPr>
          <w:tab/>
        </w:r>
        <w:r w:rsidR="00D94F2B">
          <w:rPr>
            <w:noProof/>
            <w:webHidden/>
          </w:rPr>
          <w:fldChar w:fldCharType="begin"/>
        </w:r>
        <w:r w:rsidR="00D94F2B">
          <w:rPr>
            <w:noProof/>
            <w:webHidden/>
          </w:rPr>
          <w:instrText xml:space="preserve"> PAGEREF _Toc2789247 \h </w:instrText>
        </w:r>
        <w:r w:rsidR="00D94F2B">
          <w:rPr>
            <w:noProof/>
            <w:webHidden/>
          </w:rPr>
        </w:r>
        <w:r w:rsidR="00D94F2B">
          <w:rPr>
            <w:noProof/>
            <w:webHidden/>
          </w:rPr>
          <w:fldChar w:fldCharType="separate"/>
        </w:r>
        <w:r w:rsidR="00D94F2B">
          <w:rPr>
            <w:noProof/>
            <w:webHidden/>
          </w:rPr>
          <w:t>62</w:t>
        </w:r>
        <w:r w:rsidR="00D94F2B">
          <w:rPr>
            <w:noProof/>
            <w:webHidden/>
          </w:rPr>
          <w:fldChar w:fldCharType="end"/>
        </w:r>
      </w:hyperlink>
    </w:p>
    <w:p w:rsidR="00D94F2B" w:rsidRDefault="00D54232">
      <w:pPr>
        <w:pStyle w:val="TDC4"/>
        <w:tabs>
          <w:tab w:val="left" w:pos="1777"/>
          <w:tab w:val="right" w:leader="dot" w:pos="8493"/>
        </w:tabs>
        <w:rPr>
          <w:rFonts w:eastAsiaTheme="minorEastAsia"/>
          <w:noProof/>
          <w:lang w:eastAsia="es-ES"/>
        </w:rPr>
      </w:pPr>
      <w:hyperlink w:anchor="_Toc2789248" w:history="1">
        <w:r w:rsidR="00D94F2B" w:rsidRPr="002C3847">
          <w:rPr>
            <w:rStyle w:val="Hipervnculo"/>
            <w:noProof/>
          </w:rPr>
          <w:t>2.3.5.7</w:t>
        </w:r>
        <w:r w:rsidR="00D94F2B">
          <w:rPr>
            <w:rFonts w:eastAsiaTheme="minorEastAsia"/>
            <w:noProof/>
            <w:lang w:eastAsia="es-ES"/>
          </w:rPr>
          <w:tab/>
        </w:r>
        <w:r w:rsidR="00D94F2B" w:rsidRPr="002C3847">
          <w:rPr>
            <w:rStyle w:val="Hipervnculo"/>
            <w:noProof/>
          </w:rPr>
          <w:t>Algoritmos de Redes Neuronales y Deep Learning</w:t>
        </w:r>
        <w:r w:rsidR="00D94F2B">
          <w:rPr>
            <w:noProof/>
            <w:webHidden/>
          </w:rPr>
          <w:tab/>
        </w:r>
        <w:r w:rsidR="00D94F2B">
          <w:rPr>
            <w:noProof/>
            <w:webHidden/>
          </w:rPr>
          <w:fldChar w:fldCharType="begin"/>
        </w:r>
        <w:r w:rsidR="00D94F2B">
          <w:rPr>
            <w:noProof/>
            <w:webHidden/>
          </w:rPr>
          <w:instrText xml:space="preserve"> PAGEREF _Toc2789248 \h </w:instrText>
        </w:r>
        <w:r w:rsidR="00D94F2B">
          <w:rPr>
            <w:noProof/>
            <w:webHidden/>
          </w:rPr>
        </w:r>
        <w:r w:rsidR="00D94F2B">
          <w:rPr>
            <w:noProof/>
            <w:webHidden/>
          </w:rPr>
          <w:fldChar w:fldCharType="separate"/>
        </w:r>
        <w:r w:rsidR="00D94F2B">
          <w:rPr>
            <w:noProof/>
            <w:webHidden/>
          </w:rPr>
          <w:t>62</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49" w:history="1">
        <w:r w:rsidR="00D94F2B" w:rsidRPr="002C3847">
          <w:rPr>
            <w:rStyle w:val="Hipervnculo"/>
            <w:noProof/>
          </w:rPr>
          <w:t>2.3.5.7.1</w:t>
        </w:r>
        <w:r w:rsidR="00D94F2B">
          <w:rPr>
            <w:rFonts w:eastAsiaTheme="minorEastAsia"/>
            <w:noProof/>
            <w:lang w:eastAsia="es-ES"/>
          </w:rPr>
          <w:tab/>
        </w:r>
        <w:r w:rsidR="00D94F2B" w:rsidRPr="002C3847">
          <w:rPr>
            <w:rStyle w:val="Hipervnculo"/>
            <w:noProof/>
          </w:rPr>
          <w:t>Redes Neuronales</w:t>
        </w:r>
        <w:r w:rsidR="00D94F2B">
          <w:rPr>
            <w:noProof/>
            <w:webHidden/>
          </w:rPr>
          <w:tab/>
        </w:r>
        <w:r w:rsidR="00D94F2B">
          <w:rPr>
            <w:noProof/>
            <w:webHidden/>
          </w:rPr>
          <w:fldChar w:fldCharType="begin"/>
        </w:r>
        <w:r w:rsidR="00D94F2B">
          <w:rPr>
            <w:noProof/>
            <w:webHidden/>
          </w:rPr>
          <w:instrText xml:space="preserve"> PAGEREF _Toc2789249 \h </w:instrText>
        </w:r>
        <w:r w:rsidR="00D94F2B">
          <w:rPr>
            <w:noProof/>
            <w:webHidden/>
          </w:rPr>
        </w:r>
        <w:r w:rsidR="00D94F2B">
          <w:rPr>
            <w:noProof/>
            <w:webHidden/>
          </w:rPr>
          <w:fldChar w:fldCharType="separate"/>
        </w:r>
        <w:r w:rsidR="00D94F2B">
          <w:rPr>
            <w:noProof/>
            <w:webHidden/>
          </w:rPr>
          <w:t>62</w:t>
        </w:r>
        <w:r w:rsidR="00D94F2B">
          <w:rPr>
            <w:noProof/>
            <w:webHidden/>
          </w:rPr>
          <w:fldChar w:fldCharType="end"/>
        </w:r>
      </w:hyperlink>
    </w:p>
    <w:p w:rsidR="00D94F2B" w:rsidRDefault="00D54232">
      <w:pPr>
        <w:pStyle w:val="TDC5"/>
        <w:tabs>
          <w:tab w:val="left" w:pos="2164"/>
          <w:tab w:val="right" w:leader="dot" w:pos="8493"/>
        </w:tabs>
        <w:rPr>
          <w:rFonts w:eastAsiaTheme="minorEastAsia"/>
          <w:noProof/>
          <w:lang w:eastAsia="es-ES"/>
        </w:rPr>
      </w:pPr>
      <w:hyperlink w:anchor="_Toc2789250" w:history="1">
        <w:r w:rsidR="00D94F2B" w:rsidRPr="002C3847">
          <w:rPr>
            <w:rStyle w:val="Hipervnculo"/>
            <w:noProof/>
          </w:rPr>
          <w:t>2.3.5.7.2</w:t>
        </w:r>
        <w:r w:rsidR="00D94F2B">
          <w:rPr>
            <w:rFonts w:eastAsiaTheme="minorEastAsia"/>
            <w:noProof/>
            <w:lang w:eastAsia="es-ES"/>
          </w:rPr>
          <w:tab/>
        </w:r>
        <w:r w:rsidR="00D94F2B" w:rsidRPr="002C3847">
          <w:rPr>
            <w:rStyle w:val="Hipervnculo"/>
            <w:noProof/>
          </w:rPr>
          <w:t>Deep Learning</w:t>
        </w:r>
        <w:r w:rsidR="00D94F2B">
          <w:rPr>
            <w:noProof/>
            <w:webHidden/>
          </w:rPr>
          <w:tab/>
        </w:r>
        <w:r w:rsidR="00D94F2B">
          <w:rPr>
            <w:noProof/>
            <w:webHidden/>
          </w:rPr>
          <w:fldChar w:fldCharType="begin"/>
        </w:r>
        <w:r w:rsidR="00D94F2B">
          <w:rPr>
            <w:noProof/>
            <w:webHidden/>
          </w:rPr>
          <w:instrText xml:space="preserve"> PAGEREF _Toc2789250 \h </w:instrText>
        </w:r>
        <w:r w:rsidR="00D94F2B">
          <w:rPr>
            <w:noProof/>
            <w:webHidden/>
          </w:rPr>
        </w:r>
        <w:r w:rsidR="00D94F2B">
          <w:rPr>
            <w:noProof/>
            <w:webHidden/>
          </w:rPr>
          <w:fldChar w:fldCharType="separate"/>
        </w:r>
        <w:r w:rsidR="00D94F2B">
          <w:rPr>
            <w:noProof/>
            <w:webHidden/>
          </w:rPr>
          <w:t>66</w:t>
        </w:r>
        <w:r w:rsidR="00D94F2B">
          <w:rPr>
            <w:noProof/>
            <w:webHidden/>
          </w:rPr>
          <w:fldChar w:fldCharType="end"/>
        </w:r>
      </w:hyperlink>
    </w:p>
    <w:p w:rsidR="00D94F2B" w:rsidRDefault="00D54232">
      <w:pPr>
        <w:pStyle w:val="TDC3"/>
        <w:tabs>
          <w:tab w:val="left" w:pos="1540"/>
          <w:tab w:val="right" w:leader="dot" w:pos="8493"/>
        </w:tabs>
        <w:rPr>
          <w:rFonts w:eastAsiaTheme="minorEastAsia"/>
          <w:noProof/>
          <w:lang w:eastAsia="es-ES"/>
        </w:rPr>
      </w:pPr>
      <w:hyperlink w:anchor="_Toc2789251" w:history="1">
        <w:r w:rsidR="00D94F2B" w:rsidRPr="002C3847">
          <w:rPr>
            <w:rStyle w:val="Hipervnculo"/>
            <w:noProof/>
          </w:rPr>
          <w:t>2.3.6</w:t>
        </w:r>
        <w:r w:rsidR="00D94F2B">
          <w:rPr>
            <w:rFonts w:eastAsiaTheme="minorEastAsia"/>
            <w:noProof/>
            <w:lang w:eastAsia="es-ES"/>
          </w:rPr>
          <w:tab/>
        </w:r>
        <w:r w:rsidR="00D94F2B" w:rsidRPr="002C3847">
          <w:rPr>
            <w:rStyle w:val="Hipervnculo"/>
            <w:noProof/>
          </w:rPr>
          <w:t>Visualización</w:t>
        </w:r>
        <w:r w:rsidR="00D94F2B">
          <w:rPr>
            <w:noProof/>
            <w:webHidden/>
          </w:rPr>
          <w:tab/>
        </w:r>
        <w:r w:rsidR="00D94F2B">
          <w:rPr>
            <w:noProof/>
            <w:webHidden/>
          </w:rPr>
          <w:fldChar w:fldCharType="begin"/>
        </w:r>
        <w:r w:rsidR="00D94F2B">
          <w:rPr>
            <w:noProof/>
            <w:webHidden/>
          </w:rPr>
          <w:instrText xml:space="preserve"> PAGEREF _Toc2789251 \h </w:instrText>
        </w:r>
        <w:r w:rsidR="00D94F2B">
          <w:rPr>
            <w:noProof/>
            <w:webHidden/>
          </w:rPr>
        </w:r>
        <w:r w:rsidR="00D94F2B">
          <w:rPr>
            <w:noProof/>
            <w:webHidden/>
          </w:rPr>
          <w:fldChar w:fldCharType="separate"/>
        </w:r>
        <w:r w:rsidR="00D94F2B">
          <w:rPr>
            <w:noProof/>
            <w:webHidden/>
          </w:rPr>
          <w:t>66</w:t>
        </w:r>
        <w:r w:rsidR="00D94F2B">
          <w:rPr>
            <w:noProof/>
            <w:webHidden/>
          </w:rPr>
          <w:fldChar w:fldCharType="end"/>
        </w:r>
      </w:hyperlink>
    </w:p>
    <w:p w:rsidR="00D94F2B" w:rsidRDefault="00D54232">
      <w:pPr>
        <w:pStyle w:val="TDC1"/>
        <w:rPr>
          <w:rFonts w:eastAsiaTheme="minorEastAsia"/>
          <w:b w:val="0"/>
          <w:lang w:eastAsia="es-ES"/>
        </w:rPr>
      </w:pPr>
      <w:hyperlink w:anchor="_Toc2789252" w:history="1">
        <w:r w:rsidR="00D94F2B" w:rsidRPr="002C3847">
          <w:rPr>
            <w:rStyle w:val="Hipervnculo"/>
          </w:rPr>
          <w:t>3.</w:t>
        </w:r>
        <w:r w:rsidR="00D94F2B">
          <w:rPr>
            <w:rFonts w:eastAsiaTheme="minorEastAsia"/>
            <w:b w:val="0"/>
            <w:lang w:eastAsia="es-ES"/>
          </w:rPr>
          <w:tab/>
        </w:r>
        <w:r w:rsidR="00D94F2B" w:rsidRPr="002C3847">
          <w:rPr>
            <w:rStyle w:val="Hipervnculo"/>
          </w:rPr>
          <w:t>Capítulo 3: Resultados Obtenidos y Conclusiones Finales</w:t>
        </w:r>
        <w:r w:rsidR="00D94F2B">
          <w:rPr>
            <w:webHidden/>
          </w:rPr>
          <w:tab/>
        </w:r>
        <w:r w:rsidR="00D94F2B">
          <w:rPr>
            <w:webHidden/>
          </w:rPr>
          <w:fldChar w:fldCharType="begin"/>
        </w:r>
        <w:r w:rsidR="00D94F2B">
          <w:rPr>
            <w:webHidden/>
          </w:rPr>
          <w:instrText xml:space="preserve"> PAGEREF _Toc2789252 \h </w:instrText>
        </w:r>
        <w:r w:rsidR="00D94F2B">
          <w:rPr>
            <w:webHidden/>
          </w:rPr>
        </w:r>
        <w:r w:rsidR="00D94F2B">
          <w:rPr>
            <w:webHidden/>
          </w:rPr>
          <w:fldChar w:fldCharType="separate"/>
        </w:r>
        <w:r w:rsidR="00D94F2B">
          <w:rPr>
            <w:webHidden/>
          </w:rPr>
          <w:t>67</w:t>
        </w:r>
        <w:r w:rsidR="00D94F2B">
          <w:rPr>
            <w:webHidden/>
          </w:rPr>
          <w:fldChar w:fldCharType="end"/>
        </w:r>
      </w:hyperlink>
    </w:p>
    <w:p w:rsidR="00D94F2B" w:rsidRDefault="00D54232">
      <w:pPr>
        <w:pStyle w:val="TDC2"/>
        <w:tabs>
          <w:tab w:val="left" w:pos="1100"/>
          <w:tab w:val="right" w:leader="dot" w:pos="8493"/>
        </w:tabs>
        <w:rPr>
          <w:rFonts w:eastAsiaTheme="minorEastAsia"/>
          <w:noProof/>
          <w:lang w:eastAsia="es-ES"/>
        </w:rPr>
      </w:pPr>
      <w:hyperlink w:anchor="_Toc2789253" w:history="1">
        <w:r w:rsidR="00D94F2B" w:rsidRPr="002C3847">
          <w:rPr>
            <w:rStyle w:val="Hipervnculo"/>
            <w:noProof/>
          </w:rPr>
          <w:t>3.1</w:t>
        </w:r>
        <w:r w:rsidR="00D94F2B">
          <w:rPr>
            <w:rFonts w:eastAsiaTheme="minorEastAsia"/>
            <w:noProof/>
            <w:lang w:eastAsia="es-ES"/>
          </w:rPr>
          <w:tab/>
        </w:r>
        <w:r w:rsidR="00D94F2B" w:rsidRPr="002C3847">
          <w:rPr>
            <w:rStyle w:val="Hipervnculo"/>
            <w:noProof/>
          </w:rPr>
          <w:t>Resultados Obtenidos</w:t>
        </w:r>
        <w:r w:rsidR="00D94F2B">
          <w:rPr>
            <w:noProof/>
            <w:webHidden/>
          </w:rPr>
          <w:tab/>
        </w:r>
        <w:r w:rsidR="00D94F2B">
          <w:rPr>
            <w:noProof/>
            <w:webHidden/>
          </w:rPr>
          <w:fldChar w:fldCharType="begin"/>
        </w:r>
        <w:r w:rsidR="00D94F2B">
          <w:rPr>
            <w:noProof/>
            <w:webHidden/>
          </w:rPr>
          <w:instrText xml:space="preserve"> PAGEREF _Toc2789253 \h </w:instrText>
        </w:r>
        <w:r w:rsidR="00D94F2B">
          <w:rPr>
            <w:noProof/>
            <w:webHidden/>
          </w:rPr>
        </w:r>
        <w:r w:rsidR="00D94F2B">
          <w:rPr>
            <w:noProof/>
            <w:webHidden/>
          </w:rPr>
          <w:fldChar w:fldCharType="separate"/>
        </w:r>
        <w:r w:rsidR="00D94F2B">
          <w:rPr>
            <w:noProof/>
            <w:webHidden/>
          </w:rPr>
          <w:t>67</w:t>
        </w:r>
        <w:r w:rsidR="00D94F2B">
          <w:rPr>
            <w:noProof/>
            <w:webHidden/>
          </w:rPr>
          <w:fldChar w:fldCharType="end"/>
        </w:r>
      </w:hyperlink>
    </w:p>
    <w:p w:rsidR="00D94F2B" w:rsidRDefault="00D54232">
      <w:pPr>
        <w:pStyle w:val="TDC2"/>
        <w:tabs>
          <w:tab w:val="left" w:pos="1100"/>
          <w:tab w:val="right" w:leader="dot" w:pos="8493"/>
        </w:tabs>
        <w:rPr>
          <w:rFonts w:eastAsiaTheme="minorEastAsia"/>
          <w:noProof/>
          <w:lang w:eastAsia="es-ES"/>
        </w:rPr>
      </w:pPr>
      <w:hyperlink w:anchor="_Toc2789254" w:history="1">
        <w:r w:rsidR="00D94F2B" w:rsidRPr="002C3847">
          <w:rPr>
            <w:rStyle w:val="Hipervnculo"/>
            <w:noProof/>
          </w:rPr>
          <w:t>3.2</w:t>
        </w:r>
        <w:r w:rsidR="00D94F2B">
          <w:rPr>
            <w:rFonts w:eastAsiaTheme="minorEastAsia"/>
            <w:noProof/>
            <w:lang w:eastAsia="es-ES"/>
          </w:rPr>
          <w:tab/>
        </w:r>
        <w:r w:rsidR="00D94F2B" w:rsidRPr="002C3847">
          <w:rPr>
            <w:rStyle w:val="Hipervnculo"/>
            <w:noProof/>
          </w:rPr>
          <w:t>Conclusiones</w:t>
        </w:r>
        <w:r w:rsidR="00D94F2B">
          <w:rPr>
            <w:noProof/>
            <w:webHidden/>
          </w:rPr>
          <w:tab/>
        </w:r>
        <w:r w:rsidR="00D94F2B">
          <w:rPr>
            <w:noProof/>
            <w:webHidden/>
          </w:rPr>
          <w:fldChar w:fldCharType="begin"/>
        </w:r>
        <w:r w:rsidR="00D94F2B">
          <w:rPr>
            <w:noProof/>
            <w:webHidden/>
          </w:rPr>
          <w:instrText xml:space="preserve"> PAGEREF _Toc2789254 \h </w:instrText>
        </w:r>
        <w:r w:rsidR="00D94F2B">
          <w:rPr>
            <w:noProof/>
            <w:webHidden/>
          </w:rPr>
        </w:r>
        <w:r w:rsidR="00D94F2B">
          <w:rPr>
            <w:noProof/>
            <w:webHidden/>
          </w:rPr>
          <w:fldChar w:fldCharType="separate"/>
        </w:r>
        <w:r w:rsidR="00D94F2B">
          <w:rPr>
            <w:noProof/>
            <w:webHidden/>
          </w:rPr>
          <w:t>67</w:t>
        </w:r>
        <w:r w:rsidR="00D94F2B">
          <w:rPr>
            <w:noProof/>
            <w:webHidden/>
          </w:rPr>
          <w:fldChar w:fldCharType="end"/>
        </w:r>
      </w:hyperlink>
    </w:p>
    <w:p w:rsidR="00D94F2B" w:rsidRDefault="00D54232">
      <w:pPr>
        <w:pStyle w:val="TDC2"/>
        <w:tabs>
          <w:tab w:val="left" w:pos="1100"/>
          <w:tab w:val="right" w:leader="dot" w:pos="8493"/>
        </w:tabs>
        <w:rPr>
          <w:rFonts w:eastAsiaTheme="minorEastAsia"/>
          <w:noProof/>
          <w:lang w:eastAsia="es-ES"/>
        </w:rPr>
      </w:pPr>
      <w:hyperlink w:anchor="_Toc2789255" w:history="1">
        <w:r w:rsidR="00D94F2B" w:rsidRPr="002C3847">
          <w:rPr>
            <w:rStyle w:val="Hipervnculo"/>
            <w:noProof/>
          </w:rPr>
          <w:t>3.3</w:t>
        </w:r>
        <w:r w:rsidR="00D94F2B">
          <w:rPr>
            <w:rFonts w:eastAsiaTheme="minorEastAsia"/>
            <w:noProof/>
            <w:lang w:eastAsia="es-ES"/>
          </w:rPr>
          <w:tab/>
        </w:r>
        <w:r w:rsidR="00D94F2B" w:rsidRPr="002C3847">
          <w:rPr>
            <w:rStyle w:val="Hipervnculo"/>
            <w:noProof/>
          </w:rPr>
          <w:t>Líneas Futuras, Ampliaciones y Entornos de Aplicación</w:t>
        </w:r>
        <w:r w:rsidR="00D94F2B">
          <w:rPr>
            <w:noProof/>
            <w:webHidden/>
          </w:rPr>
          <w:tab/>
        </w:r>
        <w:r w:rsidR="00D94F2B">
          <w:rPr>
            <w:noProof/>
            <w:webHidden/>
          </w:rPr>
          <w:fldChar w:fldCharType="begin"/>
        </w:r>
        <w:r w:rsidR="00D94F2B">
          <w:rPr>
            <w:noProof/>
            <w:webHidden/>
          </w:rPr>
          <w:instrText xml:space="preserve"> PAGEREF _Toc2789255 \h </w:instrText>
        </w:r>
        <w:r w:rsidR="00D94F2B">
          <w:rPr>
            <w:noProof/>
            <w:webHidden/>
          </w:rPr>
        </w:r>
        <w:r w:rsidR="00D94F2B">
          <w:rPr>
            <w:noProof/>
            <w:webHidden/>
          </w:rPr>
          <w:fldChar w:fldCharType="separate"/>
        </w:r>
        <w:r w:rsidR="00D94F2B">
          <w:rPr>
            <w:noProof/>
            <w:webHidden/>
          </w:rPr>
          <w:t>67</w:t>
        </w:r>
        <w:r w:rsidR="00D94F2B">
          <w:rPr>
            <w:noProof/>
            <w:webHidden/>
          </w:rPr>
          <w:fldChar w:fldCharType="end"/>
        </w:r>
      </w:hyperlink>
    </w:p>
    <w:p w:rsidR="00D94F2B" w:rsidRDefault="00D54232">
      <w:pPr>
        <w:pStyle w:val="TDC1"/>
        <w:rPr>
          <w:rFonts w:eastAsiaTheme="minorEastAsia"/>
          <w:b w:val="0"/>
          <w:lang w:eastAsia="es-ES"/>
        </w:rPr>
      </w:pPr>
      <w:hyperlink w:anchor="_Toc2789256" w:history="1">
        <w:r w:rsidR="00D94F2B" w:rsidRPr="002C3847">
          <w:rPr>
            <w:rStyle w:val="Hipervnculo"/>
          </w:rPr>
          <w:t>Anexo</w:t>
        </w:r>
        <w:r w:rsidR="00D94F2B">
          <w:rPr>
            <w:webHidden/>
          </w:rPr>
          <w:tab/>
        </w:r>
        <w:r w:rsidR="00D94F2B">
          <w:rPr>
            <w:webHidden/>
          </w:rPr>
          <w:fldChar w:fldCharType="begin"/>
        </w:r>
        <w:r w:rsidR="00D94F2B">
          <w:rPr>
            <w:webHidden/>
          </w:rPr>
          <w:instrText xml:space="preserve"> PAGEREF _Toc2789256 \h </w:instrText>
        </w:r>
        <w:r w:rsidR="00D94F2B">
          <w:rPr>
            <w:webHidden/>
          </w:rPr>
        </w:r>
        <w:r w:rsidR="00D94F2B">
          <w:rPr>
            <w:webHidden/>
          </w:rPr>
          <w:fldChar w:fldCharType="separate"/>
        </w:r>
        <w:r w:rsidR="00D94F2B">
          <w:rPr>
            <w:webHidden/>
          </w:rPr>
          <w:t>70</w:t>
        </w:r>
        <w:r w:rsidR="00D94F2B">
          <w:rPr>
            <w:webHidden/>
          </w:rPr>
          <w:fldChar w:fldCharType="end"/>
        </w:r>
      </w:hyperlink>
    </w:p>
    <w:p w:rsidR="00D94F2B" w:rsidRDefault="00D54232">
      <w:pPr>
        <w:pStyle w:val="TDC2"/>
        <w:tabs>
          <w:tab w:val="right" w:leader="dot" w:pos="8493"/>
        </w:tabs>
        <w:rPr>
          <w:rFonts w:eastAsiaTheme="minorEastAsia"/>
          <w:noProof/>
          <w:lang w:eastAsia="es-ES"/>
        </w:rPr>
      </w:pPr>
      <w:hyperlink w:anchor="_Toc2789257" w:history="1">
        <w:r w:rsidR="00D94F2B" w:rsidRPr="002C3847">
          <w:rPr>
            <w:rStyle w:val="Hipervnculo"/>
            <w:noProof/>
          </w:rPr>
          <w:t>Bibliografía</w:t>
        </w:r>
        <w:r w:rsidR="00D94F2B">
          <w:rPr>
            <w:noProof/>
            <w:webHidden/>
          </w:rPr>
          <w:tab/>
        </w:r>
        <w:r w:rsidR="00D94F2B">
          <w:rPr>
            <w:noProof/>
            <w:webHidden/>
          </w:rPr>
          <w:fldChar w:fldCharType="begin"/>
        </w:r>
        <w:r w:rsidR="00D94F2B">
          <w:rPr>
            <w:noProof/>
            <w:webHidden/>
          </w:rPr>
          <w:instrText xml:space="preserve"> PAGEREF _Toc2789257 \h </w:instrText>
        </w:r>
        <w:r w:rsidR="00D94F2B">
          <w:rPr>
            <w:noProof/>
            <w:webHidden/>
          </w:rPr>
        </w:r>
        <w:r w:rsidR="00D94F2B">
          <w:rPr>
            <w:noProof/>
            <w:webHidden/>
          </w:rPr>
          <w:fldChar w:fldCharType="separate"/>
        </w:r>
        <w:r w:rsidR="00D94F2B">
          <w:rPr>
            <w:noProof/>
            <w:webHidden/>
          </w:rPr>
          <w:t>73</w:t>
        </w:r>
        <w:r w:rsidR="00D94F2B">
          <w:rPr>
            <w:noProof/>
            <w:webHidden/>
          </w:rPr>
          <w:fldChar w:fldCharType="end"/>
        </w:r>
      </w:hyperlink>
    </w:p>
    <w:p w:rsidR="00D94F2B" w:rsidRDefault="00D54232">
      <w:pPr>
        <w:pStyle w:val="TDC2"/>
        <w:tabs>
          <w:tab w:val="right" w:leader="dot" w:pos="8493"/>
        </w:tabs>
        <w:rPr>
          <w:rFonts w:eastAsiaTheme="minorEastAsia"/>
          <w:noProof/>
          <w:lang w:eastAsia="es-ES"/>
        </w:rPr>
      </w:pPr>
      <w:hyperlink w:anchor="_Toc2789258" w:history="1">
        <w:r w:rsidR="00D94F2B" w:rsidRPr="002C3847">
          <w:rPr>
            <w:rStyle w:val="Hipervnculo"/>
            <w:noProof/>
          </w:rPr>
          <w:t>Agradecimientos</w:t>
        </w:r>
        <w:r w:rsidR="00D94F2B">
          <w:rPr>
            <w:noProof/>
            <w:webHidden/>
          </w:rPr>
          <w:tab/>
        </w:r>
        <w:r w:rsidR="00D94F2B">
          <w:rPr>
            <w:noProof/>
            <w:webHidden/>
          </w:rPr>
          <w:fldChar w:fldCharType="begin"/>
        </w:r>
        <w:r w:rsidR="00D94F2B">
          <w:rPr>
            <w:noProof/>
            <w:webHidden/>
          </w:rPr>
          <w:instrText xml:space="preserve"> PAGEREF _Toc2789258 \h </w:instrText>
        </w:r>
        <w:r w:rsidR="00D94F2B">
          <w:rPr>
            <w:noProof/>
            <w:webHidden/>
          </w:rPr>
        </w:r>
        <w:r w:rsidR="00D94F2B">
          <w:rPr>
            <w:noProof/>
            <w:webHidden/>
          </w:rPr>
          <w:fldChar w:fldCharType="separate"/>
        </w:r>
        <w:r w:rsidR="00D94F2B">
          <w:rPr>
            <w:noProof/>
            <w:webHidden/>
          </w:rPr>
          <w:t>75</w:t>
        </w:r>
        <w:r w:rsidR="00D94F2B">
          <w:rPr>
            <w:noProof/>
            <w:webHidden/>
          </w:rPr>
          <w:fldChar w:fldCharType="end"/>
        </w:r>
      </w:hyperlink>
    </w:p>
    <w:p w:rsidR="00B279BD" w:rsidRDefault="00B279BD" w:rsidP="00B279BD">
      <w:r>
        <w:fldChar w:fldCharType="end"/>
      </w:r>
    </w:p>
    <w:p w:rsidR="00B279BD" w:rsidRPr="00DA647B" w:rsidRDefault="00B279BD" w:rsidP="00B279BD"/>
    <w:p w:rsidR="00B279BD" w:rsidRPr="00DA647B" w:rsidRDefault="00B279BD" w:rsidP="00B279BD"/>
    <w:p w:rsidR="00B279BD" w:rsidRDefault="00B279BD" w:rsidP="00B279BD"/>
    <w:p w:rsidR="00B279BD" w:rsidRDefault="00B279BD" w:rsidP="00B279BD">
      <w:pPr>
        <w:tabs>
          <w:tab w:val="left" w:pos="5257"/>
        </w:tabs>
      </w:pPr>
      <w:r>
        <w:tab/>
      </w:r>
    </w:p>
    <w:p w:rsidR="00B279BD" w:rsidRDefault="00B279BD" w:rsidP="00B279BD">
      <w:pPr>
        <w:tabs>
          <w:tab w:val="left" w:pos="5257"/>
        </w:tabs>
      </w:pPr>
    </w:p>
    <w:p w:rsidR="00317168" w:rsidRDefault="00B279BD" w:rsidP="004357B3">
      <w:r>
        <w:br w:type="page"/>
      </w:r>
      <w:r w:rsidR="00003EE6">
        <w:lastRenderedPageBreak/>
        <w:tab/>
      </w:r>
    </w:p>
    <w:p w:rsidR="00B279BD" w:rsidRDefault="00B279BD" w:rsidP="00B279BD">
      <w:pPr>
        <w:pStyle w:val="TtuloResumen-ndice-Bibliografa"/>
      </w:pPr>
      <w:r>
        <w:t>Índice de Figuras</w:t>
      </w:r>
    </w:p>
    <w:p w:rsidR="00B279BD" w:rsidRDefault="00B279BD" w:rsidP="00B279BD">
      <w:pPr>
        <w:ind w:firstLine="0"/>
      </w:pPr>
    </w:p>
    <w:p w:rsidR="003218AC"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1930213" w:history="1">
        <w:r w:rsidR="003218AC" w:rsidRPr="004F265F">
          <w:rPr>
            <w:rStyle w:val="Hipervnculo"/>
            <w:noProof/>
          </w:rPr>
          <w:t>2</w:t>
        </w:r>
        <w:r w:rsidR="003218AC" w:rsidRPr="004F265F">
          <w:rPr>
            <w:rStyle w:val="Hipervnculo"/>
            <w:noProof/>
          </w:rPr>
          <w:noBreakHyphen/>
          <w:t>1. Resumen Economía de Fichas</w:t>
        </w:r>
        <w:r w:rsidR="003218AC">
          <w:rPr>
            <w:noProof/>
            <w:webHidden/>
          </w:rPr>
          <w:tab/>
        </w:r>
        <w:r w:rsidR="003218AC">
          <w:rPr>
            <w:noProof/>
            <w:webHidden/>
          </w:rPr>
          <w:fldChar w:fldCharType="begin"/>
        </w:r>
        <w:r w:rsidR="003218AC">
          <w:rPr>
            <w:noProof/>
            <w:webHidden/>
          </w:rPr>
          <w:instrText xml:space="preserve"> PAGEREF _Toc1930213 \h </w:instrText>
        </w:r>
        <w:r w:rsidR="003218AC">
          <w:rPr>
            <w:noProof/>
            <w:webHidden/>
          </w:rPr>
        </w:r>
        <w:r w:rsidR="003218AC">
          <w:rPr>
            <w:noProof/>
            <w:webHidden/>
          </w:rPr>
          <w:fldChar w:fldCharType="separate"/>
        </w:r>
        <w:r w:rsidR="003218AC">
          <w:rPr>
            <w:noProof/>
            <w:webHidden/>
          </w:rPr>
          <w:t>11</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11" w:anchor="_Toc1930214" w:history="1">
        <w:r w:rsidR="003218AC" w:rsidRPr="004F265F">
          <w:rPr>
            <w:rStyle w:val="Hipervnculo"/>
            <w:noProof/>
          </w:rPr>
          <w:t>2</w:t>
        </w:r>
        <w:r w:rsidR="003218AC" w:rsidRPr="004F265F">
          <w:rPr>
            <w:rStyle w:val="Hipervnculo"/>
            <w:noProof/>
          </w:rPr>
          <w:noBreakHyphen/>
          <w:t>2. Ejemplo Maximización</w:t>
        </w:r>
        <w:r w:rsidR="003218AC">
          <w:rPr>
            <w:noProof/>
            <w:webHidden/>
          </w:rPr>
          <w:tab/>
        </w:r>
        <w:r w:rsidR="003218AC">
          <w:rPr>
            <w:noProof/>
            <w:webHidden/>
          </w:rPr>
          <w:fldChar w:fldCharType="begin"/>
        </w:r>
        <w:r w:rsidR="003218AC">
          <w:rPr>
            <w:noProof/>
            <w:webHidden/>
          </w:rPr>
          <w:instrText xml:space="preserve"> PAGEREF _Toc1930214 \h </w:instrText>
        </w:r>
        <w:r w:rsidR="003218AC">
          <w:rPr>
            <w:noProof/>
            <w:webHidden/>
          </w:rPr>
        </w:r>
        <w:r w:rsidR="003218AC">
          <w:rPr>
            <w:noProof/>
            <w:webHidden/>
          </w:rPr>
          <w:fldChar w:fldCharType="separate"/>
        </w:r>
        <w:r w:rsidR="003218AC">
          <w:rPr>
            <w:noProof/>
            <w:webHidden/>
          </w:rPr>
          <w:t>17</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12" w:anchor="_Toc1930215" w:history="1">
        <w:r w:rsidR="003218AC" w:rsidRPr="004F265F">
          <w:rPr>
            <w:rStyle w:val="Hipervnculo"/>
            <w:noProof/>
          </w:rPr>
          <w:t>3</w:t>
        </w:r>
        <w:r w:rsidR="003218AC" w:rsidRPr="004F265F">
          <w:rPr>
            <w:rStyle w:val="Hipervnculo"/>
            <w:noProof/>
          </w:rPr>
          <w:noBreakHyphen/>
          <w:t>1 Proceso KDD detallado</w:t>
        </w:r>
        <w:r w:rsidR="003218AC">
          <w:rPr>
            <w:noProof/>
            <w:webHidden/>
          </w:rPr>
          <w:tab/>
        </w:r>
        <w:r w:rsidR="003218AC">
          <w:rPr>
            <w:noProof/>
            <w:webHidden/>
          </w:rPr>
          <w:fldChar w:fldCharType="begin"/>
        </w:r>
        <w:r w:rsidR="003218AC">
          <w:rPr>
            <w:noProof/>
            <w:webHidden/>
          </w:rPr>
          <w:instrText xml:space="preserve"> PAGEREF _Toc1930215 \h </w:instrText>
        </w:r>
        <w:r w:rsidR="003218AC">
          <w:rPr>
            <w:noProof/>
            <w:webHidden/>
          </w:rPr>
        </w:r>
        <w:r w:rsidR="003218AC">
          <w:rPr>
            <w:noProof/>
            <w:webHidden/>
          </w:rPr>
          <w:fldChar w:fldCharType="separate"/>
        </w:r>
        <w:r w:rsidR="003218AC">
          <w:rPr>
            <w:noProof/>
            <w:webHidden/>
          </w:rPr>
          <w:t>22</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13" w:anchor="_Toc1930216" w:history="1">
        <w:r w:rsidR="003218AC" w:rsidRPr="004F265F">
          <w:rPr>
            <w:rStyle w:val="Hipervnculo"/>
            <w:noProof/>
          </w:rPr>
          <w:t>3</w:t>
        </w:r>
        <w:r w:rsidR="003218AC" w:rsidRPr="004F265F">
          <w:rPr>
            <w:rStyle w:val="Hipervnculo"/>
            <w:noProof/>
          </w:rPr>
          <w:noBreakHyphen/>
          <w:t>2. Subdivisiones de la Inteligencia Artificial</w:t>
        </w:r>
        <w:r w:rsidR="003218AC">
          <w:rPr>
            <w:noProof/>
            <w:webHidden/>
          </w:rPr>
          <w:tab/>
        </w:r>
        <w:r w:rsidR="003218AC">
          <w:rPr>
            <w:noProof/>
            <w:webHidden/>
          </w:rPr>
          <w:fldChar w:fldCharType="begin"/>
        </w:r>
        <w:r w:rsidR="003218AC">
          <w:rPr>
            <w:noProof/>
            <w:webHidden/>
          </w:rPr>
          <w:instrText xml:space="preserve"> PAGEREF _Toc1930216 \h </w:instrText>
        </w:r>
        <w:r w:rsidR="003218AC">
          <w:rPr>
            <w:noProof/>
            <w:webHidden/>
          </w:rPr>
        </w:r>
        <w:r w:rsidR="003218AC">
          <w:rPr>
            <w:noProof/>
            <w:webHidden/>
          </w:rPr>
          <w:fldChar w:fldCharType="separate"/>
        </w:r>
        <w:r w:rsidR="003218AC">
          <w:rPr>
            <w:noProof/>
            <w:webHidden/>
          </w:rPr>
          <w:t>23</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14" w:anchor="_Toc1930217" w:history="1">
        <w:r w:rsidR="003218AC" w:rsidRPr="004F265F">
          <w:rPr>
            <w:rStyle w:val="Hipervnculo"/>
            <w:noProof/>
          </w:rPr>
          <w:t>3</w:t>
        </w:r>
        <w:r w:rsidR="003218AC" w:rsidRPr="004F265F">
          <w:rPr>
            <w:rStyle w:val="Hipervnculo"/>
            <w:noProof/>
          </w:rPr>
          <w:noBreakHyphen/>
          <w:t>3. Las 3 V's del Big Data</w:t>
        </w:r>
        <w:r w:rsidR="003218AC">
          <w:rPr>
            <w:noProof/>
            <w:webHidden/>
          </w:rPr>
          <w:tab/>
        </w:r>
        <w:r w:rsidR="003218AC">
          <w:rPr>
            <w:noProof/>
            <w:webHidden/>
          </w:rPr>
          <w:fldChar w:fldCharType="begin"/>
        </w:r>
        <w:r w:rsidR="003218AC">
          <w:rPr>
            <w:noProof/>
            <w:webHidden/>
          </w:rPr>
          <w:instrText xml:space="preserve"> PAGEREF _Toc1930217 \h </w:instrText>
        </w:r>
        <w:r w:rsidR="003218AC">
          <w:rPr>
            <w:noProof/>
            <w:webHidden/>
          </w:rPr>
        </w:r>
        <w:r w:rsidR="003218AC">
          <w:rPr>
            <w:noProof/>
            <w:webHidden/>
          </w:rPr>
          <w:fldChar w:fldCharType="separate"/>
        </w:r>
        <w:r w:rsidR="003218AC">
          <w:rPr>
            <w:noProof/>
            <w:webHidden/>
          </w:rPr>
          <w:t>26</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15" w:anchor="_Toc1930218" w:history="1">
        <w:r w:rsidR="003218AC" w:rsidRPr="004F265F">
          <w:rPr>
            <w:rStyle w:val="Hipervnculo"/>
            <w:noProof/>
          </w:rPr>
          <w:t>3</w:t>
        </w:r>
        <w:r w:rsidR="003218AC" w:rsidRPr="004F265F">
          <w:rPr>
            <w:rStyle w:val="Hipervnculo"/>
            <w:noProof/>
          </w:rPr>
          <w:noBreakHyphen/>
          <w:t>4. Reducción Dimensionalidad Dataset Iris</w:t>
        </w:r>
        <w:r w:rsidR="003218AC">
          <w:rPr>
            <w:noProof/>
            <w:webHidden/>
          </w:rPr>
          <w:tab/>
        </w:r>
        <w:r w:rsidR="003218AC">
          <w:rPr>
            <w:noProof/>
            <w:webHidden/>
          </w:rPr>
          <w:fldChar w:fldCharType="begin"/>
        </w:r>
        <w:r w:rsidR="003218AC">
          <w:rPr>
            <w:noProof/>
            <w:webHidden/>
          </w:rPr>
          <w:instrText xml:space="preserve"> PAGEREF _Toc1930218 \h </w:instrText>
        </w:r>
        <w:r w:rsidR="003218AC">
          <w:rPr>
            <w:noProof/>
            <w:webHidden/>
          </w:rPr>
        </w:r>
        <w:r w:rsidR="003218AC">
          <w:rPr>
            <w:noProof/>
            <w:webHidden/>
          </w:rPr>
          <w:fldChar w:fldCharType="separate"/>
        </w:r>
        <w:r w:rsidR="003218AC">
          <w:rPr>
            <w:noProof/>
            <w:webHidden/>
          </w:rPr>
          <w:t>30</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16" w:anchor="_Toc1930219" w:history="1">
        <w:r w:rsidR="003218AC" w:rsidRPr="004F265F">
          <w:rPr>
            <w:rStyle w:val="Hipervnculo"/>
            <w:noProof/>
          </w:rPr>
          <w:t>3</w:t>
        </w:r>
        <w:r w:rsidR="003218AC" w:rsidRPr="004F265F">
          <w:rPr>
            <w:rStyle w:val="Hipervnculo"/>
            <w:noProof/>
          </w:rPr>
          <w:noBreakHyphen/>
          <w:t>5. Percentiles sobre una normal</w:t>
        </w:r>
        <w:r w:rsidR="003218AC">
          <w:rPr>
            <w:noProof/>
            <w:webHidden/>
          </w:rPr>
          <w:tab/>
        </w:r>
        <w:r w:rsidR="003218AC">
          <w:rPr>
            <w:noProof/>
            <w:webHidden/>
          </w:rPr>
          <w:fldChar w:fldCharType="begin"/>
        </w:r>
        <w:r w:rsidR="003218AC">
          <w:rPr>
            <w:noProof/>
            <w:webHidden/>
          </w:rPr>
          <w:instrText xml:space="preserve"> PAGEREF _Toc1930219 \h </w:instrText>
        </w:r>
        <w:r w:rsidR="003218AC">
          <w:rPr>
            <w:noProof/>
            <w:webHidden/>
          </w:rPr>
        </w:r>
        <w:r w:rsidR="003218AC">
          <w:rPr>
            <w:noProof/>
            <w:webHidden/>
          </w:rPr>
          <w:fldChar w:fldCharType="separate"/>
        </w:r>
        <w:r w:rsidR="003218AC">
          <w:rPr>
            <w:noProof/>
            <w:webHidden/>
          </w:rPr>
          <w:t>34</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17" w:anchor="_Toc1930220" w:history="1">
        <w:r w:rsidR="003218AC" w:rsidRPr="004F265F">
          <w:rPr>
            <w:rStyle w:val="Hipervnculo"/>
            <w:noProof/>
          </w:rPr>
          <w:t>3</w:t>
        </w:r>
        <w:r w:rsidR="003218AC" w:rsidRPr="004F265F">
          <w:rPr>
            <w:rStyle w:val="Hipervnculo"/>
            <w:noProof/>
          </w:rPr>
          <w:noBreakHyphen/>
          <w:t>6. Ejemplo Data Cube</w:t>
        </w:r>
        <w:r w:rsidR="003218AC">
          <w:rPr>
            <w:noProof/>
            <w:webHidden/>
          </w:rPr>
          <w:tab/>
        </w:r>
        <w:r w:rsidR="003218AC">
          <w:rPr>
            <w:noProof/>
            <w:webHidden/>
          </w:rPr>
          <w:fldChar w:fldCharType="begin"/>
        </w:r>
        <w:r w:rsidR="003218AC">
          <w:rPr>
            <w:noProof/>
            <w:webHidden/>
          </w:rPr>
          <w:instrText xml:space="preserve"> PAGEREF _Toc1930220 \h </w:instrText>
        </w:r>
        <w:r w:rsidR="003218AC">
          <w:rPr>
            <w:noProof/>
            <w:webHidden/>
          </w:rPr>
        </w:r>
        <w:r w:rsidR="003218AC">
          <w:rPr>
            <w:noProof/>
            <w:webHidden/>
          </w:rPr>
          <w:fldChar w:fldCharType="separate"/>
        </w:r>
        <w:r w:rsidR="003218AC">
          <w:rPr>
            <w:noProof/>
            <w:webHidden/>
          </w:rPr>
          <w:t>37</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18" w:anchor="_Toc1930221" w:history="1">
        <w:r w:rsidR="003218AC" w:rsidRPr="004F265F">
          <w:rPr>
            <w:rStyle w:val="Hipervnculo"/>
            <w:noProof/>
          </w:rPr>
          <w:t>3</w:t>
        </w:r>
        <w:r w:rsidR="003218AC" w:rsidRPr="004F265F">
          <w:rPr>
            <w:rStyle w:val="Hipervnculo"/>
            <w:noProof/>
          </w:rPr>
          <w:noBreakHyphen/>
          <w:t>7. Underfitting, Óptimo y Overfitting</w:t>
        </w:r>
        <w:r w:rsidR="003218AC">
          <w:rPr>
            <w:noProof/>
            <w:webHidden/>
          </w:rPr>
          <w:tab/>
        </w:r>
        <w:r w:rsidR="003218AC">
          <w:rPr>
            <w:noProof/>
            <w:webHidden/>
          </w:rPr>
          <w:fldChar w:fldCharType="begin"/>
        </w:r>
        <w:r w:rsidR="003218AC">
          <w:rPr>
            <w:noProof/>
            <w:webHidden/>
          </w:rPr>
          <w:instrText xml:space="preserve"> PAGEREF _Toc1930221 \h </w:instrText>
        </w:r>
        <w:r w:rsidR="003218AC">
          <w:rPr>
            <w:noProof/>
            <w:webHidden/>
          </w:rPr>
        </w:r>
        <w:r w:rsidR="003218AC">
          <w:rPr>
            <w:noProof/>
            <w:webHidden/>
          </w:rPr>
          <w:fldChar w:fldCharType="separate"/>
        </w:r>
        <w:r w:rsidR="003218AC">
          <w:rPr>
            <w:noProof/>
            <w:webHidden/>
          </w:rPr>
          <w:t>40</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19" w:anchor="_Toc1930222" w:history="1">
        <w:r w:rsidR="003218AC" w:rsidRPr="004F265F">
          <w:rPr>
            <w:rStyle w:val="Hipervnculo"/>
            <w:noProof/>
          </w:rPr>
          <w:t>3</w:t>
        </w:r>
        <w:r w:rsidR="003218AC" w:rsidRPr="004F265F">
          <w:rPr>
            <w:rStyle w:val="Hipervnculo"/>
            <w:noProof/>
          </w:rPr>
          <w:noBreakHyphen/>
          <w:t>8. Ejemplo 5-fold Cross Validation</w:t>
        </w:r>
        <w:r w:rsidR="003218AC">
          <w:rPr>
            <w:noProof/>
            <w:webHidden/>
          </w:rPr>
          <w:tab/>
        </w:r>
        <w:r w:rsidR="003218AC">
          <w:rPr>
            <w:noProof/>
            <w:webHidden/>
          </w:rPr>
          <w:fldChar w:fldCharType="begin"/>
        </w:r>
        <w:r w:rsidR="003218AC">
          <w:rPr>
            <w:noProof/>
            <w:webHidden/>
          </w:rPr>
          <w:instrText xml:space="preserve"> PAGEREF _Toc1930222 \h </w:instrText>
        </w:r>
        <w:r w:rsidR="003218AC">
          <w:rPr>
            <w:noProof/>
            <w:webHidden/>
          </w:rPr>
        </w:r>
        <w:r w:rsidR="003218AC">
          <w:rPr>
            <w:noProof/>
            <w:webHidden/>
          </w:rPr>
          <w:fldChar w:fldCharType="separate"/>
        </w:r>
        <w:r w:rsidR="003218AC">
          <w:rPr>
            <w:noProof/>
            <w:webHidden/>
          </w:rPr>
          <w:t>42</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20" w:anchor="_Toc1930223" w:history="1">
        <w:r w:rsidR="003218AC" w:rsidRPr="004F265F">
          <w:rPr>
            <w:rStyle w:val="Hipervnculo"/>
            <w:noProof/>
          </w:rPr>
          <w:t>3</w:t>
        </w:r>
        <w:r w:rsidR="003218AC" w:rsidRPr="004F265F">
          <w:rPr>
            <w:rStyle w:val="Hipervnculo"/>
            <w:noProof/>
          </w:rPr>
          <w:noBreakHyphen/>
          <w:t>9. KNN</w:t>
        </w:r>
        <w:r w:rsidR="003218AC">
          <w:rPr>
            <w:noProof/>
            <w:webHidden/>
          </w:rPr>
          <w:tab/>
        </w:r>
        <w:r w:rsidR="003218AC">
          <w:rPr>
            <w:noProof/>
            <w:webHidden/>
          </w:rPr>
          <w:fldChar w:fldCharType="begin"/>
        </w:r>
        <w:r w:rsidR="003218AC">
          <w:rPr>
            <w:noProof/>
            <w:webHidden/>
          </w:rPr>
          <w:instrText xml:space="preserve"> PAGEREF _Toc1930223 \h </w:instrText>
        </w:r>
        <w:r w:rsidR="003218AC">
          <w:rPr>
            <w:noProof/>
            <w:webHidden/>
          </w:rPr>
        </w:r>
        <w:r w:rsidR="003218AC">
          <w:rPr>
            <w:noProof/>
            <w:webHidden/>
          </w:rPr>
          <w:fldChar w:fldCharType="separate"/>
        </w:r>
        <w:r w:rsidR="003218AC">
          <w:rPr>
            <w:noProof/>
            <w:webHidden/>
          </w:rPr>
          <w:t>44</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21" w:anchor="_Toc1930224" w:history="1">
        <w:r w:rsidR="003218AC" w:rsidRPr="004F265F">
          <w:rPr>
            <w:rStyle w:val="Hipervnculo"/>
            <w:noProof/>
          </w:rPr>
          <w:t>3</w:t>
        </w:r>
        <w:r w:rsidR="003218AC" w:rsidRPr="004F265F">
          <w:rPr>
            <w:rStyle w:val="Hipervnculo"/>
            <w:noProof/>
          </w:rPr>
          <w:noBreakHyphen/>
          <w:t>10. Estructura básica de un árbol de decisión</w:t>
        </w:r>
        <w:r w:rsidR="003218AC">
          <w:rPr>
            <w:noProof/>
            <w:webHidden/>
          </w:rPr>
          <w:tab/>
        </w:r>
        <w:r w:rsidR="003218AC">
          <w:rPr>
            <w:noProof/>
            <w:webHidden/>
          </w:rPr>
          <w:fldChar w:fldCharType="begin"/>
        </w:r>
        <w:r w:rsidR="003218AC">
          <w:rPr>
            <w:noProof/>
            <w:webHidden/>
          </w:rPr>
          <w:instrText xml:space="preserve"> PAGEREF _Toc1930224 \h </w:instrText>
        </w:r>
        <w:r w:rsidR="003218AC">
          <w:rPr>
            <w:noProof/>
            <w:webHidden/>
          </w:rPr>
        </w:r>
        <w:r w:rsidR="003218AC">
          <w:rPr>
            <w:noProof/>
            <w:webHidden/>
          </w:rPr>
          <w:fldChar w:fldCharType="separate"/>
        </w:r>
        <w:r w:rsidR="003218AC">
          <w:rPr>
            <w:noProof/>
            <w:webHidden/>
          </w:rPr>
          <w:t>46</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22" w:anchor="_Toc1930225" w:history="1">
        <w:r w:rsidR="003218AC" w:rsidRPr="004F265F">
          <w:rPr>
            <w:rStyle w:val="Hipervnculo"/>
            <w:noProof/>
          </w:rPr>
          <w:t>3</w:t>
        </w:r>
        <w:r w:rsidR="003218AC" w:rsidRPr="004F265F">
          <w:rPr>
            <w:rStyle w:val="Hipervnculo"/>
            <w:noProof/>
          </w:rPr>
          <w:noBreakHyphen/>
          <w:t>11. SVM Linealmente Separable</w:t>
        </w:r>
        <w:r w:rsidR="003218AC">
          <w:rPr>
            <w:noProof/>
            <w:webHidden/>
          </w:rPr>
          <w:tab/>
        </w:r>
        <w:r w:rsidR="003218AC">
          <w:rPr>
            <w:noProof/>
            <w:webHidden/>
          </w:rPr>
          <w:fldChar w:fldCharType="begin"/>
        </w:r>
        <w:r w:rsidR="003218AC">
          <w:rPr>
            <w:noProof/>
            <w:webHidden/>
          </w:rPr>
          <w:instrText xml:space="preserve"> PAGEREF _Toc1930225 \h </w:instrText>
        </w:r>
        <w:r w:rsidR="003218AC">
          <w:rPr>
            <w:noProof/>
            <w:webHidden/>
          </w:rPr>
        </w:r>
        <w:r w:rsidR="003218AC">
          <w:rPr>
            <w:noProof/>
            <w:webHidden/>
          </w:rPr>
          <w:fldChar w:fldCharType="separate"/>
        </w:r>
        <w:r w:rsidR="003218AC">
          <w:rPr>
            <w:noProof/>
            <w:webHidden/>
          </w:rPr>
          <w:t>48</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23" w:anchor="_Toc1930226" w:history="1">
        <w:r w:rsidR="003218AC" w:rsidRPr="004F265F">
          <w:rPr>
            <w:rStyle w:val="Hipervnculo"/>
            <w:noProof/>
          </w:rPr>
          <w:t>3</w:t>
        </w:r>
        <w:r w:rsidR="003218AC" w:rsidRPr="004F265F">
          <w:rPr>
            <w:rStyle w:val="Hipervnculo"/>
            <w:noProof/>
          </w:rPr>
          <w:noBreakHyphen/>
          <w:t>12. SVM No Lineal</w:t>
        </w:r>
        <w:r w:rsidR="003218AC">
          <w:rPr>
            <w:noProof/>
            <w:webHidden/>
          </w:rPr>
          <w:tab/>
        </w:r>
        <w:r w:rsidR="003218AC">
          <w:rPr>
            <w:noProof/>
            <w:webHidden/>
          </w:rPr>
          <w:fldChar w:fldCharType="begin"/>
        </w:r>
        <w:r w:rsidR="003218AC">
          <w:rPr>
            <w:noProof/>
            <w:webHidden/>
          </w:rPr>
          <w:instrText xml:space="preserve"> PAGEREF _Toc1930226 \h </w:instrText>
        </w:r>
        <w:r w:rsidR="003218AC">
          <w:rPr>
            <w:noProof/>
            <w:webHidden/>
          </w:rPr>
        </w:r>
        <w:r w:rsidR="003218AC">
          <w:rPr>
            <w:noProof/>
            <w:webHidden/>
          </w:rPr>
          <w:fldChar w:fldCharType="separate"/>
        </w:r>
        <w:r w:rsidR="003218AC">
          <w:rPr>
            <w:noProof/>
            <w:webHidden/>
          </w:rPr>
          <w:t>49</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24" w:anchor="_Toc1930227" w:history="1">
        <w:r w:rsidR="003218AC" w:rsidRPr="004F265F">
          <w:rPr>
            <w:rStyle w:val="Hipervnculo"/>
            <w:noProof/>
          </w:rPr>
          <w:t>3</w:t>
        </w:r>
        <w:r w:rsidR="003218AC" w:rsidRPr="004F265F">
          <w:rPr>
            <w:rStyle w:val="Hipervnculo"/>
            <w:noProof/>
          </w:rPr>
          <w:noBreakHyphen/>
          <w:t>13. K-Means paso a paso</w:t>
        </w:r>
        <w:r w:rsidR="003218AC">
          <w:rPr>
            <w:noProof/>
            <w:webHidden/>
          </w:rPr>
          <w:tab/>
        </w:r>
        <w:r w:rsidR="003218AC">
          <w:rPr>
            <w:noProof/>
            <w:webHidden/>
          </w:rPr>
          <w:fldChar w:fldCharType="begin"/>
        </w:r>
        <w:r w:rsidR="003218AC">
          <w:rPr>
            <w:noProof/>
            <w:webHidden/>
          </w:rPr>
          <w:instrText xml:space="preserve"> PAGEREF _Toc1930227 \h </w:instrText>
        </w:r>
        <w:r w:rsidR="003218AC">
          <w:rPr>
            <w:noProof/>
            <w:webHidden/>
          </w:rPr>
        </w:r>
        <w:r w:rsidR="003218AC">
          <w:rPr>
            <w:noProof/>
            <w:webHidden/>
          </w:rPr>
          <w:fldChar w:fldCharType="separate"/>
        </w:r>
        <w:r w:rsidR="003218AC">
          <w:rPr>
            <w:noProof/>
            <w:webHidden/>
          </w:rPr>
          <w:t>51</w:t>
        </w:r>
        <w:r w:rsidR="003218AC">
          <w:rPr>
            <w:noProof/>
            <w:webHidden/>
          </w:rPr>
          <w:fldChar w:fldCharType="end"/>
        </w:r>
      </w:hyperlink>
    </w:p>
    <w:p w:rsidR="003218AC" w:rsidRDefault="00D54232">
      <w:pPr>
        <w:pStyle w:val="Tabladeilustraciones"/>
        <w:tabs>
          <w:tab w:val="right" w:leader="dot" w:pos="8493"/>
        </w:tabs>
        <w:rPr>
          <w:rFonts w:eastAsiaTheme="minorEastAsia"/>
          <w:noProof/>
          <w:lang w:eastAsia="es-ES"/>
        </w:rPr>
      </w:pPr>
      <w:hyperlink r:id="rId25" w:anchor="_Toc1930228" w:history="1">
        <w:r w:rsidR="003218AC" w:rsidRPr="004F265F">
          <w:rPr>
            <w:rStyle w:val="Hipervnculo"/>
            <w:noProof/>
          </w:rPr>
          <w:t>3</w:t>
        </w:r>
        <w:r w:rsidR="003218AC" w:rsidRPr="004F265F">
          <w:rPr>
            <w:rStyle w:val="Hipervnculo"/>
            <w:noProof/>
          </w:rPr>
          <w:noBreakHyphen/>
          <w:t>14. Ejemplo en Inglés de Reglas</w:t>
        </w:r>
        <w:r w:rsidR="003218AC">
          <w:rPr>
            <w:noProof/>
            <w:webHidden/>
          </w:rPr>
          <w:tab/>
        </w:r>
        <w:r w:rsidR="003218AC">
          <w:rPr>
            <w:noProof/>
            <w:webHidden/>
          </w:rPr>
          <w:fldChar w:fldCharType="begin"/>
        </w:r>
        <w:r w:rsidR="003218AC">
          <w:rPr>
            <w:noProof/>
            <w:webHidden/>
          </w:rPr>
          <w:instrText xml:space="preserve"> PAGEREF _Toc1930228 \h </w:instrText>
        </w:r>
        <w:r w:rsidR="003218AC">
          <w:rPr>
            <w:noProof/>
            <w:webHidden/>
          </w:rPr>
        </w:r>
        <w:r w:rsidR="003218AC">
          <w:rPr>
            <w:noProof/>
            <w:webHidden/>
          </w:rPr>
          <w:fldChar w:fldCharType="separate"/>
        </w:r>
        <w:r w:rsidR="003218AC">
          <w:rPr>
            <w:noProof/>
            <w:webHidden/>
          </w:rPr>
          <w:t>56</w:t>
        </w:r>
        <w:r w:rsidR="003218AC">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E2430E" w:rsidRDefault="00533655">
      <w:pPr>
        <w:pStyle w:val="Tabladeilustraciones"/>
        <w:tabs>
          <w:tab w:val="right" w:leader="dot" w:pos="8493"/>
        </w:tabs>
        <w:rPr>
          <w:rFonts w:eastAsiaTheme="minorEastAsia"/>
          <w:noProof/>
          <w:lang w:eastAsia="es-ES"/>
        </w:rPr>
      </w:pPr>
      <w:r>
        <w:fldChar w:fldCharType="begin"/>
      </w:r>
      <w:r>
        <w:instrText xml:space="preserve"> TOC \h \z \c "Tabla" </w:instrText>
      </w:r>
      <w:r>
        <w:fldChar w:fldCharType="separate"/>
      </w:r>
      <w:hyperlink w:anchor="_Toc1930233" w:history="1">
        <w:r w:rsidR="00E2430E" w:rsidRPr="001739ED">
          <w:rPr>
            <w:rStyle w:val="Hipervnculo"/>
            <w:noProof/>
          </w:rPr>
          <w:t>Tabla 3</w:t>
        </w:r>
        <w:r w:rsidR="00E2430E" w:rsidRPr="001739ED">
          <w:rPr>
            <w:rStyle w:val="Hipervnculo"/>
            <w:noProof/>
          </w:rPr>
          <w:noBreakHyphen/>
          <w:t>1. Ejemplos Reglas</w:t>
        </w:r>
        <w:r w:rsidR="00E2430E">
          <w:rPr>
            <w:noProof/>
            <w:webHidden/>
          </w:rPr>
          <w:tab/>
        </w:r>
        <w:r w:rsidR="00E2430E">
          <w:rPr>
            <w:noProof/>
            <w:webHidden/>
          </w:rPr>
          <w:fldChar w:fldCharType="begin"/>
        </w:r>
        <w:r w:rsidR="00E2430E">
          <w:rPr>
            <w:noProof/>
            <w:webHidden/>
          </w:rPr>
          <w:instrText xml:space="preserve"> PAGEREF _Toc1930233 \h </w:instrText>
        </w:r>
        <w:r w:rsidR="00E2430E">
          <w:rPr>
            <w:noProof/>
            <w:webHidden/>
          </w:rPr>
        </w:r>
        <w:r w:rsidR="00E2430E">
          <w:rPr>
            <w:noProof/>
            <w:webHidden/>
          </w:rPr>
          <w:fldChar w:fldCharType="separate"/>
        </w:r>
        <w:r w:rsidR="00E2430E">
          <w:rPr>
            <w:noProof/>
            <w:webHidden/>
          </w:rPr>
          <w:t>55</w:t>
        </w:r>
        <w:r w:rsidR="00E2430E">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581F5E">
          <w:headerReference w:type="even" r:id="rId26"/>
          <w:headerReference w:type="default" r:id="rId27"/>
          <w:footerReference w:type="even" r:id="rId28"/>
          <w:footerReference w:type="default" r:id="rId29"/>
          <w:footerReference w:type="first" r:id="rId30"/>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0" w:name="_Toc201736"/>
      <w:bookmarkStart w:id="1" w:name="_Toc2789197"/>
      <w:bookmarkStart w:id="2" w:name="_Hlk21461"/>
      <w:r>
        <w:t>Introducción</w:t>
      </w:r>
      <w:bookmarkEnd w:id="0"/>
      <w:bookmarkEnd w:id="1"/>
    </w:p>
    <w:p w:rsidR="00E16B20" w:rsidRDefault="00E16B20" w:rsidP="00E16B20"/>
    <w:p w:rsidR="004D09A8" w:rsidRDefault="004D09A8" w:rsidP="00317168">
      <w:pPr>
        <w:pStyle w:val="Ttulo2"/>
        <w:numPr>
          <w:ilvl w:val="0"/>
          <w:numId w:val="0"/>
        </w:numPr>
        <w:ind w:left="576"/>
      </w:pPr>
      <w:bookmarkStart w:id="3" w:name="_Toc201737"/>
      <w:bookmarkStart w:id="4" w:name="_Toc2789198"/>
      <w:r>
        <w:t>Presentación y Motivación del Trabajo</w:t>
      </w:r>
      <w:bookmarkEnd w:id="3"/>
      <w:bookmarkEnd w:id="4"/>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5" w:name="_Toc201738"/>
      <w:bookmarkStart w:id="6" w:name="_Toc2789199"/>
      <w:r>
        <w:t>Estado del Arte</w:t>
      </w:r>
      <w:bookmarkEnd w:id="5"/>
      <w:bookmarkEnd w:id="6"/>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75% - 80% en los algoritmos que más se adapten al problema.</w:t>
      </w:r>
    </w:p>
    <w:p w:rsidR="00DF7554" w:rsidRDefault="00DF7554">
      <w:pPr>
        <w:spacing w:after="200" w:line="276" w:lineRule="auto"/>
        <w:ind w:firstLine="0"/>
        <w:jc w:val="left"/>
      </w:pPr>
    </w:p>
    <w:p w:rsidR="00442DE6" w:rsidRDefault="00442DE6" w:rsidP="00DF7554">
      <w:r>
        <w:lastRenderedPageBreak/>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7" w:name="_Toc201739"/>
      <w:bookmarkStart w:id="8" w:name="_Toc2789200"/>
      <w:r>
        <w:t>Capítulo 1: Fundamentos de Psicología</w:t>
      </w:r>
      <w:bookmarkEnd w:id="7"/>
      <w:bookmarkEnd w:id="8"/>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9" w:name="_Toc201740"/>
      <w:bookmarkStart w:id="10" w:name="_Toc2789201"/>
      <w:r>
        <w:t>La Psicología Conductista</w:t>
      </w:r>
      <w:bookmarkEnd w:id="9"/>
      <w:bookmarkEnd w:id="10"/>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lastRenderedPageBreak/>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1" w:name="_Toc201741"/>
      <w:bookmarkStart w:id="12" w:name="_Toc2789202"/>
      <w:r>
        <w:t>La Psicología Cognitiva</w:t>
      </w:r>
      <w:bookmarkEnd w:id="11"/>
      <w:bookmarkEnd w:id="12"/>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w:t>
      </w:r>
      <w:r>
        <w:lastRenderedPageBreak/>
        <w:t xml:space="preserve">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w:t>
      </w:r>
      <w:r>
        <w:lastRenderedPageBreak/>
        <w:t>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lastRenderedPageBreak/>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lastRenderedPageBreak/>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3" w:name="_Toc201742"/>
      <w:bookmarkStart w:id="14" w:name="_Toc2789203"/>
      <w:r>
        <w:t>La Psicología Cognitivo-Conductual</w:t>
      </w:r>
      <w:bookmarkEnd w:id="13"/>
      <w:bookmarkEnd w:id="14"/>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BB51DB" w:rsidRPr="006F10F6" w:rsidRDefault="00BB51DB" w:rsidP="00927C15">
                            <w:pPr>
                              <w:pStyle w:val="Descripcin"/>
                              <w:rPr>
                                <w:noProof/>
                              </w:rPr>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BB51DB" w:rsidRPr="006F10F6" w:rsidRDefault="00BB51DB" w:rsidP="00927C15">
                      <w:pPr>
                        <w:pStyle w:val="Descripcin"/>
                        <w:rPr>
                          <w:noProof/>
                        </w:rPr>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p>
                  </w:txbxContent>
                </v:textbox>
                <w10:wrap type="topAndBottom"/>
              </v:shape>
            </w:pict>
          </mc:Fallback>
        </mc:AlternateContent>
      </w:r>
      <w:r w:rsidR="00B202BB" w:rsidRPr="00926190">
        <w:rPr>
          <w:noProof/>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5" w:name="_Toc201743"/>
      <w:bookmarkStart w:id="16" w:name="_Toc2789204"/>
      <w:r>
        <w:t>Los Trastornos Psicológicos</w:t>
      </w:r>
      <w:r w:rsidR="00691437">
        <w:t xml:space="preserve"> y la Psicopatología</w:t>
      </w:r>
      <w:bookmarkEnd w:id="15"/>
      <w:bookmarkEnd w:id="16"/>
    </w:p>
    <w:p w:rsidR="000D6072" w:rsidRDefault="000D6072" w:rsidP="00B01C84"/>
    <w:p w:rsidR="004647E5" w:rsidRDefault="00907AF0" w:rsidP="006D053F">
      <w:pPr>
        <w:pStyle w:val="Ttulo3"/>
      </w:pPr>
      <w:bookmarkStart w:id="17" w:name="_Toc201744"/>
      <w:bookmarkStart w:id="18" w:name="_Toc2789205"/>
      <w:r>
        <w:t>Los t</w:t>
      </w:r>
      <w:r w:rsidR="00AA2E0B">
        <w:t>rastornos psicológicos</w:t>
      </w:r>
      <w:bookmarkEnd w:id="17"/>
      <w:bookmarkEnd w:id="18"/>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19" w:name="_Toc2789206"/>
      <w:r>
        <w:t xml:space="preserve">Trastornos </w:t>
      </w:r>
      <w:r w:rsidR="00327FEF">
        <w:t>i</w:t>
      </w:r>
      <w:r>
        <w:t>nfantiles</w:t>
      </w:r>
      <w:bookmarkEnd w:id="19"/>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0" w:name="_Toc2789207"/>
      <w:r>
        <w:t xml:space="preserve">Trastornos </w:t>
      </w:r>
      <w:r w:rsidR="00327FEF">
        <w:t>de ansiedad</w:t>
      </w:r>
      <w:bookmarkEnd w:id="20"/>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0D2014" w:rsidRDefault="000D2014" w:rsidP="00FF33D1"/>
    <w:p w:rsidR="00417614" w:rsidRDefault="00417614" w:rsidP="00417614">
      <w:pPr>
        <w:pStyle w:val="Ttulo5"/>
      </w:pPr>
      <w:bookmarkStart w:id="21" w:name="_Toc2789208"/>
      <w:r>
        <w:lastRenderedPageBreak/>
        <w:t>Trastorno Obsesivo Compulsivo</w:t>
      </w:r>
      <w:bookmarkEnd w:id="21"/>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2" w:name="_Toc2789209"/>
      <w:r>
        <w:t>Trastornos del estado de ánimo</w:t>
      </w:r>
      <w:bookmarkEnd w:id="22"/>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3" w:name="_Toc2789210"/>
      <w:r>
        <w:t>Trastorno</w:t>
      </w:r>
      <w:r w:rsidR="000243E6">
        <w:t>s</w:t>
      </w:r>
      <w:r>
        <w:t xml:space="preserve"> Depresivo</w:t>
      </w:r>
      <w:r w:rsidR="000243E6">
        <w:t>s</w:t>
      </w:r>
      <w:bookmarkEnd w:id="23"/>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4" w:name="_Toc2789211"/>
      <w:r>
        <w:t>Trastornos sexuales</w:t>
      </w:r>
      <w:bookmarkEnd w:id="24"/>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lastRenderedPageBreak/>
        <w:t>Trastornos de la identidad sexual (Transgénero, inadecuación con ningún sexo…)</w:t>
      </w:r>
    </w:p>
    <w:p w:rsidR="00327FEF" w:rsidRDefault="00327FEF" w:rsidP="00327FEF">
      <w:pPr>
        <w:pStyle w:val="Ttulo4"/>
      </w:pPr>
      <w:bookmarkStart w:id="25" w:name="_Toc2789212"/>
      <w:r>
        <w:t>Trastornos de la conducta alimentaria</w:t>
      </w:r>
      <w:bookmarkEnd w:id="25"/>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6" w:name="_Toc2789213"/>
      <w:r>
        <w:t>Trastornos de la personalidad</w:t>
      </w:r>
      <w:bookmarkEnd w:id="26"/>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27" w:name="_Toc201745"/>
      <w:bookmarkStart w:id="28" w:name="_Toc2789214"/>
      <w:r>
        <w:t xml:space="preserve">En este trabajo: </w:t>
      </w:r>
      <w:r w:rsidR="00AA2E0B">
        <w:t>Grupos de trastornos psicológicos</w:t>
      </w:r>
      <w:bookmarkEnd w:id="27"/>
      <w:bookmarkEnd w:id="28"/>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lastRenderedPageBreak/>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29" w:name="_Toc201746"/>
      <w:bookmarkStart w:id="30" w:name="_Toc2789215"/>
      <w:r>
        <w:t>Distorsiones de la percepción de la realidad</w:t>
      </w:r>
      <w:r w:rsidR="009034FD">
        <w:t>: Las distorsiones cognitivas</w:t>
      </w:r>
      <w:bookmarkEnd w:id="29"/>
      <w:bookmarkEnd w:id="30"/>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lastRenderedPageBreak/>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lastRenderedPageBreak/>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BB51DB" w:rsidRPr="00C04204" w:rsidRDefault="00BB51DB" w:rsidP="005831A6">
                            <w:pPr>
                              <w:pStyle w:val="Descripcin"/>
                              <w:rPr>
                                <w:noProof/>
                              </w:rPr>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31" w:name="_Toc1930214"/>
                            <w:r>
                              <w:t>. Ejemplo Maximización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BB51DB" w:rsidRPr="00C04204" w:rsidRDefault="00BB51DB" w:rsidP="005831A6">
                      <w:pPr>
                        <w:pStyle w:val="Descripcin"/>
                        <w:rPr>
                          <w:noProof/>
                        </w:rPr>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32" w:name="_Toc1930214"/>
                      <w:r>
                        <w:t>. Ejemplo Maximización</w:t>
                      </w:r>
                      <w:bookmarkEnd w:id="32"/>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lastRenderedPageBreak/>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3" w:name="_Toc201747"/>
      <w:bookmarkStart w:id="34" w:name="_Toc2789216"/>
      <w:r>
        <w:t xml:space="preserve">En este trabajo: </w:t>
      </w:r>
      <w:r w:rsidR="009034FD">
        <w:t>Distorsiones cognitivas</w:t>
      </w:r>
      <w:r w:rsidR="00AA2E0B">
        <w:t xml:space="preserve"> </w:t>
      </w:r>
      <w:r>
        <w:t>usadas</w:t>
      </w:r>
      <w:bookmarkEnd w:id="33"/>
      <w:bookmarkEnd w:id="34"/>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 xml:space="preserve">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w:t>
      </w:r>
      <w:r>
        <w:lastRenderedPageBreak/>
        <w:t>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5" w:name="_Toc2789217"/>
      <w:r>
        <w:t xml:space="preserve">En este trabajo: </w:t>
      </w:r>
      <w:r w:rsidR="00A26828">
        <w:t>Otras variables usadas</w:t>
      </w:r>
      <w:bookmarkEnd w:id="35"/>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0D2014" w:rsidRDefault="000D2014" w:rsidP="00B01C84"/>
    <w:p w:rsidR="000D2014" w:rsidRDefault="000D2014" w:rsidP="00B01C84"/>
    <w:p w:rsidR="00A26828" w:rsidRDefault="00A26828" w:rsidP="00691E3E">
      <w:pPr>
        <w:pStyle w:val="Prrafodelista"/>
        <w:numPr>
          <w:ilvl w:val="0"/>
          <w:numId w:val="15"/>
        </w:numPr>
      </w:pPr>
      <w:r>
        <w:lastRenderedPageBreak/>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0D2014">
      <w:pPr>
        <w:pStyle w:val="Ttulo1"/>
        <w:numPr>
          <w:ilvl w:val="0"/>
          <w:numId w:val="0"/>
        </w:numPr>
        <w:jc w:val="right"/>
      </w:pPr>
      <w:bookmarkStart w:id="36" w:name="_Toc201748"/>
    </w:p>
    <w:p w:rsidR="00C75249" w:rsidRDefault="006739B8" w:rsidP="00064D0A">
      <w:pPr>
        <w:pStyle w:val="Ttulo1"/>
      </w:pPr>
      <w:bookmarkStart w:id="37" w:name="_Toc2789218"/>
      <w:r>
        <w:t xml:space="preserve">Capítulo 2: </w:t>
      </w:r>
      <w:r w:rsidR="00780AAC">
        <w:t>Data Science</w:t>
      </w:r>
      <w:bookmarkEnd w:id="36"/>
      <w:bookmarkEnd w:id="37"/>
    </w:p>
    <w:p w:rsidR="009C481A" w:rsidRDefault="00B803AE" w:rsidP="00B803AE">
      <w:pPr>
        <w:pStyle w:val="Ttulo2"/>
      </w:pPr>
      <w:bookmarkStart w:id="38" w:name="_Toc201749"/>
      <w:bookmarkStart w:id="39" w:name="_Toc2789219"/>
      <w:r>
        <w:t>Mining Vs Machine Learning</w:t>
      </w:r>
      <w:r w:rsidR="00780AAC">
        <w:t xml:space="preserve"> Vs Data Science</w:t>
      </w:r>
      <w:r w:rsidR="00295A88">
        <w:t xml:space="preserve"> Vs Big Data</w:t>
      </w:r>
      <w:bookmarkEnd w:id="38"/>
      <w:bookmarkEnd w:id="39"/>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0" w:name="_Toc201750"/>
      <w:bookmarkStart w:id="41" w:name="_Toc2789220"/>
      <w:r>
        <w:t>Data Mining</w:t>
      </w:r>
      <w:bookmarkEnd w:id="40"/>
      <w:bookmarkEnd w:id="41"/>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EB3DE3">
      <w:pPr>
        <w:ind w:left="708" w:hanging="424"/>
      </w:pPr>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xml:space="preserve">), el descubrimiento de conocimiento podríamos decir que es el proceso total de convertir los datos puros de la base de datos en una información útil. Es decir, el descubrimiento de conocimiento es el concepto por el que, mediante el uso de data mining, obtenemos </w:t>
      </w:r>
      <w:r>
        <w:lastRenderedPageBreak/>
        <w:t>información útil de una gran cantidad de datos que, a priori, no nos da ninguna información a simple vista.</w:t>
      </w:r>
    </w:p>
    <w:p w:rsidR="00926190" w:rsidRDefault="00FC2CE7" w:rsidP="00B803AE">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BB51DB" w:rsidRPr="00812A23" w:rsidRDefault="00BB51DB"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42" w:name="_Toc1930215"/>
                            <w:r>
                              <w:t xml:space="preserve"> Proceso KDD detallado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BB51DB" w:rsidRPr="00812A23" w:rsidRDefault="00BB51DB"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43" w:name="_Toc1930215"/>
                      <w:r>
                        <w:t xml:space="preserve"> Proceso KDD detallado</w:t>
                      </w:r>
                      <w:bookmarkEnd w:id="43"/>
                    </w:p>
                  </w:txbxContent>
                </v:textbox>
                <w10:wrap type="topAndBottom" anchorx="page"/>
              </v:shape>
            </w:pict>
          </mc:Fallback>
        </mc:AlternateContent>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4" w:name="_Toc201751"/>
      <w:bookmarkStart w:id="45" w:name="_Toc2789221"/>
      <w:r>
        <w:t>Machine Learning</w:t>
      </w:r>
      <w:bookmarkEnd w:id="44"/>
      <w:bookmarkEnd w:id="45"/>
    </w:p>
    <w:p w:rsidR="00F50D99" w:rsidRDefault="006C69A8" w:rsidP="00A653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4495800</wp:posOffset>
            </wp:positionV>
            <wp:extent cx="3305175" cy="3410585"/>
            <wp:effectExtent l="0" t="0" r="9525"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5175" cy="341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F50D99">
        <w:t xml:space="preserve">Si hablamos de machine learning, o como también se conoce en países de habla hispana, aprendizaje automático, nos estamos refiriendo a </w:t>
      </w:r>
      <w:r w:rsidR="000451E9">
        <w:t>un subconjunto de la inteligencia artificial</w:t>
      </w:r>
      <w:r w:rsidR="00F50D99">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D97BF6" w:rsidP="00FC2CE7">
      <w:r>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BB51DB" w:rsidRPr="002E1E9D" w:rsidRDefault="00BB51DB" w:rsidP="00AD4A9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46" w:name="_Toc1930216"/>
                            <w:r>
                              <w:t>. Subdivisiones de la Inteligencia Artificial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BB51DB" w:rsidRPr="002E1E9D" w:rsidRDefault="00BB51DB" w:rsidP="00AD4A9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47" w:name="_Toc1930216"/>
                      <w:r>
                        <w:t>. Subdivisiones de la Inteligencia Artificial</w:t>
                      </w:r>
                      <w:bookmarkEnd w:id="47"/>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w:t>
      </w:r>
      <w:r w:rsidR="00F45716">
        <w:lastRenderedPageBreak/>
        <w:t>aprendizaje automático puede mirar patrones y aprender un comportamiento, mientras que el data mining es el recurso en el cual se basa el machine learning.</w:t>
      </w:r>
    </w:p>
    <w:p w:rsidR="00A36C88" w:rsidRDefault="00E30557" w:rsidP="00FC2CE7">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48" w:name="_Toc201752"/>
      <w:bookmarkStart w:id="49" w:name="_Toc2789222"/>
      <w:r>
        <w:t>Data Science</w:t>
      </w:r>
      <w:bookmarkEnd w:id="48"/>
      <w:bookmarkEnd w:id="49"/>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xml:space="preserve">” o conclusiones que sean útiles al usuario final, como puede ser una empresa (Business </w:t>
      </w:r>
      <w:proofErr w:type="spellStart"/>
      <w:r w:rsidR="00AD4A96">
        <w:t>Intelligence</w:t>
      </w:r>
      <w:proofErr w:type="spellEnd"/>
      <w:r w:rsidR="00AD4A96">
        <w:t>)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0" w:name="_Toc201753"/>
      <w:bookmarkStart w:id="51" w:name="_Toc2789223"/>
      <w:r>
        <w:t>Big Data</w:t>
      </w:r>
      <w:bookmarkEnd w:id="50"/>
      <w:bookmarkEnd w:id="51"/>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lastRenderedPageBreak/>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r w:rsidR="00927C15">
        <w:t xml:space="preserve"> Antes de entrar en detalle con ellas, es importante aclarar que hay más </w:t>
      </w:r>
      <w:proofErr w:type="spellStart"/>
      <w:r w:rsidR="00927C15">
        <w:t>V’s</w:t>
      </w:r>
      <w:proofErr w:type="spellEnd"/>
      <w:r w:rsidR="00927C15">
        <w:t>, donde algunos expertos dan hasta 12. En este trabajo se repasarán las 3 centrales, las que más aceptadas están por todos.</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BB51DB" w:rsidRPr="00FA480A" w:rsidRDefault="00BB51DB" w:rsidP="00B279BD">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52" w:name="_Toc1930217"/>
                            <w:r>
                              <w:t xml:space="preserve">. Las 3 </w:t>
                            </w:r>
                            <w:proofErr w:type="spellStart"/>
                            <w:r>
                              <w:t>V's</w:t>
                            </w:r>
                            <w:proofErr w:type="spellEnd"/>
                            <w:r>
                              <w:t xml:space="preserve"> del Big Data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BB51DB" w:rsidRPr="00FA480A" w:rsidRDefault="00BB51DB" w:rsidP="00B279BD">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53" w:name="_Toc1930217"/>
                      <w:r>
                        <w:t xml:space="preserve">. Las 3 </w:t>
                      </w:r>
                      <w:proofErr w:type="spellStart"/>
                      <w:r>
                        <w:t>V's</w:t>
                      </w:r>
                      <w:proofErr w:type="spellEnd"/>
                      <w:r>
                        <w:t xml:space="preserve"> del Big Data</w:t>
                      </w:r>
                      <w:bookmarkEnd w:id="53"/>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4" w:name="_Toc201754"/>
      <w:bookmarkStart w:id="55" w:name="_Toc2789224"/>
      <w:r>
        <w:t>Antes de</w:t>
      </w:r>
      <w:r w:rsidR="00B637FE">
        <w:t xml:space="preserve"> hacer</w:t>
      </w:r>
      <w:r>
        <w:t xml:space="preserve"> </w:t>
      </w:r>
      <w:r w:rsidR="0012454F">
        <w:t>Data Mining</w:t>
      </w:r>
      <w:bookmarkEnd w:id="54"/>
      <w:bookmarkEnd w:id="55"/>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6" w:name="_Toc201755"/>
      <w:bookmarkStart w:id="57" w:name="_Toc2789225"/>
      <w:r>
        <w:t xml:space="preserve">En este trabajo: </w:t>
      </w:r>
      <w:r w:rsidR="00C44D17">
        <w:t>Obtención de los datos</w:t>
      </w:r>
      <w:bookmarkEnd w:id="56"/>
      <w:bookmarkEnd w:id="57"/>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58" w:name="_Toc201756"/>
      <w:bookmarkStart w:id="59" w:name="_Toc2789226"/>
      <w:r>
        <w:t>Data Mining</w:t>
      </w:r>
      <w:bookmarkEnd w:id="58"/>
      <w:bookmarkEnd w:id="59"/>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0" w:name="_Toc201757"/>
      <w:bookmarkStart w:id="61" w:name="_Toc2789227"/>
      <w:r>
        <w:t>Pasos previos y p</w:t>
      </w:r>
      <w:r w:rsidR="00C9447E">
        <w:t>reparación de los datos</w:t>
      </w:r>
      <w:bookmarkEnd w:id="60"/>
      <w:bookmarkEnd w:id="61"/>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lastRenderedPageBreak/>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lastRenderedPageBreak/>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lastRenderedPageBreak/>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r w:rsidR="00FD4C28">
        <w:t xml:space="preserve"> en una gran medida.</w:t>
      </w:r>
    </w:p>
    <w:p w:rsidR="00926190" w:rsidRDefault="00823DA6"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BB51DB" w:rsidRPr="002E4962" w:rsidRDefault="00BB51DB"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bookmarkStart w:id="62" w:name="_Toc1930218"/>
                            <w:r>
                              <w:t>. Reducción Dimensionalidad Dataset Iris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BB51DB" w:rsidRPr="002E4962" w:rsidRDefault="00BB51DB"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bookmarkStart w:id="63" w:name="_Toc1930218"/>
                      <w:r>
                        <w:t>. Reducción Dimensionalidad Dataset Iris</w:t>
                      </w:r>
                      <w:bookmarkEnd w:id="63"/>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rsidR="00926190">
        <w:t>sionalidad.</w:t>
      </w:r>
    </w:p>
    <w:p w:rsidR="00926190" w:rsidRDefault="00FD4C28" w:rsidP="00E12FD2">
      <w:r>
        <w:t>PCA tiene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hora de hacer análisis de datos.</w:t>
      </w:r>
    </w:p>
    <w:p w:rsidR="00FD4C28" w:rsidRDefault="0027643A" w:rsidP="00820BFF">
      <w:r>
        <w:t xml:space="preserve">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 aportarán una gran variabilidad, y por lo tanto explicación del problema de cara a los futuros algoritmos. </w:t>
      </w:r>
      <w:r w:rsidR="00D660C1">
        <w:t xml:space="preserve">De esta manera, con un cierto porcentaje de </w:t>
      </w:r>
      <w:r w:rsidR="00D660C1">
        <w:lastRenderedPageBreak/>
        <w:t>explicación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variarán respecto del dataset, aunque por regla general, si el problema no necesita ser extremadamente preciso, con una explicación del 80% - 85% suele ser suficiente.</w:t>
      </w:r>
    </w:p>
    <w:p w:rsidR="00D660C1" w:rsidRDefault="00D660C1" w:rsidP="00820BFF">
      <w:r>
        <w:t>Para mirar esta explicación, es interesante observar unos valores llamados “</w:t>
      </w:r>
      <w:proofErr w:type="spellStart"/>
      <w:r>
        <w:t>eigenvalues</w:t>
      </w:r>
      <w:proofErr w:type="spellEnd"/>
      <w:r>
        <w:t>”.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w:t>
      </w:r>
      <w:r>
        <w:lastRenderedPageBreak/>
        <w:t>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lastRenderedPageBreak/>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4" w:name="_Toc201758"/>
      <w:bookmarkStart w:id="65" w:name="_Toc2789228"/>
      <w:r>
        <w:t xml:space="preserve">En este trabajo: </w:t>
      </w:r>
      <w:r w:rsidR="00182157">
        <w:t>Preparación de los datos</w:t>
      </w:r>
      <w:bookmarkEnd w:id="64"/>
      <w:bookmarkEnd w:id="65"/>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182157" w:rsidRDefault="00182157" w:rsidP="00691E3E">
      <w:pPr>
        <w:pStyle w:val="Prrafodelista"/>
        <w:numPr>
          <w:ilvl w:val="0"/>
          <w:numId w:val="4"/>
        </w:numPr>
      </w:pPr>
      <w:r>
        <w:t>Impulsividad</w:t>
      </w:r>
    </w:p>
    <w:p w:rsidR="00182157" w:rsidRDefault="00182157" w:rsidP="00182157">
      <w:r>
        <w:lastRenderedPageBreak/>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6" w:name="_Toc201759"/>
      <w:bookmarkStart w:id="67" w:name="_Toc2789229"/>
      <w:r>
        <w:t>Análisis Exploratorio</w:t>
      </w:r>
      <w:bookmarkEnd w:id="66"/>
      <w:r w:rsidR="00E604CA">
        <w:t xml:space="preserve"> </w:t>
      </w:r>
      <w:r w:rsidR="00D85036">
        <w:t>o Descriptivo</w:t>
      </w:r>
      <w:bookmarkEnd w:id="67"/>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65395A" w:rsidRDefault="0065395A" w:rsidP="00C9447E"/>
    <w:p w:rsidR="004D12B2" w:rsidRDefault="00877E66" w:rsidP="004D12B2">
      <w:pPr>
        <w:pStyle w:val="Ttulo4"/>
      </w:pPr>
      <w:bookmarkStart w:id="68" w:name="_Toc2789230"/>
      <w:r>
        <w:t>Resumen de las estadísticas del Dataset</w:t>
      </w:r>
      <w:bookmarkEnd w:id="68"/>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lastRenderedPageBreak/>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BB51DB" w:rsidRPr="002B6B94" w:rsidRDefault="00BB51DB"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bookmarkStart w:id="69" w:name="_Toc1930219"/>
                            <w:r>
                              <w:t>. Percentiles sobre una normal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BB51DB" w:rsidRPr="002B6B94" w:rsidRDefault="00BB51DB"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bookmarkStart w:id="70" w:name="_Toc1930219"/>
                      <w:r>
                        <w:t>. Percentiles sobre una normal</w:t>
                      </w:r>
                      <w:bookmarkEnd w:id="70"/>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38">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D54232"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0E3955" w:rsidP="000E3955">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0E3955" w:rsidRDefault="000E3955" w:rsidP="000E3955"/>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lastRenderedPageBreak/>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D54232"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1" w:name="_Toc2789231"/>
      <w:r>
        <w:t>OLAP y Análisis Multidimensional</w:t>
      </w:r>
      <w:bookmarkEnd w:id="71"/>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BB51DB" w:rsidRPr="00B62C0B" w:rsidRDefault="00BB51DB" w:rsidP="00DC2DED">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bookmarkStart w:id="72" w:name="_Toc1930220"/>
                            <w:r>
                              <w:rPr>
                                <w:noProof/>
                              </w:rPr>
                              <w:t>. Ejemplo Data Cube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BB51DB" w:rsidRPr="00B62C0B" w:rsidRDefault="00BB51DB" w:rsidP="00DC2DED">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bookmarkStart w:id="73" w:name="_Toc1930220"/>
                      <w:r>
                        <w:rPr>
                          <w:noProof/>
                        </w:rPr>
                        <w:t>. Ejemplo Data Cube</w:t>
                      </w:r>
                      <w:bookmarkEnd w:id="73"/>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F36ECC" w:rsidRDefault="00F36ECC" w:rsidP="00F36ECC">
      <w:r>
        <w:t>Como se puede observar, con estas cuatro técnicas lo que conseguimos es la unión de datos similares bajo un determinado filtro que imponemos para juntarlos en una determinada celda, y finalmente conseguir reducciones de la dimensionalidad.</w:t>
      </w:r>
    </w:p>
    <w:p w:rsidR="0065395A" w:rsidRPr="00877E66" w:rsidRDefault="0065395A" w:rsidP="00F36ECC"/>
    <w:p w:rsidR="00C9447E" w:rsidRDefault="00C9447E" w:rsidP="00C9447E">
      <w:pPr>
        <w:pStyle w:val="Ttulo3"/>
      </w:pPr>
      <w:bookmarkStart w:id="74" w:name="_Toc201760"/>
      <w:bookmarkStart w:id="75" w:name="_Toc2789232"/>
      <w:r>
        <w:t>En este trabajo: Análisis Exploratorio</w:t>
      </w:r>
      <w:bookmarkEnd w:id="74"/>
      <w:bookmarkEnd w:id="75"/>
    </w:p>
    <w:p w:rsidR="00C9447E" w:rsidRDefault="00C9447E" w:rsidP="00C9447E"/>
    <w:p w:rsidR="0065395A" w:rsidRDefault="0065395A" w:rsidP="00C9447E"/>
    <w:p w:rsidR="00C9447E" w:rsidRDefault="00C9447E" w:rsidP="00C9447E">
      <w:pPr>
        <w:pStyle w:val="Ttulo3"/>
      </w:pPr>
      <w:bookmarkStart w:id="76" w:name="_Toc201761"/>
      <w:bookmarkStart w:id="77" w:name="_Toc2789233"/>
      <w:r>
        <w:t>Machine Learning</w:t>
      </w:r>
      <w:bookmarkEnd w:id="76"/>
      <w:bookmarkEnd w:id="77"/>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65395A" w:rsidRDefault="0065395A" w:rsidP="00B01C84"/>
    <w:p w:rsidR="00C83202" w:rsidRDefault="00C83202" w:rsidP="00C83202">
      <w:pPr>
        <w:pStyle w:val="Ttulo4"/>
      </w:pPr>
      <w:bookmarkStart w:id="78" w:name="_Toc2789234"/>
      <w:r>
        <w:t>¿Cómo funciona un algoritmo de clasificación en machine learning?</w:t>
      </w:r>
      <w:bookmarkEnd w:id="78"/>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w:t>
      </w:r>
      <w:proofErr w:type="spellStart"/>
      <w:r>
        <w:t>Random</w:t>
      </w:r>
      <w:proofErr w:type="spellEnd"/>
      <w:r>
        <w:t xml:space="preserve"> Forest, K-NN…). La unión del algoritmo y los datos es lo que conoceremos a partir de ahora como modelo, y en este caso será el modelo de entrenamiento.</w:t>
      </w:r>
    </w:p>
    <w:p w:rsidR="0014069D" w:rsidRDefault="0014069D" w:rsidP="00C83202">
      <w:r>
        <w:lastRenderedPageBreak/>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79" w:name="_Toc2789235"/>
      <w:r>
        <w:t>Problemas y soluciones con los clasificadores</w:t>
      </w:r>
      <w:bookmarkEnd w:id="79"/>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 xml:space="preserve">Por ello, y más en datasets grandes, se suele </w:t>
      </w:r>
      <w:r>
        <w:lastRenderedPageBreak/>
        <w:t>tomar como éxito un error ciertamente pequeño, puesto que estos errores rara vez son evitables cuando se tienen grandes cantidades de datos.</w:t>
      </w:r>
    </w:p>
    <w:p w:rsidR="0065395A" w:rsidRDefault="0065395A" w:rsidP="00D45B28"/>
    <w:p w:rsidR="00D45B28" w:rsidRDefault="00D45B28" w:rsidP="00DD71D1">
      <w:pPr>
        <w:pStyle w:val="Prrafodelista"/>
        <w:numPr>
          <w:ilvl w:val="0"/>
          <w:numId w:val="30"/>
        </w:numPr>
      </w:pPr>
      <w:r>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40">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B51DB" w:rsidRPr="000602B9" w:rsidRDefault="00BB51DB" w:rsidP="00C16A4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bookmarkStart w:id="80" w:name="_Toc1930221"/>
                            <w:r>
                              <w:t>. Underfitting, Óptimo y Overfitting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BB51DB" w:rsidRPr="000602B9" w:rsidRDefault="00BB51DB" w:rsidP="00C16A4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bookmarkStart w:id="81" w:name="_Toc1930221"/>
                      <w:r>
                        <w:t>. Underfitting, Óptimo y Overfitting</w:t>
                      </w:r>
                      <w:bookmarkEnd w:id="81"/>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DD71D1">
      <w:pPr>
        <w:pStyle w:val="Prrafodelista"/>
        <w:numPr>
          <w:ilvl w:val="0"/>
          <w:numId w:val="31"/>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DD71D1">
      <w:pPr>
        <w:pStyle w:val="Prrafodelista"/>
        <w:numPr>
          <w:ilvl w:val="0"/>
          <w:numId w:val="31"/>
        </w:numPr>
      </w:pPr>
      <w:r>
        <w:t xml:space="preserve">Método </w:t>
      </w:r>
      <w:proofErr w:type="spellStart"/>
      <w:r>
        <w:t>Random</w:t>
      </w:r>
      <w:proofErr w:type="spellEnd"/>
      <w:r>
        <w:t xml:space="preserve"> </w:t>
      </w:r>
      <w:proofErr w:type="spellStart"/>
      <w:r>
        <w:t>Subsampling</w:t>
      </w:r>
      <w:proofErr w:type="spellEnd"/>
    </w:p>
    <w:p w:rsidR="00AE0FFD" w:rsidRDefault="00AE0FFD" w:rsidP="00AE0FFD">
      <w:r>
        <w:lastRenderedPageBreak/>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p>
    <w:p w:rsidR="0065395A" w:rsidRDefault="0065395A" w:rsidP="00AE0FFD"/>
    <w:p w:rsidR="00E20E1E" w:rsidRDefault="00E20E1E" w:rsidP="00DD71D1">
      <w:pPr>
        <w:pStyle w:val="Prrafodelista"/>
        <w:numPr>
          <w:ilvl w:val="0"/>
          <w:numId w:val="31"/>
        </w:numPr>
      </w:pPr>
      <w:r>
        <w:t>Método Cross-</w:t>
      </w:r>
      <w:proofErr w:type="spellStart"/>
      <w:r>
        <w:t>Validation</w:t>
      </w:r>
      <w:proofErr w:type="spellEnd"/>
    </w:p>
    <w:p w:rsidR="00E20E1E" w:rsidRDefault="00C627FA" w:rsidP="00C627FA">
      <w:r>
        <w:t xml:space="preserve">Ante los problemas de los métodos anteriores surge </w:t>
      </w:r>
      <w:proofErr w:type="spellStart"/>
      <w:r>
        <w:t>cross-validation</w:t>
      </w:r>
      <w:proofErr w:type="spellEnd"/>
      <w:r>
        <w:t xml:space="preserve">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41">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BB51DB" w:rsidRPr="00D924A5" w:rsidRDefault="00BB51DB" w:rsidP="00877E93">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bookmarkStart w:id="82" w:name="_Toc1930222"/>
                            <w:r>
                              <w:t xml:space="preserve">. Ejemplo 5-fold Cross </w:t>
                            </w:r>
                            <w:proofErr w:type="spellStart"/>
                            <w:r>
                              <w:t>Validation</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BB51DB" w:rsidRPr="00D924A5" w:rsidRDefault="00BB51DB" w:rsidP="00877E93">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bookmarkStart w:id="83" w:name="_Toc1930222"/>
                      <w:r>
                        <w:t xml:space="preserve">. Ejemplo 5-fold Cross </w:t>
                      </w:r>
                      <w:proofErr w:type="spellStart"/>
                      <w:r>
                        <w:t>Validation</w:t>
                      </w:r>
                      <w:bookmarkEnd w:id="83"/>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cubren de una forma perfecta el dataset. Pero, por otra parte, computacionalmente este método es extremadamente costoso, especialmente en datasets 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bookmarkStart w:id="84" w:name="_GoBack"/>
      <w:bookmarkEnd w:id="84"/>
    </w:p>
    <w:p w:rsidR="002D0761" w:rsidRDefault="002D0761" w:rsidP="007C1632">
      <w:pPr>
        <w:rPr>
          <w:rFonts w:eastAsiaTheme="minorEastAsia"/>
        </w:rPr>
      </w:pPr>
      <w:r>
        <w:rPr>
          <w:rFonts w:eastAsiaTheme="minorEastAsia"/>
        </w:rPr>
        <w:t>Si N es suficientemente grande, llegaremos a una asíntota que nos indica que las posibilidades para cada elemento son del 63,2%. De este modo, con el método Bootstrap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 xml:space="preserve">Ahora que hemos visto los principales problemas, es hora de hacer una clasificación en profundidad de los algoritmos de machine learning que existen. Hay diferentes métodos de clasificación, puesto que se puede atender al modo en el que aprenden, la estructura que </w:t>
      </w:r>
      <w:r>
        <w:lastRenderedPageBreak/>
        <w:t>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6C69A8" w:rsidRDefault="006C69A8" w:rsidP="006C69A8">
      <w:pPr>
        <w:pStyle w:val="Prrafodelista"/>
        <w:numPr>
          <w:ilvl w:val="0"/>
          <w:numId w:val="4"/>
        </w:numPr>
      </w:pPr>
      <w:r>
        <w:t xml:space="preserve">Algoritmos de redes neuronales y deep learning. </w:t>
      </w:r>
    </w:p>
    <w:p w:rsidR="009C157A" w:rsidRPr="002D0761" w:rsidRDefault="009C157A" w:rsidP="009C157A"/>
    <w:p w:rsidR="004E6D70" w:rsidRPr="004E6D70" w:rsidRDefault="005415EB" w:rsidP="004E6D70">
      <w:pPr>
        <w:pStyle w:val="Ttulo4"/>
      </w:pPr>
      <w:bookmarkStart w:id="85" w:name="_Toc2789236"/>
      <w:r>
        <w:t xml:space="preserve">Algoritmos </w:t>
      </w:r>
      <w:r w:rsidR="001D0593">
        <w:t>Supervisados</w:t>
      </w:r>
      <w:bookmarkEnd w:id="85"/>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6" w:name="_Toc2789237"/>
      <w:r>
        <w:t xml:space="preserve">K </w:t>
      </w:r>
      <w:proofErr w:type="spellStart"/>
      <w:r>
        <w:t>Nearest</w:t>
      </w:r>
      <w:proofErr w:type="spellEnd"/>
      <w:r>
        <w:t xml:space="preserve"> </w:t>
      </w:r>
      <w:proofErr w:type="spellStart"/>
      <w:r>
        <w:t>Neighbours</w:t>
      </w:r>
      <w:proofErr w:type="spellEnd"/>
      <w:r>
        <w:t xml:space="preserve"> (KNN)</w:t>
      </w:r>
      <w:bookmarkEnd w:id="86"/>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BB51DB" w:rsidRPr="00D346F5" w:rsidRDefault="00BB51DB" w:rsidP="005B3A3F">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bookmarkStart w:id="87" w:name="_Toc1930223"/>
                            <w:r>
                              <w:t>. KNN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BB51DB" w:rsidRPr="00D346F5" w:rsidRDefault="00BB51DB" w:rsidP="005B3A3F">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bookmarkStart w:id="88" w:name="_Toc1930223"/>
                      <w:r>
                        <w:t>. KNN</w:t>
                      </w:r>
                      <w:bookmarkEnd w:id="88"/>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lastRenderedPageBreak/>
        <w:t>veremos posteriormente), que las toman a nivel global. De esta forma, habrá que tener cuidado 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DD71D1">
      <w:pPr>
        <w:pStyle w:val="Prrafodelista"/>
        <w:numPr>
          <w:ilvl w:val="0"/>
          <w:numId w:val="34"/>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89" w:name="_Toc2789238"/>
      <w:r>
        <w:t>Árboles de Decisión</w:t>
      </w:r>
      <w:bookmarkEnd w:id="89"/>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rPr>
        <w:lastRenderedPageBreak/>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BB51DB" w:rsidRPr="009C4E72" w:rsidRDefault="00BB51DB" w:rsidP="00377297">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bookmarkStart w:id="90" w:name="_Toc1930224"/>
                            <w:r>
                              <w:t>. Estructura básica de un árbol de decisión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BB51DB" w:rsidRPr="009C4E72" w:rsidRDefault="00BB51DB" w:rsidP="00377297">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bookmarkStart w:id="91" w:name="_Toc1930224"/>
                      <w:r>
                        <w:t>. Estructura básica de un árbol de decisión</w:t>
                      </w:r>
                      <w:bookmarkEnd w:id="91"/>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E11D09" w:rsidP="00E11D09">
      <w:pPr>
        <w:ind w:left="708" w:firstLine="0"/>
      </w:pPr>
      <w:r>
        <w:t xml:space="preserve">2. </w:t>
      </w:r>
      <w:r w:rsidR="00377297">
        <w:t xml:space="preserve">Método de la </w:t>
      </w:r>
      <w:proofErr w:type="spellStart"/>
      <w:r w:rsidR="00377297">
        <w:t>Post-poda</w:t>
      </w:r>
      <w:proofErr w:type="spellEnd"/>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lastRenderedPageBreak/>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2" w:name="_Toc2789239"/>
      <w:r>
        <w:t>Regresión Linea</w:t>
      </w:r>
      <w:r w:rsidR="00E734E1">
        <w:t>l</w:t>
      </w:r>
      <w:bookmarkEnd w:id="92"/>
    </w:p>
    <w:p w:rsidR="008C271A" w:rsidRDefault="008C271A" w:rsidP="00EC0984">
      <w:pPr>
        <w:ind w:firstLine="0"/>
      </w:pPr>
    </w:p>
    <w:p w:rsidR="00EC0984" w:rsidRDefault="00EC0984" w:rsidP="00512FF7"/>
    <w:p w:rsidR="00C12689" w:rsidRDefault="00C12689" w:rsidP="00C12689">
      <w:pPr>
        <w:pStyle w:val="Ttulo5"/>
      </w:pPr>
      <w:bookmarkStart w:id="93" w:name="_Toc2789240"/>
      <w:r>
        <w:t>Support Vector Machines (SVM)</w:t>
      </w:r>
      <w:bookmarkEnd w:id="93"/>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452789" w:rsidP="00531671">
      <w:r>
        <w:rPr>
          <w:noProof/>
        </w:rPr>
        <mc:AlternateContent>
          <mc:Choice Requires="wps">
            <w:drawing>
              <wp:anchor distT="0" distB="0" distL="114300" distR="114300" simplePos="0" relativeHeight="251700224" behindDoc="0" locked="0" layoutInCell="1" allowOverlap="1" wp14:anchorId="171B2AA7" wp14:editId="08400FB4">
                <wp:simplePos x="0" y="0"/>
                <wp:positionH relativeFrom="page">
                  <wp:align>center</wp:align>
                </wp:positionH>
                <wp:positionV relativeFrom="paragraph">
                  <wp:posOffset>3310890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BB51DB" w:rsidRPr="004105B4" w:rsidRDefault="00BB51DB" w:rsidP="005450D4">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bookmarkStart w:id="94" w:name="_Toc1930225"/>
                            <w:r>
                              <w:t>. SVM Linealmente Separable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8" type="#_x0000_t202" style="position:absolute;left:0;text-align:left;margin-left:0;margin-top:260.7pt;width:311.45pt;height:.05pt;z-index:2517002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" stroked="f">
                <v:textbox style="mso-fit-shape-to-text:t" inset="0,0,0,0">
                  <w:txbxContent>
                    <w:p w:rsidR="00BB51DB" w:rsidRPr="004105B4" w:rsidRDefault="00BB51DB" w:rsidP="005450D4">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bookmarkStart w:id="95" w:name="_Toc1930225"/>
                      <w:r>
                        <w:t>. SVM Linealmente Separable</w:t>
                      </w:r>
                      <w:bookmarkEnd w:id="95"/>
                    </w:p>
                  </w:txbxContent>
                </v:textbox>
                <w10:wrap type="topAndBottom" anchorx="page"/>
              </v:shape>
            </w:pict>
          </mc:Fallback>
        </mc:AlternateContent>
      </w:r>
      <w:r>
        <w:rPr>
          <w:noProof/>
        </w:rPr>
        <w:drawing>
          <wp:anchor distT="0" distB="0" distL="114300" distR="114300" simplePos="0" relativeHeight="251698176" behindDoc="0" locked="0" layoutInCell="1" allowOverlap="1">
            <wp:simplePos x="0" y="0"/>
            <wp:positionH relativeFrom="page">
              <wp:align>center</wp:align>
            </wp:positionH>
            <wp:positionV relativeFrom="paragraph">
              <wp:posOffset>960120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1671">
        <w:t xml:space="preserve">Los hiperplanos son planos infinitos en un determinado espacio. En el caso de SVM, estos hiperplanos se denominan “hiperplanos de margen máximo”. Estos hiperplanos se utilizan </w:t>
      </w:r>
      <w:r w:rsidR="005450D4">
        <w:t xml:space="preserve">como soporte de las fronteras </w:t>
      </w:r>
      <w:r w:rsidR="00531671">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CC1FAE" w:rsidP="00531671">
      <w:r>
        <w:lastRenderedPageBreak/>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rPr>
        <w:lastRenderedPageBreak/>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BB51DB" w:rsidRPr="00364CFB" w:rsidRDefault="00BB51DB" w:rsidP="00B9008F">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bookmarkStart w:id="96" w:name="_Toc1930226"/>
                            <w:r>
                              <w:t>. SVM No Lineal</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39"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2OPdSDoCAABxBAAADgAAAAAA&#10;AAAAAAAAAAAuAgAAZHJzL2Uyb0RvYy54bWxQSwECLQAUAAYACAAAACEAOvG1ft8AAAAKAQAADwAA&#10;AAAAAAAAAAAAAACUBAAAZHJzL2Rvd25yZXYueG1sUEsFBgAAAAAEAAQA8wAAAKAFAAAAAA==&#10;" stroked="f">
                <v:textbox inset="0,0,0,0">
                  <w:txbxContent>
                    <w:p w:rsidR="00BB51DB" w:rsidRPr="00364CFB" w:rsidRDefault="00BB51DB" w:rsidP="00B9008F">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bookmarkStart w:id="97" w:name="_Toc1930226"/>
                      <w:r>
                        <w:t>. SVM No Lineal</w:t>
                      </w:r>
                      <w:bookmarkEnd w:id="97"/>
                    </w:p>
                  </w:txbxContent>
                </v:textbox>
                <w10:wrap type="topAndBottom" anchorx="margin"/>
              </v:shape>
            </w:pict>
          </mc:Fallback>
        </mc:AlternateContent>
      </w:r>
      <w:r w:rsidR="000966F4">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w:t>
      </w:r>
      <w:proofErr w:type="spellStart"/>
      <w:r w:rsidR="000966F4">
        <w:t>kernel</w:t>
      </w:r>
      <w:proofErr w:type="spellEnd"/>
      <w:r w:rsidR="000966F4">
        <w:t xml:space="preserve"> no lineal, hay que hacer la transformación del espacio tal como se explicó anteriormente y como se muestra simplificadamente en la figura 3-12.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decir el tipo de </w:t>
      </w:r>
      <w:proofErr w:type="spellStart"/>
      <w:r>
        <w:t>kernel</w:t>
      </w:r>
      <w:proofErr w:type="spellEnd"/>
      <w:r>
        <w:t xml:space="preserve"> que se usará (linear o radial), y controlar también la función de coste C.</w:t>
      </w:r>
    </w:p>
    <w:p w:rsidR="001343B9" w:rsidRDefault="001343B9" w:rsidP="00DD71D1">
      <w:pPr>
        <w:pStyle w:val="Prrafodelista"/>
        <w:numPr>
          <w:ilvl w:val="0"/>
          <w:numId w:val="36"/>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98" w:name="_Toc2789241"/>
      <w:r>
        <w:t>Algoritmos no Supervisados</w:t>
      </w:r>
      <w:bookmarkEnd w:id="98"/>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AD6A97" w:rsidRDefault="00AD6A97" w:rsidP="00DC0AA5">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DC0AA5">
      <w:r>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99" w:name="_Toc2789242"/>
      <w:r>
        <w:lastRenderedPageBreak/>
        <w:t>K Means</w:t>
      </w:r>
      <w:bookmarkEnd w:id="99"/>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B51DB" w:rsidRPr="00CC7FC7" w:rsidRDefault="00BB51DB" w:rsidP="00A34C42">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bookmarkStart w:id="100" w:name="_Toc1930227"/>
                            <w:r>
                              <w:t>. K-Means paso a paso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0"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" stroked="f">
                <v:textbox style="mso-fit-shape-to-text:t" inset="0,0,0,0">
                  <w:txbxContent>
                    <w:p w:rsidR="00BB51DB" w:rsidRPr="00CC7FC7" w:rsidRDefault="00BB51DB" w:rsidP="00A34C42">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bookmarkStart w:id="101" w:name="_Toc1930227"/>
                      <w:r>
                        <w:t>. K-Means paso a paso</w:t>
                      </w:r>
                      <w:bookmarkEnd w:id="101"/>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2152FB">
      <w:pPr>
        <w:ind w:firstLine="0"/>
      </w:pPr>
    </w:p>
    <w:p w:rsidR="00910435" w:rsidRDefault="00910435" w:rsidP="00910435">
      <w:r>
        <w:t>Otra visión que se puede tener del algoritmo es la de que es un algoritmo de optimización, donde la función objetivo tiene que minimizar las distancias de los puntos con el centroide más cercano.</w:t>
      </w:r>
    </w:p>
    <w:p w:rsidR="00910435" w:rsidRDefault="00910435" w:rsidP="00910435">
      <w:r>
        <w:t xml:space="preserve">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w:t>
      </w:r>
      <w:r>
        <w:lastRenderedPageBreak/>
        <w:t>y la similitud entre los mismos y, por lo tanto, no es la más indicada para este algoritmo ni para este problema.</w:t>
      </w:r>
    </w:p>
    <w:p w:rsidR="00910435" w:rsidRDefault="00910435" w:rsidP="00910435">
      <w:r>
        <w:t>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a dedo del centroide inicial, estando este situado en un punto determinado o siendo el centro de todos los puntos. Una vez hecho esto, los sucesivos centroides que se elijan tendrán que estar lo más separados posibles de este </w:t>
      </w:r>
      <w:r w:rsidR="007E5BC9">
        <w:lastRenderedPageBreak/>
        <w:t>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480579" w:rsidP="00480579">
      <w:r>
        <w:t>Obviamente, si usamos el error cuadrado el hecho de que haya elementos outliers influirá de gran manera al resultado final. Esto se debe a que los centroides,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 xml:space="preserve">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w:t>
      </w:r>
      <w:r>
        <w:lastRenderedPageBreak/>
        <w:t>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t xml:space="preserve">La unión de dos clusters es una buena opción en caso de tener dos clusters que sean muy unidos, puesto que aumentarán de una manera ligera el error total. También se puede hacer </w:t>
      </w:r>
      <w:r>
        <w:lastRenderedPageBreak/>
        <w:t>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2" w:name="_Toc2789243"/>
      <w:r>
        <w:t>Reglas de Asociación</w:t>
      </w:r>
      <w:bookmarkEnd w:id="102"/>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533655" w:rsidRDefault="00533655" w:rsidP="009808B1"/>
    <w:p w:rsidR="00533655" w:rsidRPr="00533655" w:rsidRDefault="00533655" w:rsidP="00533655">
      <w:pPr>
        <w:pStyle w:val="TtuloTDC"/>
      </w:pPr>
      <w:bookmarkStart w:id="103" w:name="_Toc1930233"/>
      <w:r w:rsidRPr="00533655">
        <w:t xml:space="preserve">Tabla </w:t>
      </w:r>
      <w:r w:rsidR="00884418">
        <w:rPr>
          <w:noProof/>
        </w:rPr>
        <w:fldChar w:fldCharType="begin"/>
      </w:r>
      <w:r w:rsidR="00884418">
        <w:rPr>
          <w:noProof/>
        </w:rPr>
        <w:instrText xml:space="preserve"> STYLEREF 1 \s </w:instrText>
      </w:r>
      <w:r w:rsidR="00884418">
        <w:rPr>
          <w:noProof/>
        </w:rPr>
        <w:fldChar w:fldCharType="separate"/>
      </w:r>
      <w:r w:rsidRPr="00533655">
        <w:rPr>
          <w:noProof/>
        </w:rPr>
        <w:t>3</w:t>
      </w:r>
      <w:r w:rsidR="00884418">
        <w:rPr>
          <w:noProof/>
        </w:rPr>
        <w:fldChar w:fldCharType="end"/>
      </w:r>
      <w:r w:rsidRPr="00533655">
        <w:noBreakHyphen/>
      </w:r>
      <w:r w:rsidR="00884418">
        <w:rPr>
          <w:noProof/>
        </w:rPr>
        <w:fldChar w:fldCharType="begin"/>
      </w:r>
      <w:r w:rsidR="00884418">
        <w:rPr>
          <w:noProof/>
        </w:rPr>
        <w:instrText xml:space="preserve"> SEQ Tabla \* ARABIC \s 1 </w:instrText>
      </w:r>
      <w:r w:rsidR="00884418">
        <w:rPr>
          <w:noProof/>
        </w:rPr>
        <w:fldChar w:fldCharType="separate"/>
      </w:r>
      <w:r w:rsidRPr="00533655">
        <w:rPr>
          <w:noProof/>
        </w:rPr>
        <w:t>1</w:t>
      </w:r>
      <w:r w:rsidR="00884418">
        <w:rPr>
          <w:noProof/>
        </w:rPr>
        <w:fldChar w:fldCharType="end"/>
      </w:r>
      <w:r w:rsidRPr="00533655">
        <w:t>. Ejemplos Reglas</w:t>
      </w:r>
      <w:bookmarkEnd w:id="103"/>
      <w:r w:rsidR="005C655D">
        <w:t xml:space="preserve"> Finales</w:t>
      </w:r>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 xml:space="preserve">no contaminante, mientras que, si es un coche y no es </w:t>
      </w:r>
      <w:r w:rsidR="00E07208">
        <w:lastRenderedPageBreak/>
        <w:t>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D54232"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rPr>
        <w:lastRenderedPageBreak/>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BB51DB" w:rsidRPr="00E55BD9" w:rsidRDefault="00BB51DB" w:rsidP="00B05A8E">
                            <w:pPr>
                              <w:pStyle w:val="Descripcin"/>
                            </w:pPr>
                            <w:bookmarkStart w:id="104" w:name="_Toc1930228"/>
                            <w:r>
                              <w:t xml:space="preserve">Ilustración </w:t>
                            </w:r>
                            <w:fldSimple w:instr=" STYLEREF 1 \s ">
                              <w:r>
                                <w:rPr>
                                  <w:noProof/>
                                </w:rPr>
                                <w:t>2</w:t>
                              </w:r>
                            </w:fldSimple>
                            <w:r>
                              <w:noBreakHyphen/>
                            </w:r>
                            <w:fldSimple w:instr=" SEQ Ilustración \* ARABIC \s 1 ">
                              <w:r>
                                <w:rPr>
                                  <w:noProof/>
                                </w:rPr>
                                <w:t>14</w:t>
                              </w:r>
                            </w:fldSimple>
                            <w:r>
                              <w:t xml:space="preserve">. Ejemplo en </w:t>
                            </w:r>
                            <w:proofErr w:type="gramStart"/>
                            <w:r>
                              <w:t>Inglés</w:t>
                            </w:r>
                            <w:proofErr w:type="gramEnd"/>
                            <w:r>
                              <w:t xml:space="preserve"> de tabla de reglas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1"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" stroked="f">
                <v:textbox style="mso-fit-shape-to-text:t" inset="0,0,0,0">
                  <w:txbxContent>
                    <w:p w:rsidR="00BB51DB" w:rsidRPr="00E55BD9" w:rsidRDefault="00BB51DB" w:rsidP="00B05A8E">
                      <w:pPr>
                        <w:pStyle w:val="Descripcin"/>
                      </w:pPr>
                      <w:bookmarkStart w:id="105" w:name="_Toc1930228"/>
                      <w:r>
                        <w:t xml:space="preserve">Ilustración </w:t>
                      </w:r>
                      <w:fldSimple w:instr=" STYLEREF 1 \s ">
                        <w:r>
                          <w:rPr>
                            <w:noProof/>
                          </w:rPr>
                          <w:t>2</w:t>
                        </w:r>
                      </w:fldSimple>
                      <w:r>
                        <w:noBreakHyphen/>
                      </w:r>
                      <w:fldSimple w:instr=" SEQ Ilustración \* ARABIC \s 1 ">
                        <w:r>
                          <w:rPr>
                            <w:noProof/>
                          </w:rPr>
                          <w:t>14</w:t>
                        </w:r>
                      </w:fldSimple>
                      <w:r>
                        <w:t xml:space="preserve">. Ejemplo en </w:t>
                      </w:r>
                      <w:proofErr w:type="gramStart"/>
                      <w:r>
                        <w:t>Inglés</w:t>
                      </w:r>
                      <w:proofErr w:type="gramEnd"/>
                      <w:r>
                        <w:t xml:space="preserve"> de tabla de reglas</w:t>
                      </w:r>
                      <w:bookmarkEnd w:id="105"/>
                    </w:p>
                  </w:txbxContent>
                </v:textbox>
                <w10:wrap type="topAndBottom" anchorx="page"/>
              </v:shape>
            </w:pict>
          </mc:Fallback>
        </mc:AlternateContent>
      </w:r>
      <w:r w:rsidR="009C157A" w:rsidRPr="00B05A8E">
        <w:rPr>
          <w:noProof/>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06" w:name="_Toc2789244"/>
      <w:r>
        <w:t>Algoritmos Semi-Supervisados</w:t>
      </w:r>
      <w:bookmarkEnd w:id="106"/>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 xml:space="preserve">Muchos algoritmos supervisados ya explicados pueden hacer la función como algoritmos </w:t>
      </w:r>
      <w:proofErr w:type="spellStart"/>
      <w:r>
        <w:t>semi-supervisados</w:t>
      </w:r>
      <w:proofErr w:type="spellEnd"/>
      <w:r>
        <w:t xml:space="preserve">, entre los que se incluyen </w:t>
      </w:r>
      <w:proofErr w:type="spellStart"/>
      <w:r>
        <w:t>Supported</w:t>
      </w:r>
      <w:proofErr w:type="spellEnd"/>
      <w:r>
        <w:t xml:space="preserve"> Vector Machines</w:t>
      </w:r>
      <w:r w:rsidR="00A6579C">
        <w:t xml:space="preserve"> (SVM)</w:t>
      </w:r>
      <w:r>
        <w:t xml:space="preserve"> o </w:t>
      </w:r>
      <w:proofErr w:type="spellStart"/>
      <w:r>
        <w:t>Random</w:t>
      </w:r>
      <w:proofErr w:type="spellEnd"/>
      <w:r>
        <w:t xml:space="preserve"> Forest.</w:t>
      </w:r>
    </w:p>
    <w:p w:rsidR="00FA21FA" w:rsidRPr="00FA21FA" w:rsidRDefault="00FA21FA" w:rsidP="00FA21FA"/>
    <w:p w:rsidR="00DC0AA5" w:rsidRDefault="001D0593" w:rsidP="00181516">
      <w:pPr>
        <w:pStyle w:val="Ttulo4"/>
      </w:pPr>
      <w:bookmarkStart w:id="107" w:name="_Toc2789245"/>
      <w:r>
        <w:t>Algoritmos de Aprendizaje por Refuerzo</w:t>
      </w:r>
      <w:bookmarkEnd w:id="107"/>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lastRenderedPageBreak/>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08" w:name="_Toc2789246"/>
      <w:r>
        <w:t>Q-Learning</w:t>
      </w:r>
      <w:bookmarkEnd w:id="108"/>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C841EC" w:rsidP="00C841EC">
      <w:r>
        <w:t>El primer paso es la inicialización de la llamada “Tabla Q”.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C841EC" w:rsidRDefault="00C841EC" w:rsidP="00C841EC">
      <w:r>
        <w:t>Los siguientes pasos consisten en la elección de la acción a realizar y la realización de la misma. Estos pasos se repetirán en bucle hasta que el entrenamiento del algoritmo acabe. En los primeros bucles, como toda la tabla tiene como puntuación cero, las acciones que se elijan serán totalmente aleatorias,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09" w:name="_Toc2789247"/>
      <w:r>
        <w:t>Diferencia Temporal (TD)</w:t>
      </w:r>
      <w:bookmarkEnd w:id="109"/>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lastRenderedPageBreak/>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w:t>
      </w:r>
      <w:proofErr w:type="gramStart"/>
      <w:r>
        <w:t>el ratio</w:t>
      </w:r>
      <w:proofErr w:type="gramEnd"/>
      <w:r>
        <w:t xml:space="preserve">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Parámetro Alpha</w:t>
      </w:r>
      <w:r>
        <w:t xml:space="preserve"> </w:t>
      </w:r>
      <w:r w:rsidRPr="005B105F">
        <w:rPr>
          <w:bCs/>
        </w:rPr>
        <w:t>(α)</w:t>
      </w:r>
      <w:r w:rsidRPr="005B105F">
        <w:t>:</w:t>
      </w:r>
      <w:r w:rsidR="00713FA4">
        <w:t xml:space="preserve"> El parámetro Alpha se puede denominar como </w:t>
      </w:r>
      <w:proofErr w:type="gramStart"/>
      <w:r w:rsidR="00713FA4">
        <w:t>el ratio</w:t>
      </w:r>
      <w:proofErr w:type="gramEnd"/>
      <w:r w:rsidR="00713FA4">
        <w:t xml:space="preserve"> de aprendizaje. </w:t>
      </w:r>
      <w:r w:rsidR="00327D05">
        <w:t xml:space="preserve">Como los parámetros anteriores, </w:t>
      </w:r>
      <w:proofErr w:type="gramStart"/>
      <w:r w:rsidR="00327D05">
        <w:t>este ratio</w:t>
      </w:r>
      <w:proofErr w:type="gramEnd"/>
      <w:r w:rsidR="00327D05">
        <w:t xml:space="preserve">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 lambda correspondiente</w:t>
      </w:r>
      <w:proofErr w:type="gramEnd"/>
      <w:r>
        <w:t xml:space="preserv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rPr>
                <m: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m:t>
              </m:r>
              <m:r>
                <w:rPr>
                  <w:rFonts w:ascii="Cambria Math" w:eastAsiaTheme="minorEastAsia" w:hAnsi="Cambria Math"/>
                </w:rPr>
                <m:t>-1</m:t>
              </m:r>
            </m:sup>
          </m:sSup>
          <m:r>
            <w:rPr>
              <w:rFonts w:ascii="Cambria Math" w:eastAsiaTheme="minorEastAsia" w:hAnsi="Cambria Math"/>
            </w:rPr>
            <m:t>*R(</m:t>
          </m:r>
          <m:r>
            <w:rPr>
              <w:rFonts w:ascii="Cambria Math" w:eastAsiaTheme="minorEastAsia" w:hAnsi="Cambria Math"/>
            </w:rPr>
            <m:t>t</m:t>
          </m:r>
          <m:r>
            <w:rPr>
              <w:rFonts w:ascii="Cambria Math" w:eastAsiaTheme="minorEastAsia" w:hAnsi="Cambria Math"/>
            </w:rPr>
            <m: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lastRenderedPageBreak/>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Alpha,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rPr>
                <m: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 xml:space="preserve">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w:t>
      </w:r>
      <w:r>
        <w:rPr>
          <w:bCs/>
        </w:rPr>
        <w:lastRenderedPageBreak/>
        <w:t>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w:rPr>
              <w:rFonts w:ascii="Cambria Math" w:eastAsiaTheme="minorEastAsia" w:hAnsi="Cambria Math"/>
            </w:rPr>
            <m:t>*</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0" w:name="_Toc2789248"/>
      <w:r>
        <w:t xml:space="preserve">Algoritmos de </w:t>
      </w:r>
      <w:r w:rsidR="00847E32">
        <w:t xml:space="preserve">Redes Neuronales y </w:t>
      </w:r>
      <w:r>
        <w:t>Deep Learning</w:t>
      </w:r>
      <w:bookmarkEnd w:id="110"/>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p>
    <w:p w:rsidR="0035583C" w:rsidRDefault="0035583C" w:rsidP="005415EB">
      <w:r>
        <w:t>Las redes neuronales artificiales, especialmente al principio, surgieron como un intento de copia de las redes neuronales biológicas para poder trabajar con abstracciones, al igual que la mente humana.</w:t>
      </w:r>
    </w:p>
    <w:p w:rsidR="0035583C" w:rsidRDefault="0035583C" w:rsidP="005415EB">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Con Deep learning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1" w:name="_Toc2789249"/>
      <w:r>
        <w:t>Redes Neuronales</w:t>
      </w:r>
      <w:bookmarkEnd w:id="111"/>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lastRenderedPageBreak/>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perceptrón. Debido a su sencillez, a </w:t>
      </w:r>
      <w:proofErr w:type="gramStart"/>
      <w:r>
        <w:t>continuación</w:t>
      </w:r>
      <w:proofErr w:type="gramEnd"/>
      <w:r>
        <w:t xml:space="preserve"> se explicará el funcionamiento del mismo, así el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perceptrón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w:t>
      </w:r>
      <w:proofErr w:type="gramStart"/>
      <w:r w:rsidR="005B237E">
        <w:t>este ratio</w:t>
      </w:r>
      <w:proofErr w:type="gramEnd"/>
      <w:r w:rsidR="005B237E">
        <w:t xml:space="preserve">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w:t>
      </w:r>
      <w:proofErr w:type="gramStart"/>
      <w:r w:rsidR="00AB0C53">
        <w:t>El ratio</w:t>
      </w:r>
      <w:proofErr w:type="gramEnd"/>
      <w:r w:rsidR="00AB0C53">
        <w:t xml:space="preserve"> de aprendizaje también es ampliamente conocido con otro nombre: Decay.</w:t>
      </w:r>
    </w:p>
    <w:p w:rsidR="005B237E" w:rsidRDefault="005B237E" w:rsidP="00743752">
      <w:r>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1C50EE" w:rsidRDefault="001C50EE" w:rsidP="00743752">
      <w:r>
        <w:lastRenderedPageBreak/>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036497" w:rsidP="00DD71D1">
      <w:pPr>
        <w:pStyle w:val="Prrafodelista"/>
        <w:numPr>
          <w:ilvl w:val="0"/>
          <w:numId w:val="44"/>
        </w:numPr>
      </w:pPr>
      <w:r>
        <w:rPr>
          <w:noProof/>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BB51DB" w:rsidRPr="00346BC4" w:rsidRDefault="00BB51DB" w:rsidP="00763BE3">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t xml:space="preserve">. Red Neuronal Multicapa </w:t>
                            </w:r>
                            <w:proofErr w:type="spellStart"/>
                            <w:r>
                              <w:t>Feed</w:t>
                            </w:r>
                            <w:proofErr w:type="spellEnd"/>
                            <w:r>
                              <w:t xml:space="preserve"> Forward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2"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" stroked="f">
                <v:textbox style="mso-fit-shape-to-text:t" inset="0,0,0,0">
                  <w:txbxContent>
                    <w:p w:rsidR="00BB51DB" w:rsidRPr="00346BC4" w:rsidRDefault="00BB51DB" w:rsidP="00763BE3">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t xml:space="preserve">. Red Neuronal Multicapa </w:t>
                      </w:r>
                      <w:proofErr w:type="spellStart"/>
                      <w:r>
                        <w:t>Feed</w:t>
                      </w:r>
                      <w:proofErr w:type="spellEnd"/>
                      <w:r>
                        <w:t xml:space="preserve"> Forward</w:t>
                      </w:r>
                    </w:p>
                  </w:txbxContent>
                </v:textbox>
                <w10:wrap type="topAndBottom" anchorx="page"/>
              </v:shape>
            </w:pict>
          </mc:Fallback>
        </mc:AlternateContent>
      </w: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cual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Las redes neuronales con una capa oculta al menos son unos aproximadores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lastRenderedPageBreak/>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12" w:name="_Toc2789250"/>
      <w:r>
        <w:t>Deep Learning</w:t>
      </w:r>
      <w:bookmarkEnd w:id="112"/>
    </w:p>
    <w:p w:rsidR="00743752" w:rsidRDefault="00743752" w:rsidP="00743752"/>
    <w:p w:rsidR="00743752" w:rsidRDefault="00743752" w:rsidP="00743752"/>
    <w:p w:rsidR="00065141" w:rsidRDefault="00065141" w:rsidP="00743752"/>
    <w:p w:rsidR="00065141" w:rsidRDefault="00065141" w:rsidP="00743752"/>
    <w:p w:rsidR="00065141" w:rsidRDefault="00065141" w:rsidP="00743752"/>
    <w:p w:rsidR="00065141" w:rsidRPr="00743752" w:rsidRDefault="00065141" w:rsidP="00743752"/>
    <w:p w:rsidR="00315C9A" w:rsidRDefault="00315C9A" w:rsidP="00315C9A"/>
    <w:p w:rsidR="00FA62DC" w:rsidRDefault="00FA62DC" w:rsidP="00FA62DC">
      <w:pPr>
        <w:pStyle w:val="Ttulo3"/>
      </w:pPr>
      <w:bookmarkStart w:id="113" w:name="_Toc2789251"/>
      <w:r>
        <w:t>Visualización</w:t>
      </w:r>
      <w:bookmarkEnd w:id="113"/>
    </w:p>
    <w:p w:rsidR="00315C9A" w:rsidRDefault="00315C9A" w:rsidP="00743752">
      <w:pPr>
        <w:ind w:firstLine="0"/>
      </w:pPr>
    </w:p>
    <w:p w:rsidR="00315C9A" w:rsidRDefault="00315C9A" w:rsidP="0025298E">
      <w:pPr>
        <w:ind w:firstLine="0"/>
      </w:pPr>
    </w:p>
    <w:p w:rsidR="00315C9A" w:rsidRDefault="00315C9A" w:rsidP="00B01C84"/>
    <w:p w:rsidR="00315C9A" w:rsidRDefault="00315C9A" w:rsidP="00B01C84"/>
    <w:p w:rsidR="00C46E33" w:rsidRDefault="00CA5099" w:rsidP="00C46E33">
      <w:pPr>
        <w:pStyle w:val="Ttulo1"/>
      </w:pPr>
      <w:bookmarkStart w:id="114" w:name="_Toc201762"/>
      <w:bookmarkStart w:id="115" w:name="_Toc2789252"/>
      <w:r>
        <w:lastRenderedPageBreak/>
        <w:t xml:space="preserve">Capítulo 3: </w:t>
      </w:r>
      <w:r w:rsidR="0025298E">
        <w:t>R</w:t>
      </w:r>
      <w:r w:rsidR="00C46E33">
        <w:t>esultados Obtenidos y Conclusiones Finales</w:t>
      </w:r>
      <w:bookmarkEnd w:id="114"/>
      <w:bookmarkEnd w:id="115"/>
    </w:p>
    <w:p w:rsidR="00C46E33" w:rsidRDefault="00C46E33" w:rsidP="00C46E33">
      <w:pPr>
        <w:pStyle w:val="Ttulo2"/>
      </w:pPr>
      <w:bookmarkStart w:id="116" w:name="_Toc201763"/>
      <w:bookmarkStart w:id="117" w:name="_Toc2789253"/>
      <w:r>
        <w:t>Resultados Obtenidos</w:t>
      </w:r>
      <w:bookmarkEnd w:id="116"/>
      <w:bookmarkEnd w:id="117"/>
    </w:p>
    <w:p w:rsidR="00C46E33" w:rsidRDefault="00C46E33" w:rsidP="00C46E33">
      <w:pPr>
        <w:pStyle w:val="Ttulo2"/>
      </w:pPr>
      <w:bookmarkStart w:id="118" w:name="_Toc201764"/>
      <w:bookmarkStart w:id="119" w:name="_Toc2789254"/>
      <w:r>
        <w:t>Conclusiones</w:t>
      </w:r>
      <w:bookmarkEnd w:id="118"/>
      <w:bookmarkEnd w:id="119"/>
      <w:r>
        <w:t xml:space="preserve"> </w:t>
      </w:r>
    </w:p>
    <w:p w:rsidR="005D7EB4" w:rsidRDefault="00C46E33" w:rsidP="00533655">
      <w:pPr>
        <w:pStyle w:val="Ttulo2"/>
      </w:pPr>
      <w:bookmarkStart w:id="120" w:name="_Toc2789255"/>
      <w:bookmarkStart w:id="121" w:name="_Toc201765"/>
      <w:r>
        <w:t>Líneas Futuras, Ampliaciones y Entornos de Aplicación</w:t>
      </w:r>
      <w:bookmarkEnd w:id="120"/>
      <w:r w:rsidR="00E828E9">
        <w:br w:type="page"/>
      </w:r>
      <w:bookmarkEnd w:id="121"/>
      <w:r w:rsidR="00533655">
        <w:lastRenderedPageBreak/>
        <w:t xml:space="preserve"> </w:t>
      </w:r>
    </w:p>
    <w:p w:rsidR="005D7EB4" w:rsidRPr="00760D4E" w:rsidRDefault="005D7EB4" w:rsidP="00B01C84">
      <w:r w:rsidRPr="00760D4E">
        <w:t>Ejemp</w:t>
      </w:r>
      <w:r>
        <w:t>lo de inserción de referencias bibliográficas</w:t>
      </w:r>
      <w:sdt>
        <w:sdtPr>
          <w:id w:val="4821336"/>
          <w:citation/>
        </w:sdtPr>
        <w:sdtContent>
          <w:r>
            <w:rPr>
              <w:noProof/>
            </w:rPr>
            <w:fldChar w:fldCharType="begin"/>
          </w:r>
          <w:r>
            <w:rPr>
              <w:noProof/>
            </w:rPr>
            <w:instrText xml:space="preserve"> CITATION lib34 \l 3082  </w:instrText>
          </w:r>
          <w:r>
            <w:rPr>
              <w:noProof/>
            </w:rPr>
            <w:fldChar w:fldCharType="separate"/>
          </w:r>
          <w:r>
            <w:rPr>
              <w:noProof/>
            </w:rPr>
            <w:t xml:space="preserve"> (1)</w:t>
          </w:r>
          <w:r>
            <w:rPr>
              <w:noProof/>
            </w:rPr>
            <w:fldChar w:fldCharType="end"/>
          </w:r>
        </w:sdtContent>
      </w:sdt>
      <w:r>
        <w:t xml:space="preserve">. Más referencias </w:t>
      </w:r>
      <w:sdt>
        <w:sdtPr>
          <w:id w:val="4821337"/>
          <w:citation/>
        </w:sdtPr>
        <w:sdtContent>
          <w:r>
            <w:rPr>
              <w:noProof/>
            </w:rPr>
            <w:fldChar w:fldCharType="begin"/>
          </w:r>
          <w:r>
            <w:rPr>
              <w:noProof/>
            </w:rPr>
            <w:instrText xml:space="preserve"> CITATION w3c11 \l 3082  </w:instrText>
          </w:r>
          <w:r>
            <w:rPr>
              <w:noProof/>
            </w:rPr>
            <w:fldChar w:fldCharType="separate"/>
          </w:r>
          <w:r>
            <w:rPr>
              <w:noProof/>
            </w:rPr>
            <w:t>(2)</w:t>
          </w:r>
          <w:r>
            <w:rPr>
              <w:noProof/>
            </w:rPr>
            <w:fldChar w:fldCharType="end"/>
          </w:r>
        </w:sdtContent>
      </w:sdt>
      <w:r>
        <w:t xml:space="preserve"> </w:t>
      </w:r>
      <w:sdt>
        <w:sdtPr>
          <w:id w:val="4821345"/>
          <w:citation/>
        </w:sdtPr>
        <w:sdtContent>
          <w:r>
            <w:rPr>
              <w:noProof/>
            </w:rPr>
            <w:fldChar w:fldCharType="begin"/>
          </w:r>
          <w:r>
            <w:rPr>
              <w:noProof/>
            </w:rPr>
            <w:instrText xml:space="preserve"> CITATION aut \l 3082  </w:instrText>
          </w:r>
          <w:r>
            <w:rPr>
              <w:noProof/>
            </w:rPr>
            <w:fldChar w:fldCharType="separate"/>
          </w:r>
          <w:r>
            <w:rPr>
              <w:noProof/>
            </w:rPr>
            <w:t>(3)</w:t>
          </w:r>
          <w:r>
            <w:rPr>
              <w:noProof/>
            </w:rPr>
            <w:fldChar w:fldCharType="end"/>
          </w:r>
        </w:sdtContent>
      </w:sdt>
      <w:r>
        <w:t>.</w:t>
      </w:r>
    </w:p>
    <w:p w:rsidR="005D7EB4" w:rsidRDefault="005D7EB4" w:rsidP="00B01C84">
      <w:r>
        <w:t>Para insertar una referencia bibliográfica utilizar la opción “Referencias / Insertar Cita”. Como formato se ha utilizado el Estilo ISO 690- I, que identifica las referencias bibliográficas mediante números.</w:t>
      </w:r>
    </w:p>
    <w:p w:rsidR="005D7EB4" w:rsidRDefault="005D7EB4" w:rsidP="00B01C84"/>
    <w:p w:rsidR="008D4BAE" w:rsidRDefault="005D7EB4" w:rsidP="00B01C84">
      <w:r w:rsidRPr="005D7EB4">
        <w:t>La sección de “Bibliografía” se actualiza con las nuevas citas con la opción “Actualizar citas y Bibliografía</w:t>
      </w:r>
    </w:p>
    <w:p w:rsidR="008D4BAE" w:rsidRDefault="008D4BAE" w:rsidP="00B01C84"/>
    <w:p w:rsidR="008D4BAE" w:rsidRDefault="008D4BAE" w:rsidP="00B01C84"/>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22"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23" w:name="_Toc2765905"/>
      <w:bookmarkStart w:id="124" w:name="_Toc2766034"/>
      <w:bookmarkStart w:id="125" w:name="_Toc2766095"/>
      <w:r>
        <w:rPr>
          <w:rStyle w:val="Ttulo1Car"/>
        </w:rPr>
        <w:br w:type="page"/>
      </w:r>
    </w:p>
    <w:p w:rsidR="008D4BAE" w:rsidRPr="008D4BAE" w:rsidRDefault="008D4BAE" w:rsidP="00583BF6">
      <w:pPr>
        <w:pStyle w:val="Ttulo1"/>
        <w:numPr>
          <w:ilvl w:val="0"/>
          <w:numId w:val="0"/>
        </w:numPr>
        <w:tabs>
          <w:tab w:val="center" w:pos="4431"/>
        </w:tabs>
        <w:ind w:left="360"/>
      </w:pPr>
      <w:bookmarkStart w:id="126" w:name="_Toc2789256"/>
      <w:r w:rsidRPr="008D4BAE">
        <w:rPr>
          <w:rStyle w:val="Ttulo1Car"/>
        </w:rPr>
        <w:lastRenderedPageBreak/>
        <w:t>Anexo</w:t>
      </w:r>
      <w:bookmarkEnd w:id="122"/>
      <w:bookmarkEnd w:id="123"/>
      <w:bookmarkEnd w:id="124"/>
      <w:bookmarkEnd w:id="125"/>
      <w:bookmarkEnd w:id="126"/>
      <w:r w:rsidR="00527840">
        <w:rPr>
          <w:rStyle w:val="Ttulo1Car"/>
        </w:rPr>
        <w:t xml:space="preserve"> de Términos</w:t>
      </w:r>
      <w:r w:rsidR="00583BF6">
        <w:rPr>
          <w:rStyle w:val="Ttulo1Car"/>
        </w:rPr>
        <w:tab/>
      </w:r>
    </w:p>
    <w:p w:rsidR="00B152C6" w:rsidRDefault="00B152C6" w:rsidP="00B01C84">
      <w:r>
        <w:t xml:space="preserve">Business </w:t>
      </w:r>
      <w:proofErr w:type="spellStart"/>
      <w:r>
        <w:t>Intelligence</w:t>
      </w:r>
      <w:proofErr w:type="spellEnd"/>
    </w:p>
    <w:p w:rsidR="00B152C6" w:rsidRDefault="00B152C6" w:rsidP="008D4BAE">
      <w:proofErr w:type="spellStart"/>
      <w:r>
        <w:t>Dataframe</w:t>
      </w:r>
      <w:proofErr w:type="spellEnd"/>
    </w:p>
    <w:p w:rsidR="00B152C6" w:rsidRDefault="00B152C6" w:rsidP="008D4BAE">
      <w:r>
        <w:t>Dataset</w:t>
      </w:r>
    </w:p>
    <w:p w:rsidR="00B152C6" w:rsidRDefault="00B152C6" w:rsidP="008D4BAE">
      <w:r>
        <w:t>Discretización</w:t>
      </w:r>
    </w:p>
    <w:p w:rsidR="00B152C6" w:rsidRDefault="00B152C6" w:rsidP="008D4BAE">
      <w:r>
        <w:t>Episodio Afectivo</w:t>
      </w:r>
    </w:p>
    <w:p w:rsidR="00B152C6" w:rsidRDefault="00B152C6" w:rsidP="008D4BAE">
      <w:r>
        <w:t>Framework</w:t>
      </w:r>
    </w:p>
    <w:p w:rsidR="00366F67" w:rsidRDefault="00366F67" w:rsidP="008D4BAE">
      <w:r>
        <w:t>Función de activación</w:t>
      </w:r>
    </w:p>
    <w:p w:rsidR="0055643D" w:rsidRDefault="0055643D" w:rsidP="0055643D">
      <w:r>
        <w:t>Gradiente</w:t>
      </w:r>
      <w:r w:rsidR="00716141">
        <w:t xml:space="preserve"> (Red Neuronal)</w:t>
      </w:r>
    </w:p>
    <w:p w:rsidR="00B152C6" w:rsidRDefault="00B152C6" w:rsidP="008D4BAE">
      <w:r>
        <w:t>IMC</w:t>
      </w:r>
    </w:p>
    <w:p w:rsidR="00B152C6" w:rsidRDefault="00B152C6" w:rsidP="008D4BAE">
      <w:r>
        <w:t>Intervalo</w:t>
      </w:r>
    </w:p>
    <w:p w:rsidR="00B152C6" w:rsidRDefault="00B152C6" w:rsidP="008D4BAE">
      <w:r>
        <w:t>KDD</w:t>
      </w:r>
    </w:p>
    <w:p w:rsidR="00B13C65" w:rsidRDefault="00B13C65" w:rsidP="008D4BAE">
      <w:r>
        <w:t>Monte-Carlo (Método)</w:t>
      </w:r>
    </w:p>
    <w:p w:rsidR="00B152C6" w:rsidRDefault="00B152C6" w:rsidP="008D4BAE">
      <w:r>
        <w:t>Modelo (Machine Learning)</w:t>
      </w:r>
    </w:p>
    <w:p w:rsidR="00B152C6" w:rsidRDefault="00B152C6" w:rsidP="008D4BAE">
      <w:r>
        <w:t>Outlier</w:t>
      </w:r>
    </w:p>
    <w:p w:rsidR="00B152C6" w:rsidRDefault="00B152C6" w:rsidP="008D4BAE">
      <w:r>
        <w:t>Patrón</w:t>
      </w:r>
    </w:p>
    <w:p w:rsidR="00B152C6" w:rsidRDefault="00B152C6" w:rsidP="00B01C84">
      <w:r>
        <w:t>Sistema Gestor de Base de Datos</w:t>
      </w:r>
    </w:p>
    <w:p w:rsidR="00B152C6" w:rsidRDefault="00B152C6" w:rsidP="008D4BAE">
      <w:r>
        <w:t>TDAH</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007FDB" w:rsidRDefault="00007FDB" w:rsidP="00201533">
      <w:pPr>
        <w:spacing w:after="200" w:line="276" w:lineRule="auto"/>
        <w:ind w:firstLine="0"/>
        <w:jc w:val="left"/>
      </w:pPr>
    </w:p>
    <w:p w:rsidR="00201533" w:rsidRDefault="00201533" w:rsidP="00201533">
      <w:pPr>
        <w:spacing w:after="200" w:line="276" w:lineRule="auto"/>
        <w:ind w:firstLine="0"/>
        <w:jc w:val="left"/>
      </w:pPr>
    </w:p>
    <w:p w:rsidR="00583BF6" w:rsidRDefault="00583BF6" w:rsidP="00201533">
      <w:pPr>
        <w:spacing w:after="200" w:line="276" w:lineRule="auto"/>
        <w:ind w:firstLine="0"/>
        <w:jc w:val="left"/>
      </w:pPr>
    </w:p>
    <w:p w:rsidR="004A708B" w:rsidRDefault="004A708B" w:rsidP="00583BF6">
      <w:pPr>
        <w:spacing w:after="200" w:line="276" w:lineRule="auto"/>
        <w:ind w:firstLine="0"/>
        <w:jc w:val="left"/>
        <w:sectPr w:rsidR="004A708B" w:rsidSect="00583BF6">
          <w:headerReference w:type="even" r:id="rId50"/>
          <w:headerReference w:type="default" r:id="rId51"/>
          <w:footerReference w:type="even" r:id="rId52"/>
          <w:footerReference w:type="default" r:id="rId53"/>
          <w:footerReference w:type="first" r:id="rId54"/>
          <w:type w:val="oddPage"/>
          <w:pgSz w:w="11906" w:h="16838"/>
          <w:pgMar w:top="1701" w:right="1418" w:bottom="1701" w:left="1985" w:header="709" w:footer="709" w:gutter="0"/>
          <w:pgNumType w:start="1"/>
          <w:cols w:space="708"/>
          <w:titlePg/>
          <w:docGrid w:linePitch="360"/>
        </w:sectPr>
      </w:pPr>
    </w:p>
    <w:bookmarkEnd w:id="2"/>
    <w:p w:rsidR="00583BF6" w:rsidRDefault="00583BF6" w:rsidP="00583BF6">
      <w:pPr>
        <w:spacing w:after="200" w:line="276" w:lineRule="auto"/>
        <w:ind w:firstLine="0"/>
        <w:jc w:val="left"/>
      </w:pPr>
    </w:p>
    <w:p w:rsidR="00583BF6" w:rsidRDefault="00583BF6" w:rsidP="00583BF6">
      <w:bookmarkStart w:id="127" w:name="_Toc2789257"/>
      <w:r w:rsidRPr="00060891">
        <w:rPr>
          <w:rStyle w:val="Ttulo2Car"/>
        </w:rPr>
        <w:t>Bibliografía</w:t>
      </w:r>
      <w:bookmarkEnd w:id="127"/>
    </w:p>
    <w:p w:rsidR="00583BF6" w:rsidRDefault="00583BF6" w:rsidP="00583BF6">
      <w:pPr>
        <w:spacing w:after="200" w:line="276" w:lineRule="auto"/>
        <w:ind w:firstLine="0"/>
        <w:jc w:val="left"/>
      </w:pPr>
    </w:p>
    <w:sdt>
      <w:sdtPr>
        <w:rPr>
          <w:b/>
        </w:rPr>
        <w:id w:val="4821330"/>
        <w:docPartObj>
          <w:docPartGallery w:val="Bibliographies"/>
          <w:docPartUnique/>
        </w:docPartObj>
      </w:sdtPr>
      <w:sdtEndPr>
        <w:rPr>
          <w:b w:val="0"/>
        </w:rPr>
      </w:sdtEndPr>
      <w:sdtContent>
        <w:sdt>
          <w:sdtPr>
            <w:id w:val="111145805"/>
            <w:bibliography/>
          </w:sdtPr>
          <w:sdtContent>
            <w:p w:rsidR="00583BF6" w:rsidRDefault="00583BF6" w:rsidP="00583BF6">
              <w:pPr>
                <w:ind w:left="284" w:firstLine="0"/>
                <w:rPr>
                  <w:noProof/>
                </w:rPr>
              </w:pPr>
              <w:r>
                <w:fldChar w:fldCharType="begin"/>
              </w:r>
              <w:r>
                <w:instrText xml:space="preserve"> BIBLIOGRAPHY \l 3082 </w:instrText>
              </w:r>
              <w:r>
                <w:fldChar w:fldCharType="separate"/>
              </w:r>
              <w:r>
                <w:rPr>
                  <w:noProof/>
                </w:rPr>
                <w:t xml:space="preserve">1. </w:t>
              </w:r>
              <w:r>
                <w:rPr>
                  <w:b/>
                  <w:bCs/>
                  <w:noProof/>
                </w:rPr>
                <w:t xml:space="preserve">Beriso Gómez-Escalonilla, Á., Plans Beriso, B., Sánchez-Guerra Roig, M. y Sánchez Peláez, D. </w:t>
              </w:r>
              <w:r w:rsidRPr="000D07B5">
                <w:rPr>
                  <w:bCs/>
                  <w:noProof/>
                </w:rPr>
                <w:t>(</w:t>
              </w:r>
              <w:r>
                <w:rPr>
                  <w:bCs/>
                  <w:noProof/>
                </w:rPr>
                <w:t>2003).</w:t>
              </w:r>
              <w:r>
                <w:rPr>
                  <w:noProof/>
                </w:rPr>
                <w:t xml:space="preserve"> </w:t>
              </w:r>
              <w:r>
                <w:rPr>
                  <w:i/>
                  <w:iCs/>
                  <w:noProof/>
                </w:rPr>
                <w:t xml:space="preserve">Cuaderno de Terapia Cognitivo-Conductual (Una orientación pedagógica e integradora). </w:t>
              </w:r>
              <w:r>
                <w:rPr>
                  <w:noProof/>
                </w:rPr>
                <w:t>Madrid: EOS.</w:t>
              </w:r>
            </w:p>
            <w:p w:rsidR="00583BF6" w:rsidRDefault="00583BF6" w:rsidP="00583BF6">
              <w:r>
                <w:t xml:space="preserve">2. </w:t>
              </w:r>
              <w:r>
                <w:rPr>
                  <w:b/>
                </w:rPr>
                <w:t>Burns, D.</w:t>
              </w:r>
              <w:r>
                <w:t xml:space="preserve"> (1980). </w:t>
              </w:r>
              <w:r w:rsidRPr="00EC0122">
                <w:rPr>
                  <w:i/>
                </w:rPr>
                <w:t>Sentirse Bien</w:t>
              </w:r>
              <w:r>
                <w:t>. Barcelona: Editorial Paidós.</w:t>
              </w:r>
            </w:p>
            <w:p w:rsidR="00583BF6" w:rsidRDefault="00583BF6" w:rsidP="00583BF6">
              <w:r>
                <w:t xml:space="preserve">3. </w:t>
              </w:r>
              <w:r>
                <w:rPr>
                  <w:b/>
                </w:rPr>
                <w:t>Morris, C. y Maisto, A.</w:t>
              </w:r>
              <w:r>
                <w:t xml:space="preserve"> (2005). </w:t>
              </w:r>
              <w:r w:rsidRPr="00EC0122">
                <w:rPr>
                  <w:i/>
                </w:rPr>
                <w:t>Introducción a la Psicología</w:t>
              </w:r>
              <w:r>
                <w:t>. México: Prentice Hall.</w:t>
              </w:r>
            </w:p>
            <w:p w:rsidR="00583BF6" w:rsidRDefault="00583BF6" w:rsidP="00583BF6">
              <w:pPr>
                <w:ind w:left="284" w:firstLine="0"/>
              </w:pPr>
              <w:r>
                <w:t xml:space="preserve">4. </w:t>
              </w:r>
              <w:r>
                <w:rPr>
                  <w:b/>
                </w:rPr>
                <w:t>González Muñoz, M.M.</w:t>
              </w:r>
              <w:r>
                <w:t xml:space="preserve"> (2010). </w:t>
              </w:r>
              <w:r w:rsidRPr="00EC0122">
                <w:rPr>
                  <w:i/>
                </w:rPr>
                <w:t>Estrategias metodológicas para el desarrollo de las habilidades sociales en el ámbito educativo</w:t>
              </w:r>
              <w:r>
                <w:t>. Salamanca: JetPrint.</w:t>
              </w:r>
            </w:p>
            <w:p w:rsidR="00583BF6" w:rsidRDefault="00583BF6" w:rsidP="00583BF6">
              <w:pPr>
                <w:ind w:left="284" w:firstLine="0"/>
              </w:pPr>
              <w:r>
                <w:t xml:space="preserve">5. </w:t>
              </w:r>
              <w:r w:rsidRPr="00132AEC">
                <w:rPr>
                  <w:b/>
                </w:rPr>
                <w:t>American Psychiatric Association.</w:t>
              </w:r>
              <w:r>
                <w:rPr>
                  <w:rFonts w:ascii="Arial" w:hAnsi="Arial" w:cs="Arial"/>
                  <w:color w:val="222222"/>
                  <w:shd w:val="clear" w:color="auto" w:fill="FFFFFF"/>
                </w:rPr>
                <w:t xml:space="preserve"> </w:t>
              </w:r>
              <w:r w:rsidRPr="00132AEC">
                <w:t xml:space="preserve">(2002). </w:t>
              </w:r>
              <w:r w:rsidRPr="00132AEC">
                <w:rPr>
                  <w:i/>
                </w:rPr>
                <w:t>Manual Diagnóstico y Estadístico de los Trastornos Mentales DSM-IV-TR.</w:t>
              </w:r>
              <w:r>
                <w:rPr>
                  <w:rFonts w:ascii="Arial" w:hAnsi="Arial" w:cs="Arial"/>
                  <w:color w:val="222222"/>
                  <w:shd w:val="clear" w:color="auto" w:fill="FFFFFF"/>
                </w:rPr>
                <w:t xml:space="preserve"> </w:t>
              </w:r>
              <w:r w:rsidRPr="00132AEC">
                <w:t>Barcelona: Masson.</w:t>
              </w:r>
            </w:p>
            <w:p w:rsidR="00583BF6" w:rsidRDefault="00583BF6" w:rsidP="00583BF6">
              <w:pPr>
                <w:ind w:left="284" w:firstLine="0"/>
              </w:pPr>
              <w:r>
                <w:t xml:space="preserve">6. </w:t>
              </w:r>
              <w:r>
                <w:rPr>
                  <w:b/>
                </w:rPr>
                <w:t>Tan, P., Steinbach, M. y Kumar, V.</w:t>
              </w:r>
              <w:r>
                <w:t xml:space="preserve"> (2006). </w:t>
              </w:r>
              <w:r>
                <w:rPr>
                  <w:i/>
                </w:rPr>
                <w:t>Introduction to Data Mining.</w:t>
              </w:r>
              <w:r>
                <w:t xml:space="preserve"> Boston: Pearson.</w:t>
              </w:r>
            </w:p>
            <w:p w:rsidR="00583BF6" w:rsidRPr="006A31A7" w:rsidRDefault="00583BF6" w:rsidP="00583BF6">
              <w:pPr>
                <w:ind w:left="284" w:firstLine="0"/>
              </w:pPr>
              <w:r>
                <w:t xml:space="preserve">7. </w:t>
              </w:r>
              <w:r w:rsidRPr="006A31A7">
                <w:rPr>
                  <w:b/>
                </w:rPr>
                <w:t>Hurwitz, J. y Kirsch, D.</w:t>
              </w:r>
              <w:r>
                <w:t xml:space="preserve"> (2018). </w:t>
              </w:r>
              <w:r>
                <w:rPr>
                  <w:i/>
                </w:rPr>
                <w:t>Machine Learning.</w:t>
              </w:r>
              <w:r>
                <w:t xml:space="preserve"> Hoboken: John Wiley and Sons.</w:t>
              </w:r>
            </w:p>
            <w:p w:rsidR="00583BF6" w:rsidRDefault="00583BF6" w:rsidP="00583BF6">
              <w:r>
                <w:fldChar w:fldCharType="end"/>
              </w:r>
              <w:r>
                <w:t xml:space="preserve">8. Monografías.com [En Línea] </w:t>
              </w:r>
              <w:r w:rsidRPr="006A12E9">
                <w:t>https://www.monografias.com/trabajos90/la-psicologia-cognitiva/la-psicologia-cognitiva.shtml</w:t>
              </w:r>
            </w:p>
            <w:p w:rsidR="00583BF6" w:rsidRDefault="00583BF6" w:rsidP="00583BF6">
              <w:pPr>
                <w:ind w:left="284" w:firstLine="0"/>
                <w:jc w:val="left"/>
              </w:pPr>
              <w:r>
                <w:t xml:space="preserve">9. Universidad de Barcelona [En Línea] </w:t>
              </w:r>
              <w:r w:rsidRPr="00FC1B5B">
                <w:t>http://www.ub.edu/dppsed/fvillar/principal/pdf/proyecto/cap_06_proc_info.pdf</w:t>
              </w:r>
            </w:p>
            <w:p w:rsidR="00583BF6" w:rsidRDefault="00583BF6" w:rsidP="00583BF6">
              <w:r>
                <w:t xml:space="preserve">10. Psicología y Mente [En Línea] </w:t>
              </w:r>
              <w:r w:rsidRPr="00DF4788">
                <w:t>https://psicologiaymente.com/psicologia/conductismo</w:t>
              </w:r>
            </w:p>
            <w:p w:rsidR="00583BF6" w:rsidRDefault="00583BF6" w:rsidP="00583BF6">
              <w:r>
                <w:t xml:space="preserve">11. </w:t>
              </w:r>
              <w:proofErr w:type="spellStart"/>
              <w:r>
                <w:t>Slideshare</w:t>
              </w:r>
              <w:proofErr w:type="spellEnd"/>
              <w:r>
                <w:t xml:space="preserve"> [En Línea] </w:t>
              </w:r>
              <w:r w:rsidRPr="00AA2E0B">
                <w:t>https://www.slideshare.net/Arlinzon/enfoque-cognitivo-conductual-historia-de-la-psicologia</w:t>
              </w:r>
            </w:p>
            <w:p w:rsidR="00583BF6" w:rsidRDefault="00583BF6" w:rsidP="00583BF6">
              <w:pPr>
                <w:ind w:left="284" w:firstLine="0"/>
                <w:jc w:val="left"/>
              </w:pPr>
              <w:r>
                <w:t xml:space="preserve">12. Universidad de Alicante [En Línea] </w:t>
              </w:r>
              <w:r w:rsidRPr="00AF58C2">
                <w:t>https://rua.ua.es/dspace/bitstream/10045/3834/29/TEMA%205_PROCESOS%20PSICOL%C3%93GICOS%20BASICOS.pdf</w:t>
              </w:r>
            </w:p>
            <w:p w:rsidR="00583BF6" w:rsidRDefault="00583BF6" w:rsidP="00583BF6">
              <w:pPr>
                <w:ind w:left="284" w:firstLine="0"/>
                <w:jc w:val="left"/>
              </w:pPr>
              <w:r>
                <w:t xml:space="preserve">13. Organización Mundial de la Salud [En Línea] </w:t>
              </w:r>
              <w:r w:rsidRPr="00AF58C2">
                <w:t>https://www.who.int/mediacentre/factsheets/fs396/es/</w:t>
              </w:r>
            </w:p>
            <w:p w:rsidR="00583BF6" w:rsidRDefault="00583BF6" w:rsidP="00583BF6">
              <w:pPr>
                <w:ind w:left="284" w:firstLine="0"/>
                <w:jc w:val="left"/>
              </w:pPr>
              <w:r>
                <w:t xml:space="preserve">14. </w:t>
              </w:r>
              <w:proofErr w:type="spellStart"/>
              <w:r>
                <w:t>Inside</w:t>
              </w:r>
              <w:proofErr w:type="spellEnd"/>
              <w:r>
                <w:t xml:space="preserve"> Big Data [En Línea] </w:t>
              </w:r>
              <w:r w:rsidRPr="006D5C09">
                <w:t>https://insidebigdata.com/2014/11/09/ask-data-scientist-importance-exploratory-data-analysis/</w:t>
              </w:r>
            </w:p>
            <w:p w:rsidR="00583BF6" w:rsidRDefault="00583BF6" w:rsidP="00583BF6">
              <w:pPr>
                <w:ind w:left="284" w:firstLine="0"/>
                <w:jc w:val="left"/>
              </w:pPr>
              <w:r>
                <w:t xml:space="preserve">15. </w:t>
              </w:r>
              <w:proofErr w:type="spellStart"/>
              <w:r>
                <w:t>Aukera</w:t>
              </w:r>
              <w:proofErr w:type="spellEnd"/>
              <w:r>
                <w:t xml:space="preserve"> [En Línea] </w:t>
              </w:r>
              <w:r w:rsidRPr="00C74DD3">
                <w:t>https://aukera.es/blog/data-science-que-es-y-que-no-es/</w:t>
              </w:r>
            </w:p>
            <w:p w:rsidR="00583BF6" w:rsidRDefault="00583BF6" w:rsidP="00583BF6">
              <w:pPr>
                <w:ind w:left="284" w:firstLine="0"/>
                <w:jc w:val="left"/>
              </w:pPr>
              <w:r>
                <w:t xml:space="preserve">16. IBM [En Línea] </w:t>
              </w:r>
              <w:r w:rsidR="00637534" w:rsidRPr="00637534">
                <w:t>https://www.ibm.com/support/knowledgecenter/en/SSEPGG_10.1.0/com.ibm.datatools.datamining.doc/c_dp_datapreparationoverview.html</w:t>
              </w:r>
            </w:p>
            <w:p w:rsidR="00637534" w:rsidRDefault="00637534" w:rsidP="00583BF6">
              <w:pPr>
                <w:ind w:left="284" w:firstLine="0"/>
                <w:jc w:val="left"/>
              </w:pPr>
              <w:r>
                <w:t xml:space="preserve">17. </w:t>
              </w:r>
              <w:r w:rsidR="00C94D4F">
                <w:t>Medium.com</w:t>
              </w:r>
              <w:r>
                <w:t xml:space="preserve"> [En Línea] </w:t>
              </w:r>
              <w:r w:rsidR="00D54232" w:rsidRPr="00D54232">
                <w:t>https://medium.freecodecamp.org/an-introduction-to-q-learning-reinforcement-learning-14ac0b4493cc</w:t>
              </w:r>
            </w:p>
            <w:p w:rsidR="00D54232" w:rsidRDefault="00D54232" w:rsidP="00583BF6">
              <w:pPr>
                <w:ind w:left="284" w:firstLine="0"/>
                <w:jc w:val="left"/>
              </w:pPr>
              <w:r>
                <w:t xml:space="preserve">18.Medium.com [En Línea] </w:t>
              </w:r>
              <w:r w:rsidRPr="00D54232">
                <w:t>https://medium.com/@violante.andre/simple-reinforcement-learning-temporal-difference-learning-e883ea0d65b0</w:t>
              </w:r>
            </w:p>
            <w:p w:rsidR="00713040" w:rsidRDefault="00D54232" w:rsidP="00583BF6">
              <w:pPr>
                <w:ind w:firstLine="0"/>
              </w:pPr>
            </w:p>
          </w:sdtContent>
        </w:sdt>
      </w:sdtContent>
    </w:sdt>
    <w:p w:rsidR="00583BF6" w:rsidRDefault="00583BF6" w:rsidP="00583BF6">
      <w:pPr>
        <w:ind w:firstLine="0"/>
      </w:pPr>
    </w:p>
    <w:p w:rsidR="00583BF6" w:rsidRDefault="00583BF6" w:rsidP="00583BF6">
      <w:pPr>
        <w:ind w:firstLine="0"/>
      </w:pPr>
    </w:p>
    <w:p w:rsidR="00583BF6" w:rsidRDefault="00583BF6" w:rsidP="00583BF6">
      <w:pPr>
        <w:ind w:firstLine="0"/>
      </w:pPr>
    </w:p>
    <w:p w:rsidR="00583BF6" w:rsidRDefault="00583BF6" w:rsidP="00583BF6">
      <w:pPr>
        <w:ind w:firstLine="0"/>
      </w:pPr>
    </w:p>
    <w:p w:rsidR="00583BF6" w:rsidRDefault="00583BF6" w:rsidP="00583BF6">
      <w:pPr>
        <w:ind w:firstLine="0"/>
      </w:pPr>
    </w:p>
    <w:p w:rsidR="001827B3" w:rsidRDefault="001827B3" w:rsidP="00583BF6">
      <w:pPr>
        <w:spacing w:after="200" w:line="276" w:lineRule="auto"/>
        <w:ind w:firstLine="0"/>
        <w:jc w:val="left"/>
        <w:rPr>
          <w:rStyle w:val="Ttulo2Car"/>
        </w:rPr>
      </w:pPr>
    </w:p>
    <w:p w:rsidR="001827B3" w:rsidRDefault="001827B3">
      <w:pPr>
        <w:spacing w:after="200" w:line="276" w:lineRule="auto"/>
        <w:ind w:firstLine="0"/>
        <w:jc w:val="left"/>
        <w:rPr>
          <w:rStyle w:val="Ttulo2Car"/>
        </w:rPr>
      </w:pPr>
      <w:r>
        <w:rPr>
          <w:rStyle w:val="Ttulo2Car"/>
        </w:rPr>
        <w:br w:type="page"/>
      </w:r>
    </w:p>
    <w:p w:rsidR="00583BF6" w:rsidRPr="00583BF6" w:rsidRDefault="00583BF6" w:rsidP="00583BF6">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28" w:name="_Toc2789258"/>
      <w:r>
        <w:rPr>
          <w:rStyle w:val="Ttulo2Car"/>
        </w:rPr>
        <w:lastRenderedPageBreak/>
        <w:t>Agradecimientos</w:t>
      </w:r>
      <w:bookmarkEnd w:id="128"/>
    </w:p>
    <w:p w:rsidR="00583BF6" w:rsidRPr="00C75249" w:rsidRDefault="00583BF6" w:rsidP="00583BF6">
      <w:pPr>
        <w:ind w:firstLine="0"/>
      </w:pPr>
    </w:p>
    <w:sectPr w:rsidR="00583BF6" w:rsidRPr="00C75249" w:rsidSect="00405415">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2857" w:rsidRDefault="00E82857" w:rsidP="004C4690">
      <w:pPr>
        <w:spacing w:after="0"/>
      </w:pPr>
      <w:r>
        <w:separator/>
      </w:r>
    </w:p>
  </w:endnote>
  <w:endnote w:type="continuationSeparator" w:id="0">
    <w:p w:rsidR="00E82857" w:rsidRDefault="00E82857"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1DB" w:rsidRDefault="00BB51DB"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912305"/>
      <w:docPartObj>
        <w:docPartGallery w:val="Page Numbers (Bottom of Page)"/>
        <w:docPartUnique/>
      </w:docPartObj>
    </w:sdtPr>
    <w:sdtContent>
      <w:p w:rsidR="00BB51DB" w:rsidRDefault="00BB51DB">
        <w:pPr>
          <w:pStyle w:val="Piedepgina"/>
          <w:jc w:val="center"/>
        </w:pPr>
        <w:r>
          <w:fldChar w:fldCharType="begin"/>
        </w:r>
        <w:r>
          <w:instrText>PAGE   \* MERGEFORMAT</w:instrText>
        </w:r>
        <w:r>
          <w:fldChar w:fldCharType="separate"/>
        </w:r>
        <w:r>
          <w:t>2</w:t>
        </w:r>
        <w:r>
          <w:fldChar w:fldCharType="end"/>
        </w:r>
      </w:p>
    </w:sdtContent>
  </w:sdt>
  <w:p w:rsidR="00BB51DB" w:rsidRDefault="00BB51D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1DB" w:rsidRDefault="00BB51DB" w:rsidP="00EA55C7">
    <w:pPr>
      <w:pStyle w:val="Piedepgina"/>
    </w:pPr>
  </w:p>
  <w:p w:rsidR="00BB51DB" w:rsidRDefault="00BB51D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847957"/>
      <w:docPartObj>
        <w:docPartGallery w:val="Page Numbers (Bottom of Page)"/>
        <w:docPartUnique/>
      </w:docPartObj>
    </w:sdtPr>
    <w:sdtContent>
      <w:p w:rsidR="00BB51DB" w:rsidRDefault="00BB51DB">
        <w:pPr>
          <w:pStyle w:val="Piedepgina"/>
        </w:pPr>
        <w:r>
          <w:fldChar w:fldCharType="begin"/>
        </w:r>
        <w:r>
          <w:instrText>PAGE   \* MERGEFORMAT</w:instrText>
        </w:r>
        <w:r>
          <w:fldChar w:fldCharType="separate"/>
        </w:r>
        <w:r>
          <w:t>2</w:t>
        </w:r>
        <w:r>
          <w:fldChar w:fldCharType="end"/>
        </w:r>
      </w:p>
    </w:sdtContent>
  </w:sdt>
  <w:p w:rsidR="00BB51DB" w:rsidRDefault="00BB51DB">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579753"/>
      <w:docPartObj>
        <w:docPartGallery w:val="Page Numbers (Bottom of Page)"/>
        <w:docPartUnique/>
      </w:docPartObj>
    </w:sdtPr>
    <w:sdtContent>
      <w:p w:rsidR="00BB51DB" w:rsidRDefault="00BB51DB">
        <w:pPr>
          <w:pStyle w:val="Piedepgina"/>
          <w:jc w:val="center"/>
        </w:pPr>
        <w:r>
          <w:ptab w:relativeTo="margin" w:alignment="right" w:leader="none"/>
        </w:r>
        <w:r>
          <w:fldChar w:fldCharType="begin"/>
        </w:r>
        <w:r>
          <w:instrText>PAGE   \* MERGEFORMAT</w:instrText>
        </w:r>
        <w:r>
          <w:fldChar w:fldCharType="separate"/>
        </w:r>
        <w:r>
          <w:t>2</w:t>
        </w:r>
        <w:r>
          <w:fldChar w:fldCharType="end"/>
        </w:r>
      </w:p>
    </w:sdtContent>
  </w:sdt>
  <w:p w:rsidR="00BB51DB" w:rsidRDefault="00BB51DB">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741731"/>
      <w:docPartObj>
        <w:docPartGallery w:val="Page Numbers (Bottom of Page)"/>
        <w:docPartUnique/>
      </w:docPartObj>
    </w:sdtPr>
    <w:sdtContent>
      <w:p w:rsidR="00BB51DB" w:rsidRDefault="00BB51DB" w:rsidP="00583BF6">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2857" w:rsidRDefault="00E82857" w:rsidP="004C4690">
      <w:pPr>
        <w:spacing w:after="0"/>
      </w:pPr>
      <w:r>
        <w:separator/>
      </w:r>
    </w:p>
  </w:footnote>
  <w:footnote w:type="continuationSeparator" w:id="0">
    <w:p w:rsidR="00E82857" w:rsidRDefault="00E82857"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1DB" w:rsidRDefault="00BB51DB" w:rsidP="009705C7">
    <w:pPr>
      <w:pStyle w:val="Encabezado"/>
      <w:jc w:val="center"/>
    </w:pPr>
  </w:p>
  <w:p w:rsidR="00BB51DB" w:rsidRPr="006739B8" w:rsidRDefault="00BB51DB" w:rsidP="00532D11">
    <w:pPr>
      <w:pStyle w:val="Encabezado"/>
    </w:pPr>
  </w:p>
  <w:p w:rsidR="00BB51DB" w:rsidRDefault="00BB51DB" w:rsidP="00532D11">
    <w:pPr>
      <w:pStyle w:val="Encabezado"/>
      <w:jc w:val="center"/>
    </w:pPr>
  </w:p>
  <w:p w:rsidR="00BB51DB" w:rsidRDefault="00BB51D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1DB" w:rsidRDefault="00BB51DB" w:rsidP="001859D4">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E11D09">
      <w:rPr>
        <w:noProof/>
      </w:rPr>
      <w:t>Introducción</w:t>
    </w:r>
    <w:r>
      <w:rPr>
        <w:noProof/>
      </w:rPr>
      <w:fldChar w:fldCharType="end"/>
    </w:r>
  </w:p>
  <w:p w:rsidR="00BB51DB" w:rsidRPr="006739B8" w:rsidRDefault="00BB51DB" w:rsidP="001859D4">
    <w:pPr>
      <w:pStyle w:val="Encabezado"/>
    </w:pPr>
  </w:p>
  <w:p w:rsidR="00BB51DB" w:rsidRDefault="00BB51DB" w:rsidP="001859D4">
    <w:pPr>
      <w:pStyle w:val="Encabezado"/>
      <w:ind w:firstLine="0"/>
    </w:pPr>
  </w:p>
  <w:p w:rsidR="00BB51DB" w:rsidRDefault="00BB51DB"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1DB" w:rsidRDefault="00BB51DB" w:rsidP="008A42B5">
    <w:pPr>
      <w:pStyle w:val="Encabezado"/>
      <w:pBdr>
        <w:bottom w:val="single" w:sz="4" w:space="1" w:color="auto"/>
      </w:pBdr>
      <w:ind w:firstLine="0"/>
    </w:pPr>
    <w:r>
      <w:t>La Inteligencia Artificial aplicada a la Inteligencia Emocional</w:t>
    </w:r>
  </w:p>
  <w:p w:rsidR="00BB51DB" w:rsidRDefault="00BB51DB" w:rsidP="008A42B5">
    <w:pPr>
      <w:pStyle w:val="Encabezado"/>
      <w:ind w:firstLine="0"/>
    </w:pPr>
  </w:p>
  <w:p w:rsidR="00BB51DB" w:rsidRPr="006739B8" w:rsidRDefault="00BB51DB" w:rsidP="00532D11">
    <w:pPr>
      <w:pStyle w:val="Encabezado"/>
    </w:pPr>
  </w:p>
  <w:p w:rsidR="00BB51DB" w:rsidRDefault="00BB51DB" w:rsidP="00532D11">
    <w:pPr>
      <w:pStyle w:val="Encabezado"/>
      <w:jc w:val="center"/>
    </w:pPr>
  </w:p>
  <w:p w:rsidR="00BB51DB" w:rsidRDefault="00BB51D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1DB" w:rsidRPr="00870204" w:rsidRDefault="00BB51DB"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E11D09">
      <w:rPr>
        <w:noProof/>
      </w:rPr>
      <w:fldChar w:fldCharType="separate"/>
    </w:r>
    <w:r w:rsidR="00E11D09">
      <w:rPr>
        <w:noProof/>
      </w:rPr>
      <w:t>Capítulo 2: Data Science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6"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7"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0"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3"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4"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0"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1"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7"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0"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1"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6"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44"/>
  </w:num>
  <w:num w:numId="2">
    <w:abstractNumId w:val="35"/>
  </w:num>
  <w:num w:numId="3">
    <w:abstractNumId w:val="6"/>
  </w:num>
  <w:num w:numId="4">
    <w:abstractNumId w:val="40"/>
  </w:num>
  <w:num w:numId="5">
    <w:abstractNumId w:val="23"/>
  </w:num>
  <w:num w:numId="6">
    <w:abstractNumId w:val="21"/>
  </w:num>
  <w:num w:numId="7">
    <w:abstractNumId w:val="28"/>
  </w:num>
  <w:num w:numId="8">
    <w:abstractNumId w:val="33"/>
  </w:num>
  <w:num w:numId="9">
    <w:abstractNumId w:val="24"/>
  </w:num>
  <w:num w:numId="10">
    <w:abstractNumId w:val="20"/>
  </w:num>
  <w:num w:numId="11">
    <w:abstractNumId w:val="38"/>
  </w:num>
  <w:num w:numId="12">
    <w:abstractNumId w:val="30"/>
  </w:num>
  <w:num w:numId="13">
    <w:abstractNumId w:val="22"/>
  </w:num>
  <w:num w:numId="14">
    <w:abstractNumId w:val="25"/>
  </w:num>
  <w:num w:numId="15">
    <w:abstractNumId w:val="10"/>
  </w:num>
  <w:num w:numId="16">
    <w:abstractNumId w:val="11"/>
  </w:num>
  <w:num w:numId="17">
    <w:abstractNumId w:val="18"/>
  </w:num>
  <w:num w:numId="18">
    <w:abstractNumId w:val="19"/>
  </w:num>
  <w:num w:numId="19">
    <w:abstractNumId w:val="12"/>
  </w:num>
  <w:num w:numId="20">
    <w:abstractNumId w:val="41"/>
  </w:num>
  <w:num w:numId="21">
    <w:abstractNumId w:val="1"/>
  </w:num>
  <w:num w:numId="22">
    <w:abstractNumId w:val="46"/>
  </w:num>
  <w:num w:numId="23">
    <w:abstractNumId w:val="39"/>
  </w:num>
  <w:num w:numId="24">
    <w:abstractNumId w:val="16"/>
  </w:num>
  <w:num w:numId="25">
    <w:abstractNumId w:val="36"/>
  </w:num>
  <w:num w:numId="26">
    <w:abstractNumId w:val="5"/>
  </w:num>
  <w:num w:numId="27">
    <w:abstractNumId w:val="32"/>
  </w:num>
  <w:num w:numId="28">
    <w:abstractNumId w:val="3"/>
  </w:num>
  <w:num w:numId="29">
    <w:abstractNumId w:val="26"/>
  </w:num>
  <w:num w:numId="30">
    <w:abstractNumId w:val="15"/>
  </w:num>
  <w:num w:numId="31">
    <w:abstractNumId w:val="29"/>
  </w:num>
  <w:num w:numId="32">
    <w:abstractNumId w:val="31"/>
  </w:num>
  <w:num w:numId="33">
    <w:abstractNumId w:val="13"/>
  </w:num>
  <w:num w:numId="34">
    <w:abstractNumId w:val="17"/>
  </w:num>
  <w:num w:numId="35">
    <w:abstractNumId w:val="42"/>
  </w:num>
  <w:num w:numId="36">
    <w:abstractNumId w:val="43"/>
  </w:num>
  <w:num w:numId="37">
    <w:abstractNumId w:val="8"/>
  </w:num>
  <w:num w:numId="38">
    <w:abstractNumId w:val="27"/>
  </w:num>
  <w:num w:numId="39">
    <w:abstractNumId w:val="34"/>
  </w:num>
  <w:num w:numId="40">
    <w:abstractNumId w:val="14"/>
  </w:num>
  <w:num w:numId="41">
    <w:abstractNumId w:val="0"/>
  </w:num>
  <w:num w:numId="42">
    <w:abstractNumId w:val="37"/>
  </w:num>
  <w:num w:numId="43">
    <w:abstractNumId w:val="2"/>
  </w:num>
  <w:num w:numId="44">
    <w:abstractNumId w:val="9"/>
  </w:num>
  <w:num w:numId="45">
    <w:abstractNumId w:val="4"/>
  </w:num>
  <w:num w:numId="46">
    <w:abstractNumId w:val="45"/>
  </w:num>
  <w:num w:numId="47">
    <w:abstractNumId w:val="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3EE6"/>
    <w:rsid w:val="00004BFE"/>
    <w:rsid w:val="00006551"/>
    <w:rsid w:val="00006935"/>
    <w:rsid w:val="00007FDB"/>
    <w:rsid w:val="00012F67"/>
    <w:rsid w:val="00013D72"/>
    <w:rsid w:val="00014DBE"/>
    <w:rsid w:val="000222A0"/>
    <w:rsid w:val="00022699"/>
    <w:rsid w:val="000243E6"/>
    <w:rsid w:val="00024A43"/>
    <w:rsid w:val="000261BF"/>
    <w:rsid w:val="00027124"/>
    <w:rsid w:val="00032CA5"/>
    <w:rsid w:val="000336D0"/>
    <w:rsid w:val="00036497"/>
    <w:rsid w:val="000440A0"/>
    <w:rsid w:val="000451E9"/>
    <w:rsid w:val="000506C3"/>
    <w:rsid w:val="000537B0"/>
    <w:rsid w:val="00057EA7"/>
    <w:rsid w:val="00060891"/>
    <w:rsid w:val="0006413C"/>
    <w:rsid w:val="00064D0A"/>
    <w:rsid w:val="00065141"/>
    <w:rsid w:val="00067898"/>
    <w:rsid w:val="000718A9"/>
    <w:rsid w:val="00077D95"/>
    <w:rsid w:val="00081DBE"/>
    <w:rsid w:val="00083CB1"/>
    <w:rsid w:val="00085EAA"/>
    <w:rsid w:val="0008660E"/>
    <w:rsid w:val="000966F4"/>
    <w:rsid w:val="000B2150"/>
    <w:rsid w:val="000C3B3E"/>
    <w:rsid w:val="000D07B5"/>
    <w:rsid w:val="000D2014"/>
    <w:rsid w:val="000D6072"/>
    <w:rsid w:val="000E08F2"/>
    <w:rsid w:val="000E3330"/>
    <w:rsid w:val="000E3955"/>
    <w:rsid w:val="000F512F"/>
    <w:rsid w:val="000F5232"/>
    <w:rsid w:val="00101392"/>
    <w:rsid w:val="00103D7D"/>
    <w:rsid w:val="00110226"/>
    <w:rsid w:val="00110B63"/>
    <w:rsid w:val="00111107"/>
    <w:rsid w:val="001132E5"/>
    <w:rsid w:val="00116402"/>
    <w:rsid w:val="0012454F"/>
    <w:rsid w:val="00132636"/>
    <w:rsid w:val="001329A9"/>
    <w:rsid w:val="00132AEC"/>
    <w:rsid w:val="001343B9"/>
    <w:rsid w:val="00137E35"/>
    <w:rsid w:val="0014069D"/>
    <w:rsid w:val="00142F3B"/>
    <w:rsid w:val="0014487C"/>
    <w:rsid w:val="00147CB3"/>
    <w:rsid w:val="00152DD7"/>
    <w:rsid w:val="001556F8"/>
    <w:rsid w:val="00155F0D"/>
    <w:rsid w:val="00157BA1"/>
    <w:rsid w:val="00157E90"/>
    <w:rsid w:val="00161FA8"/>
    <w:rsid w:val="00162A43"/>
    <w:rsid w:val="001658BB"/>
    <w:rsid w:val="00171E20"/>
    <w:rsid w:val="00181516"/>
    <w:rsid w:val="00181B96"/>
    <w:rsid w:val="00182157"/>
    <w:rsid w:val="001827B3"/>
    <w:rsid w:val="00183E44"/>
    <w:rsid w:val="00184111"/>
    <w:rsid w:val="001859D4"/>
    <w:rsid w:val="00190A43"/>
    <w:rsid w:val="001917E3"/>
    <w:rsid w:val="00191F33"/>
    <w:rsid w:val="00192704"/>
    <w:rsid w:val="001A1D46"/>
    <w:rsid w:val="001A38A9"/>
    <w:rsid w:val="001A5684"/>
    <w:rsid w:val="001B0902"/>
    <w:rsid w:val="001B5A2D"/>
    <w:rsid w:val="001C233E"/>
    <w:rsid w:val="001C3116"/>
    <w:rsid w:val="001C50EE"/>
    <w:rsid w:val="001C57D9"/>
    <w:rsid w:val="001C68D0"/>
    <w:rsid w:val="001D0593"/>
    <w:rsid w:val="001E0DA2"/>
    <w:rsid w:val="001E460B"/>
    <w:rsid w:val="001E47D0"/>
    <w:rsid w:val="001F0BFD"/>
    <w:rsid w:val="001F0FA8"/>
    <w:rsid w:val="001F161E"/>
    <w:rsid w:val="001F4987"/>
    <w:rsid w:val="00201533"/>
    <w:rsid w:val="002048E3"/>
    <w:rsid w:val="00207AD8"/>
    <w:rsid w:val="002110C1"/>
    <w:rsid w:val="002152FB"/>
    <w:rsid w:val="002219E2"/>
    <w:rsid w:val="00221AC7"/>
    <w:rsid w:val="00240ACF"/>
    <w:rsid w:val="00244202"/>
    <w:rsid w:val="00250140"/>
    <w:rsid w:val="0025237D"/>
    <w:rsid w:val="0025250A"/>
    <w:rsid w:val="0025298E"/>
    <w:rsid w:val="00255D98"/>
    <w:rsid w:val="00262547"/>
    <w:rsid w:val="0026302C"/>
    <w:rsid w:val="00263CD9"/>
    <w:rsid w:val="00273488"/>
    <w:rsid w:val="0027428B"/>
    <w:rsid w:val="002751AB"/>
    <w:rsid w:val="0027643A"/>
    <w:rsid w:val="00276C07"/>
    <w:rsid w:val="00277FA1"/>
    <w:rsid w:val="0028156F"/>
    <w:rsid w:val="00283859"/>
    <w:rsid w:val="00284064"/>
    <w:rsid w:val="00284DE6"/>
    <w:rsid w:val="0028782E"/>
    <w:rsid w:val="002934B8"/>
    <w:rsid w:val="00293E57"/>
    <w:rsid w:val="00295A88"/>
    <w:rsid w:val="002B2A04"/>
    <w:rsid w:val="002B3E1D"/>
    <w:rsid w:val="002B588A"/>
    <w:rsid w:val="002D0761"/>
    <w:rsid w:val="002D0D27"/>
    <w:rsid w:val="002D0D71"/>
    <w:rsid w:val="002D423D"/>
    <w:rsid w:val="002E0522"/>
    <w:rsid w:val="002E27EB"/>
    <w:rsid w:val="002E3CD4"/>
    <w:rsid w:val="00303804"/>
    <w:rsid w:val="00315C9A"/>
    <w:rsid w:val="00315F34"/>
    <w:rsid w:val="00316604"/>
    <w:rsid w:val="00317168"/>
    <w:rsid w:val="003203A1"/>
    <w:rsid w:val="003218AC"/>
    <w:rsid w:val="003232A7"/>
    <w:rsid w:val="003236EC"/>
    <w:rsid w:val="00327D05"/>
    <w:rsid w:val="00327FEF"/>
    <w:rsid w:val="00333A29"/>
    <w:rsid w:val="00333A68"/>
    <w:rsid w:val="00335226"/>
    <w:rsid w:val="003365F0"/>
    <w:rsid w:val="003370D9"/>
    <w:rsid w:val="00337A46"/>
    <w:rsid w:val="00343AF3"/>
    <w:rsid w:val="003441B9"/>
    <w:rsid w:val="003535C1"/>
    <w:rsid w:val="00354D85"/>
    <w:rsid w:val="0035583C"/>
    <w:rsid w:val="003604AA"/>
    <w:rsid w:val="003635C5"/>
    <w:rsid w:val="00363B3A"/>
    <w:rsid w:val="00364FC4"/>
    <w:rsid w:val="00366F3A"/>
    <w:rsid w:val="00366F67"/>
    <w:rsid w:val="003708D1"/>
    <w:rsid w:val="00372BB7"/>
    <w:rsid w:val="0037304A"/>
    <w:rsid w:val="00375615"/>
    <w:rsid w:val="00377297"/>
    <w:rsid w:val="00377CA3"/>
    <w:rsid w:val="00381C45"/>
    <w:rsid w:val="003A3112"/>
    <w:rsid w:val="003A4539"/>
    <w:rsid w:val="003A657D"/>
    <w:rsid w:val="003B2C93"/>
    <w:rsid w:val="003B5124"/>
    <w:rsid w:val="003C0DB5"/>
    <w:rsid w:val="003C4E4E"/>
    <w:rsid w:val="003C767C"/>
    <w:rsid w:val="003F13D2"/>
    <w:rsid w:val="003F1435"/>
    <w:rsid w:val="00403236"/>
    <w:rsid w:val="0040492C"/>
    <w:rsid w:val="00405415"/>
    <w:rsid w:val="00405B01"/>
    <w:rsid w:val="00406E51"/>
    <w:rsid w:val="00407911"/>
    <w:rsid w:val="00415067"/>
    <w:rsid w:val="0041722C"/>
    <w:rsid w:val="00417614"/>
    <w:rsid w:val="00421668"/>
    <w:rsid w:val="004303F3"/>
    <w:rsid w:val="0043359F"/>
    <w:rsid w:val="004357B3"/>
    <w:rsid w:val="00436DB2"/>
    <w:rsid w:val="004426EC"/>
    <w:rsid w:val="00442DE6"/>
    <w:rsid w:val="00443D1A"/>
    <w:rsid w:val="00447583"/>
    <w:rsid w:val="004503F7"/>
    <w:rsid w:val="00452789"/>
    <w:rsid w:val="0045291D"/>
    <w:rsid w:val="00460653"/>
    <w:rsid w:val="004647E5"/>
    <w:rsid w:val="00465040"/>
    <w:rsid w:val="00466040"/>
    <w:rsid w:val="00466329"/>
    <w:rsid w:val="0047413F"/>
    <w:rsid w:val="004760F2"/>
    <w:rsid w:val="00480579"/>
    <w:rsid w:val="00486BD1"/>
    <w:rsid w:val="004A1918"/>
    <w:rsid w:val="004A4866"/>
    <w:rsid w:val="004A487C"/>
    <w:rsid w:val="004A708B"/>
    <w:rsid w:val="004B0168"/>
    <w:rsid w:val="004B0444"/>
    <w:rsid w:val="004B1138"/>
    <w:rsid w:val="004C4690"/>
    <w:rsid w:val="004D09A8"/>
    <w:rsid w:val="004D1283"/>
    <w:rsid w:val="004D12B2"/>
    <w:rsid w:val="004D1F71"/>
    <w:rsid w:val="004D2CCF"/>
    <w:rsid w:val="004D3192"/>
    <w:rsid w:val="004E256A"/>
    <w:rsid w:val="004E4D6A"/>
    <w:rsid w:val="004E6D70"/>
    <w:rsid w:val="004E7751"/>
    <w:rsid w:val="004F4434"/>
    <w:rsid w:val="004F4F5F"/>
    <w:rsid w:val="004F6AB2"/>
    <w:rsid w:val="005033B7"/>
    <w:rsid w:val="00512FF7"/>
    <w:rsid w:val="005131B8"/>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655"/>
    <w:rsid w:val="0053479B"/>
    <w:rsid w:val="005415EB"/>
    <w:rsid w:val="00543AE3"/>
    <w:rsid w:val="005450D4"/>
    <w:rsid w:val="00545AB4"/>
    <w:rsid w:val="00547479"/>
    <w:rsid w:val="005501F7"/>
    <w:rsid w:val="005534E8"/>
    <w:rsid w:val="0055643D"/>
    <w:rsid w:val="00557195"/>
    <w:rsid w:val="005611E0"/>
    <w:rsid w:val="00565175"/>
    <w:rsid w:val="0056655F"/>
    <w:rsid w:val="0057493E"/>
    <w:rsid w:val="00575805"/>
    <w:rsid w:val="005764ED"/>
    <w:rsid w:val="00581F5E"/>
    <w:rsid w:val="005831A6"/>
    <w:rsid w:val="00583782"/>
    <w:rsid w:val="00583B30"/>
    <w:rsid w:val="00583BF6"/>
    <w:rsid w:val="005904C1"/>
    <w:rsid w:val="00593325"/>
    <w:rsid w:val="00595F63"/>
    <w:rsid w:val="005A60C8"/>
    <w:rsid w:val="005A6218"/>
    <w:rsid w:val="005B105F"/>
    <w:rsid w:val="005B237E"/>
    <w:rsid w:val="005B3A3F"/>
    <w:rsid w:val="005B7C12"/>
    <w:rsid w:val="005C0078"/>
    <w:rsid w:val="005C0B63"/>
    <w:rsid w:val="005C142F"/>
    <w:rsid w:val="005C49E4"/>
    <w:rsid w:val="005C655D"/>
    <w:rsid w:val="005C7D26"/>
    <w:rsid w:val="005D1167"/>
    <w:rsid w:val="005D1CB7"/>
    <w:rsid w:val="005D4B94"/>
    <w:rsid w:val="005D617E"/>
    <w:rsid w:val="005D7EB4"/>
    <w:rsid w:val="005E2130"/>
    <w:rsid w:val="005E4319"/>
    <w:rsid w:val="005E7A70"/>
    <w:rsid w:val="005F2642"/>
    <w:rsid w:val="005F2B69"/>
    <w:rsid w:val="005F67EF"/>
    <w:rsid w:val="005F79F4"/>
    <w:rsid w:val="0060043D"/>
    <w:rsid w:val="00601BCC"/>
    <w:rsid w:val="00603101"/>
    <w:rsid w:val="00606A35"/>
    <w:rsid w:val="006104E2"/>
    <w:rsid w:val="0061468B"/>
    <w:rsid w:val="00615E37"/>
    <w:rsid w:val="0062401E"/>
    <w:rsid w:val="00637534"/>
    <w:rsid w:val="00643376"/>
    <w:rsid w:val="00644597"/>
    <w:rsid w:val="006510A7"/>
    <w:rsid w:val="00652A52"/>
    <w:rsid w:val="0065395A"/>
    <w:rsid w:val="00657664"/>
    <w:rsid w:val="00657B88"/>
    <w:rsid w:val="00660A87"/>
    <w:rsid w:val="006623C0"/>
    <w:rsid w:val="00664742"/>
    <w:rsid w:val="0066634B"/>
    <w:rsid w:val="006732E8"/>
    <w:rsid w:val="006739B8"/>
    <w:rsid w:val="00675008"/>
    <w:rsid w:val="006767F5"/>
    <w:rsid w:val="006833EC"/>
    <w:rsid w:val="006837FA"/>
    <w:rsid w:val="006900D6"/>
    <w:rsid w:val="006904A6"/>
    <w:rsid w:val="00690561"/>
    <w:rsid w:val="00691437"/>
    <w:rsid w:val="00691E3E"/>
    <w:rsid w:val="006A12E9"/>
    <w:rsid w:val="006A2CC8"/>
    <w:rsid w:val="006A31A7"/>
    <w:rsid w:val="006A7853"/>
    <w:rsid w:val="006B1D3A"/>
    <w:rsid w:val="006C17EE"/>
    <w:rsid w:val="006C2F44"/>
    <w:rsid w:val="006C4113"/>
    <w:rsid w:val="006C5660"/>
    <w:rsid w:val="006C5DF0"/>
    <w:rsid w:val="006C69A8"/>
    <w:rsid w:val="006D0254"/>
    <w:rsid w:val="006D053F"/>
    <w:rsid w:val="006D5C09"/>
    <w:rsid w:val="006D6204"/>
    <w:rsid w:val="006D6692"/>
    <w:rsid w:val="006E0F74"/>
    <w:rsid w:val="006E1DA6"/>
    <w:rsid w:val="006E43D0"/>
    <w:rsid w:val="006F2219"/>
    <w:rsid w:val="006F5FE0"/>
    <w:rsid w:val="006F7767"/>
    <w:rsid w:val="006F7780"/>
    <w:rsid w:val="00703556"/>
    <w:rsid w:val="007126DF"/>
    <w:rsid w:val="00713040"/>
    <w:rsid w:val="00713FA4"/>
    <w:rsid w:val="00716141"/>
    <w:rsid w:val="00726751"/>
    <w:rsid w:val="007305A0"/>
    <w:rsid w:val="00743752"/>
    <w:rsid w:val="00747D14"/>
    <w:rsid w:val="00750FA3"/>
    <w:rsid w:val="007514CD"/>
    <w:rsid w:val="00751A46"/>
    <w:rsid w:val="0075361C"/>
    <w:rsid w:val="00753EBE"/>
    <w:rsid w:val="007543DB"/>
    <w:rsid w:val="007554FD"/>
    <w:rsid w:val="00760153"/>
    <w:rsid w:val="00760D4E"/>
    <w:rsid w:val="00763BE3"/>
    <w:rsid w:val="00780AAC"/>
    <w:rsid w:val="007811F5"/>
    <w:rsid w:val="00782724"/>
    <w:rsid w:val="007870A2"/>
    <w:rsid w:val="007904DD"/>
    <w:rsid w:val="00791D7D"/>
    <w:rsid w:val="007932C2"/>
    <w:rsid w:val="007935D3"/>
    <w:rsid w:val="0079391E"/>
    <w:rsid w:val="007943D5"/>
    <w:rsid w:val="007A4796"/>
    <w:rsid w:val="007A4FD6"/>
    <w:rsid w:val="007A50F4"/>
    <w:rsid w:val="007B1A22"/>
    <w:rsid w:val="007B432C"/>
    <w:rsid w:val="007B6A00"/>
    <w:rsid w:val="007C03E1"/>
    <w:rsid w:val="007C0D52"/>
    <w:rsid w:val="007C1632"/>
    <w:rsid w:val="007C3DC4"/>
    <w:rsid w:val="007C4679"/>
    <w:rsid w:val="007D4C05"/>
    <w:rsid w:val="007D4C3E"/>
    <w:rsid w:val="007D6268"/>
    <w:rsid w:val="007E2957"/>
    <w:rsid w:val="007E2AC5"/>
    <w:rsid w:val="007E5632"/>
    <w:rsid w:val="007E5BC9"/>
    <w:rsid w:val="007E71EE"/>
    <w:rsid w:val="007F608A"/>
    <w:rsid w:val="007F77E9"/>
    <w:rsid w:val="008003A2"/>
    <w:rsid w:val="008008E4"/>
    <w:rsid w:val="008051C7"/>
    <w:rsid w:val="00806E78"/>
    <w:rsid w:val="00807A68"/>
    <w:rsid w:val="0081020E"/>
    <w:rsid w:val="008126A0"/>
    <w:rsid w:val="0081521D"/>
    <w:rsid w:val="00820BFF"/>
    <w:rsid w:val="008214E6"/>
    <w:rsid w:val="00823DA6"/>
    <w:rsid w:val="00827DBE"/>
    <w:rsid w:val="00830199"/>
    <w:rsid w:val="00830564"/>
    <w:rsid w:val="0083450E"/>
    <w:rsid w:val="00836E5C"/>
    <w:rsid w:val="0084189C"/>
    <w:rsid w:val="00844D9E"/>
    <w:rsid w:val="008451BE"/>
    <w:rsid w:val="00845C14"/>
    <w:rsid w:val="00847E32"/>
    <w:rsid w:val="00854D13"/>
    <w:rsid w:val="00865849"/>
    <w:rsid w:val="008664F2"/>
    <w:rsid w:val="00866CDA"/>
    <w:rsid w:val="00870204"/>
    <w:rsid w:val="00877195"/>
    <w:rsid w:val="00877C12"/>
    <w:rsid w:val="00877E66"/>
    <w:rsid w:val="00877E93"/>
    <w:rsid w:val="008830C0"/>
    <w:rsid w:val="0088433B"/>
    <w:rsid w:val="00884418"/>
    <w:rsid w:val="00886B95"/>
    <w:rsid w:val="00890BEC"/>
    <w:rsid w:val="00896A36"/>
    <w:rsid w:val="008A2D4D"/>
    <w:rsid w:val="008A42B5"/>
    <w:rsid w:val="008A6086"/>
    <w:rsid w:val="008B29D6"/>
    <w:rsid w:val="008B550E"/>
    <w:rsid w:val="008B5A3F"/>
    <w:rsid w:val="008C271A"/>
    <w:rsid w:val="008C33A4"/>
    <w:rsid w:val="008C72C7"/>
    <w:rsid w:val="008D2313"/>
    <w:rsid w:val="008D2707"/>
    <w:rsid w:val="008D28EA"/>
    <w:rsid w:val="008D3121"/>
    <w:rsid w:val="008D4BAE"/>
    <w:rsid w:val="008D5CAD"/>
    <w:rsid w:val="008E0736"/>
    <w:rsid w:val="008E2EC0"/>
    <w:rsid w:val="008E66CE"/>
    <w:rsid w:val="008E7D7B"/>
    <w:rsid w:val="008F2F46"/>
    <w:rsid w:val="008F3101"/>
    <w:rsid w:val="008F3F76"/>
    <w:rsid w:val="008F564C"/>
    <w:rsid w:val="008F7847"/>
    <w:rsid w:val="008F78FD"/>
    <w:rsid w:val="009034FD"/>
    <w:rsid w:val="009047D0"/>
    <w:rsid w:val="00904E04"/>
    <w:rsid w:val="00907AF0"/>
    <w:rsid w:val="00910435"/>
    <w:rsid w:val="00910909"/>
    <w:rsid w:val="00910D31"/>
    <w:rsid w:val="0091123E"/>
    <w:rsid w:val="0091138F"/>
    <w:rsid w:val="00912ABC"/>
    <w:rsid w:val="0091663A"/>
    <w:rsid w:val="00924546"/>
    <w:rsid w:val="00926190"/>
    <w:rsid w:val="00927C15"/>
    <w:rsid w:val="0093370E"/>
    <w:rsid w:val="009347D9"/>
    <w:rsid w:val="00934F0C"/>
    <w:rsid w:val="009405FC"/>
    <w:rsid w:val="00940B6C"/>
    <w:rsid w:val="00941720"/>
    <w:rsid w:val="00955F54"/>
    <w:rsid w:val="009705C7"/>
    <w:rsid w:val="00971534"/>
    <w:rsid w:val="009808B1"/>
    <w:rsid w:val="00982AEC"/>
    <w:rsid w:val="00991168"/>
    <w:rsid w:val="00994F6E"/>
    <w:rsid w:val="009A33E9"/>
    <w:rsid w:val="009B1F8D"/>
    <w:rsid w:val="009B3141"/>
    <w:rsid w:val="009C0472"/>
    <w:rsid w:val="009C157A"/>
    <w:rsid w:val="009C15F8"/>
    <w:rsid w:val="009C481A"/>
    <w:rsid w:val="009C7A36"/>
    <w:rsid w:val="009D5C65"/>
    <w:rsid w:val="009D6EF2"/>
    <w:rsid w:val="009E5A71"/>
    <w:rsid w:val="009F6DAA"/>
    <w:rsid w:val="009F7E12"/>
    <w:rsid w:val="00A0465B"/>
    <w:rsid w:val="00A10C70"/>
    <w:rsid w:val="00A154A5"/>
    <w:rsid w:val="00A20280"/>
    <w:rsid w:val="00A207E0"/>
    <w:rsid w:val="00A25266"/>
    <w:rsid w:val="00A26828"/>
    <w:rsid w:val="00A318BA"/>
    <w:rsid w:val="00A319B6"/>
    <w:rsid w:val="00A34B32"/>
    <w:rsid w:val="00A34C42"/>
    <w:rsid w:val="00A35CC0"/>
    <w:rsid w:val="00A36C88"/>
    <w:rsid w:val="00A43524"/>
    <w:rsid w:val="00A45F2D"/>
    <w:rsid w:val="00A46543"/>
    <w:rsid w:val="00A54B36"/>
    <w:rsid w:val="00A6136B"/>
    <w:rsid w:val="00A62BD0"/>
    <w:rsid w:val="00A653F9"/>
    <w:rsid w:val="00A6579C"/>
    <w:rsid w:val="00A67863"/>
    <w:rsid w:val="00A70633"/>
    <w:rsid w:val="00A74757"/>
    <w:rsid w:val="00A77CEB"/>
    <w:rsid w:val="00A821D6"/>
    <w:rsid w:val="00A93466"/>
    <w:rsid w:val="00A96166"/>
    <w:rsid w:val="00A9682E"/>
    <w:rsid w:val="00A96B73"/>
    <w:rsid w:val="00A97989"/>
    <w:rsid w:val="00A979A1"/>
    <w:rsid w:val="00AA250C"/>
    <w:rsid w:val="00AA2B88"/>
    <w:rsid w:val="00AA2E0B"/>
    <w:rsid w:val="00AA3314"/>
    <w:rsid w:val="00AB0C53"/>
    <w:rsid w:val="00AB0F5B"/>
    <w:rsid w:val="00AB2D69"/>
    <w:rsid w:val="00AB3B12"/>
    <w:rsid w:val="00AB77FA"/>
    <w:rsid w:val="00AC0442"/>
    <w:rsid w:val="00AC053F"/>
    <w:rsid w:val="00AC4CB8"/>
    <w:rsid w:val="00AC7AF4"/>
    <w:rsid w:val="00AD2DD0"/>
    <w:rsid w:val="00AD4A96"/>
    <w:rsid w:val="00AD6A97"/>
    <w:rsid w:val="00AE0FFD"/>
    <w:rsid w:val="00AE14FF"/>
    <w:rsid w:val="00AF58C2"/>
    <w:rsid w:val="00AF5CFF"/>
    <w:rsid w:val="00AF7674"/>
    <w:rsid w:val="00B005E5"/>
    <w:rsid w:val="00B00BED"/>
    <w:rsid w:val="00B013A5"/>
    <w:rsid w:val="00B01C84"/>
    <w:rsid w:val="00B05A8E"/>
    <w:rsid w:val="00B05FD6"/>
    <w:rsid w:val="00B07E60"/>
    <w:rsid w:val="00B115B8"/>
    <w:rsid w:val="00B13C65"/>
    <w:rsid w:val="00B14D11"/>
    <w:rsid w:val="00B1507C"/>
    <w:rsid w:val="00B152C6"/>
    <w:rsid w:val="00B154F4"/>
    <w:rsid w:val="00B17520"/>
    <w:rsid w:val="00B1782D"/>
    <w:rsid w:val="00B202BB"/>
    <w:rsid w:val="00B22212"/>
    <w:rsid w:val="00B22440"/>
    <w:rsid w:val="00B23616"/>
    <w:rsid w:val="00B2455A"/>
    <w:rsid w:val="00B24AAB"/>
    <w:rsid w:val="00B259EE"/>
    <w:rsid w:val="00B279BD"/>
    <w:rsid w:val="00B34B29"/>
    <w:rsid w:val="00B360CB"/>
    <w:rsid w:val="00B368B5"/>
    <w:rsid w:val="00B41C54"/>
    <w:rsid w:val="00B44A75"/>
    <w:rsid w:val="00B4510F"/>
    <w:rsid w:val="00B460DA"/>
    <w:rsid w:val="00B47C36"/>
    <w:rsid w:val="00B51FB1"/>
    <w:rsid w:val="00B52D76"/>
    <w:rsid w:val="00B608E8"/>
    <w:rsid w:val="00B62AD1"/>
    <w:rsid w:val="00B62FD6"/>
    <w:rsid w:val="00B63456"/>
    <w:rsid w:val="00B637FE"/>
    <w:rsid w:val="00B64E6B"/>
    <w:rsid w:val="00B67D96"/>
    <w:rsid w:val="00B735C9"/>
    <w:rsid w:val="00B75D62"/>
    <w:rsid w:val="00B803AE"/>
    <w:rsid w:val="00B83BEA"/>
    <w:rsid w:val="00B871CA"/>
    <w:rsid w:val="00B9008F"/>
    <w:rsid w:val="00B93623"/>
    <w:rsid w:val="00B9429A"/>
    <w:rsid w:val="00B971CD"/>
    <w:rsid w:val="00BA18FB"/>
    <w:rsid w:val="00BA2CEE"/>
    <w:rsid w:val="00BA6D3E"/>
    <w:rsid w:val="00BB114C"/>
    <w:rsid w:val="00BB51DB"/>
    <w:rsid w:val="00BB5FA7"/>
    <w:rsid w:val="00BD4A4E"/>
    <w:rsid w:val="00BD4DC3"/>
    <w:rsid w:val="00BD5F44"/>
    <w:rsid w:val="00BD7A73"/>
    <w:rsid w:val="00BD7B89"/>
    <w:rsid w:val="00BE409E"/>
    <w:rsid w:val="00BE4D00"/>
    <w:rsid w:val="00BF0F96"/>
    <w:rsid w:val="00BF7873"/>
    <w:rsid w:val="00C0019A"/>
    <w:rsid w:val="00C01DDB"/>
    <w:rsid w:val="00C03C58"/>
    <w:rsid w:val="00C05C52"/>
    <w:rsid w:val="00C05DAE"/>
    <w:rsid w:val="00C120E7"/>
    <w:rsid w:val="00C12689"/>
    <w:rsid w:val="00C12908"/>
    <w:rsid w:val="00C13F8B"/>
    <w:rsid w:val="00C16A46"/>
    <w:rsid w:val="00C16A63"/>
    <w:rsid w:val="00C264C0"/>
    <w:rsid w:val="00C26ED7"/>
    <w:rsid w:val="00C43A66"/>
    <w:rsid w:val="00C44D17"/>
    <w:rsid w:val="00C46BDB"/>
    <w:rsid w:val="00C46E33"/>
    <w:rsid w:val="00C47AF3"/>
    <w:rsid w:val="00C534E6"/>
    <w:rsid w:val="00C54D03"/>
    <w:rsid w:val="00C57BBA"/>
    <w:rsid w:val="00C6190C"/>
    <w:rsid w:val="00C627FA"/>
    <w:rsid w:val="00C643AE"/>
    <w:rsid w:val="00C667C4"/>
    <w:rsid w:val="00C74DD3"/>
    <w:rsid w:val="00C75249"/>
    <w:rsid w:val="00C802BC"/>
    <w:rsid w:val="00C83202"/>
    <w:rsid w:val="00C841EC"/>
    <w:rsid w:val="00C879B7"/>
    <w:rsid w:val="00C92195"/>
    <w:rsid w:val="00C92764"/>
    <w:rsid w:val="00C93831"/>
    <w:rsid w:val="00C9447E"/>
    <w:rsid w:val="00C949D4"/>
    <w:rsid w:val="00C94D4F"/>
    <w:rsid w:val="00CA0F4F"/>
    <w:rsid w:val="00CA443C"/>
    <w:rsid w:val="00CA5099"/>
    <w:rsid w:val="00CB0161"/>
    <w:rsid w:val="00CB3D7D"/>
    <w:rsid w:val="00CC1FAE"/>
    <w:rsid w:val="00CE0272"/>
    <w:rsid w:val="00CE27D6"/>
    <w:rsid w:val="00CE735F"/>
    <w:rsid w:val="00CF3216"/>
    <w:rsid w:val="00CF3440"/>
    <w:rsid w:val="00CF64EF"/>
    <w:rsid w:val="00CF6DE7"/>
    <w:rsid w:val="00CF7DAB"/>
    <w:rsid w:val="00D05A55"/>
    <w:rsid w:val="00D128AF"/>
    <w:rsid w:val="00D1373C"/>
    <w:rsid w:val="00D200A9"/>
    <w:rsid w:val="00D20EAF"/>
    <w:rsid w:val="00D21CE0"/>
    <w:rsid w:val="00D2789A"/>
    <w:rsid w:val="00D4218E"/>
    <w:rsid w:val="00D4261B"/>
    <w:rsid w:val="00D45B28"/>
    <w:rsid w:val="00D5412C"/>
    <w:rsid w:val="00D54232"/>
    <w:rsid w:val="00D57B68"/>
    <w:rsid w:val="00D63D45"/>
    <w:rsid w:val="00D657F3"/>
    <w:rsid w:val="00D660C1"/>
    <w:rsid w:val="00D67A13"/>
    <w:rsid w:val="00D67CB5"/>
    <w:rsid w:val="00D70D9B"/>
    <w:rsid w:val="00D71468"/>
    <w:rsid w:val="00D768CE"/>
    <w:rsid w:val="00D80373"/>
    <w:rsid w:val="00D84BB1"/>
    <w:rsid w:val="00D85036"/>
    <w:rsid w:val="00D85CFA"/>
    <w:rsid w:val="00D8780B"/>
    <w:rsid w:val="00D94D33"/>
    <w:rsid w:val="00D94F2B"/>
    <w:rsid w:val="00D9519D"/>
    <w:rsid w:val="00D97BF6"/>
    <w:rsid w:val="00DA480F"/>
    <w:rsid w:val="00DA647B"/>
    <w:rsid w:val="00DB5B5A"/>
    <w:rsid w:val="00DC0AA5"/>
    <w:rsid w:val="00DC2DED"/>
    <w:rsid w:val="00DC6786"/>
    <w:rsid w:val="00DD073C"/>
    <w:rsid w:val="00DD3DE6"/>
    <w:rsid w:val="00DD62DD"/>
    <w:rsid w:val="00DD71D1"/>
    <w:rsid w:val="00DE1AF0"/>
    <w:rsid w:val="00DE449E"/>
    <w:rsid w:val="00DE73FF"/>
    <w:rsid w:val="00DE77C9"/>
    <w:rsid w:val="00DF290F"/>
    <w:rsid w:val="00DF4788"/>
    <w:rsid w:val="00DF53FE"/>
    <w:rsid w:val="00DF7554"/>
    <w:rsid w:val="00E00AED"/>
    <w:rsid w:val="00E0113D"/>
    <w:rsid w:val="00E01211"/>
    <w:rsid w:val="00E07208"/>
    <w:rsid w:val="00E11D09"/>
    <w:rsid w:val="00E12FD2"/>
    <w:rsid w:val="00E13252"/>
    <w:rsid w:val="00E14982"/>
    <w:rsid w:val="00E16B20"/>
    <w:rsid w:val="00E16EFA"/>
    <w:rsid w:val="00E17129"/>
    <w:rsid w:val="00E20928"/>
    <w:rsid w:val="00E20B5E"/>
    <w:rsid w:val="00E20E1E"/>
    <w:rsid w:val="00E2430E"/>
    <w:rsid w:val="00E2773B"/>
    <w:rsid w:val="00E30557"/>
    <w:rsid w:val="00E4099D"/>
    <w:rsid w:val="00E4426B"/>
    <w:rsid w:val="00E54C32"/>
    <w:rsid w:val="00E57749"/>
    <w:rsid w:val="00E60310"/>
    <w:rsid w:val="00E604CA"/>
    <w:rsid w:val="00E624F7"/>
    <w:rsid w:val="00E650F0"/>
    <w:rsid w:val="00E734E1"/>
    <w:rsid w:val="00E74C29"/>
    <w:rsid w:val="00E75BD7"/>
    <w:rsid w:val="00E76EC4"/>
    <w:rsid w:val="00E82857"/>
    <w:rsid w:val="00E828E9"/>
    <w:rsid w:val="00E847A5"/>
    <w:rsid w:val="00E9075D"/>
    <w:rsid w:val="00E91EEE"/>
    <w:rsid w:val="00E92908"/>
    <w:rsid w:val="00EA5080"/>
    <w:rsid w:val="00EA55C7"/>
    <w:rsid w:val="00EA7E49"/>
    <w:rsid w:val="00EB03CB"/>
    <w:rsid w:val="00EB1EEC"/>
    <w:rsid w:val="00EB2E98"/>
    <w:rsid w:val="00EB3DE3"/>
    <w:rsid w:val="00EB49A7"/>
    <w:rsid w:val="00EC0122"/>
    <w:rsid w:val="00EC0984"/>
    <w:rsid w:val="00EC3D33"/>
    <w:rsid w:val="00EC6DE7"/>
    <w:rsid w:val="00EC6E4F"/>
    <w:rsid w:val="00ED06B0"/>
    <w:rsid w:val="00ED07A3"/>
    <w:rsid w:val="00ED4407"/>
    <w:rsid w:val="00ED5D73"/>
    <w:rsid w:val="00EE50D3"/>
    <w:rsid w:val="00EF0436"/>
    <w:rsid w:val="00EF2BA9"/>
    <w:rsid w:val="00EF79A7"/>
    <w:rsid w:val="00F02531"/>
    <w:rsid w:val="00F037EA"/>
    <w:rsid w:val="00F04A9D"/>
    <w:rsid w:val="00F11779"/>
    <w:rsid w:val="00F12EE9"/>
    <w:rsid w:val="00F17CAE"/>
    <w:rsid w:val="00F24B31"/>
    <w:rsid w:val="00F24BC4"/>
    <w:rsid w:val="00F24F54"/>
    <w:rsid w:val="00F3197B"/>
    <w:rsid w:val="00F31FD9"/>
    <w:rsid w:val="00F332D2"/>
    <w:rsid w:val="00F359DB"/>
    <w:rsid w:val="00F36ECC"/>
    <w:rsid w:val="00F44488"/>
    <w:rsid w:val="00F444AC"/>
    <w:rsid w:val="00F44CD5"/>
    <w:rsid w:val="00F45716"/>
    <w:rsid w:val="00F50D99"/>
    <w:rsid w:val="00F6753A"/>
    <w:rsid w:val="00F7251C"/>
    <w:rsid w:val="00F84C48"/>
    <w:rsid w:val="00F866E3"/>
    <w:rsid w:val="00FA1C1D"/>
    <w:rsid w:val="00FA21FA"/>
    <w:rsid w:val="00FA3C8A"/>
    <w:rsid w:val="00FA5CE1"/>
    <w:rsid w:val="00FA62DC"/>
    <w:rsid w:val="00FB0F3E"/>
    <w:rsid w:val="00FB2810"/>
    <w:rsid w:val="00FB4018"/>
    <w:rsid w:val="00FB59C4"/>
    <w:rsid w:val="00FC1B5B"/>
    <w:rsid w:val="00FC2CE7"/>
    <w:rsid w:val="00FC5FEB"/>
    <w:rsid w:val="00FC6233"/>
    <w:rsid w:val="00FC6717"/>
    <w:rsid w:val="00FD2AF3"/>
    <w:rsid w:val="00FD3A13"/>
    <w:rsid w:val="00FD4C28"/>
    <w:rsid w:val="00FD618A"/>
    <w:rsid w:val="00FD6B78"/>
    <w:rsid w:val="00FD6E6F"/>
    <w:rsid w:val="00FE4E85"/>
    <w:rsid w:val="00FE5D6C"/>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C4200"/>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7A46"/>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file:///D:\Escritorio\TFG\Proyecto\Memoria\Memoria%20TFG.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microsoft.com/office/2007/relationships/hdphoto" Target="media/hdphoto3.wdp"/><Relationship Id="rId50" Type="http://schemas.openxmlformats.org/officeDocument/2006/relationships/header" Target="header3.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yperlink" Target="file:///D:\Escritorio\TFG\Proyecto\Memoria\Memoria%20TFG.docx" TargetMode="External"/><Relationship Id="rId33" Type="http://schemas.microsoft.com/office/2007/relationships/hdphoto" Target="media/hdphoto2.wdp"/><Relationship Id="rId38" Type="http://schemas.openxmlformats.org/officeDocument/2006/relationships/image" Target="media/image8.gif"/><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0" Type="http://schemas.openxmlformats.org/officeDocument/2006/relationships/hyperlink" Target="file:///D:\Escritorio\TFG\Proyecto\Memoria\Memoria%20TFG.docx" TargetMode="External"/><Relationship Id="rId29" Type="http://schemas.openxmlformats.org/officeDocument/2006/relationships/footer" Target="footer2.xml"/><Relationship Id="rId41" Type="http://schemas.openxmlformats.org/officeDocument/2006/relationships/image" Target="media/image11.gif"/><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footer" Target="footer1.xml"/><Relationship Id="rId36" Type="http://schemas.openxmlformats.org/officeDocument/2006/relationships/image" Target="media/image6.jpeg"/><Relationship Id="rId49" Type="http://schemas.openxmlformats.org/officeDocument/2006/relationships/image" Target="media/image18.png"/><Relationship Id="rId10" Type="http://schemas.openxmlformats.org/officeDocument/2006/relationships/hyperlink" Target="file:///D:\Escritorio\TFG\Proyecto\Memoria\Memoria%20TFG.docx" TargetMode="External"/><Relationship Id="rId19" Type="http://schemas.openxmlformats.org/officeDocument/2006/relationships/hyperlink" Target="file:///D:\Escritorio\TFG\Proyecto\Memoria\Memoria%20TFG.docx" TargetMode="External"/><Relationship Id="rId31" Type="http://schemas.openxmlformats.org/officeDocument/2006/relationships/image" Target="media/image2.png"/><Relationship Id="rId44" Type="http://schemas.openxmlformats.org/officeDocument/2006/relationships/image" Target="media/image14.jpeg"/><Relationship Id="rId52" Type="http://schemas.openxmlformats.org/officeDocument/2006/relationships/footer" Target="footer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2</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3</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1</b:RefOrder>
  </b:Source>
</b:Sources>
</file>

<file path=customXml/itemProps1.xml><?xml version="1.0" encoding="utf-8"?>
<ds:datastoreItem xmlns:ds="http://schemas.openxmlformats.org/officeDocument/2006/customXml" ds:itemID="{DCE97AF7-07EC-40E3-90FF-2F3A68447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5164</TotalTime>
  <Pages>87</Pages>
  <Words>28654</Words>
  <Characters>146999</Characters>
  <Application>Microsoft Office Word</Application>
  <DocSecurity>0</DocSecurity>
  <Lines>2999</Lines>
  <Paragraphs>1155</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174498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590</cp:revision>
  <cp:lastPrinted>2011-04-07T12:04:00Z</cp:lastPrinted>
  <dcterms:created xsi:type="dcterms:W3CDTF">2018-12-18T10:39:00Z</dcterms:created>
  <dcterms:modified xsi:type="dcterms:W3CDTF">2019-03-11T11:42:00Z</dcterms:modified>
</cp:coreProperties>
</file>